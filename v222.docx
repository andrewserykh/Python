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10.0.0 -->
  <w:body>
    <w:p w:rsidR="00287D7B" w:rsidRPr="00C263A0" w:rsidP="0008050C">
      <w:pPr>
        <w:spacing w:line="360" w:lineRule="auto"/>
        <w:ind w:left="567" w:right="-144"/>
        <w:rPr>
          <w:rFonts w:ascii="Arial Narrow" w:hAnsi="Arial Narrow"/>
          <w:sz w:val="24"/>
        </w:rPr>
      </w:pPr>
      <w:r w:rsidRPr="00C263A0" w:rsidR="00E91000">
        <w:rPr>
          <w:rFonts w:ascii="Arial Narrow" w:hAnsi="Arial Narrow"/>
          <w:sz w:val="24"/>
        </w:rPr>
        <w:t xml:space="preserve">1 </w:t>
      </w:r>
      <w:r w:rsidRPr="00C263A0" w:rsidR="00EC0E4B">
        <w:rPr>
          <w:rFonts w:ascii="Arial Narrow" w:hAnsi="Arial Narrow"/>
          <w:sz w:val="24"/>
        </w:rPr>
        <w:t xml:space="preserve">  </w:t>
      </w:r>
      <w:r w:rsidRPr="00C263A0" w:rsidR="00C65244">
        <w:rPr>
          <w:rFonts w:ascii="Arial Narrow" w:hAnsi="Arial Narrow"/>
          <w:sz w:val="24"/>
        </w:rPr>
        <w:t>Перечень выходных сигналов ЛСУ</w:t>
      </w:r>
      <w:r w:rsidRPr="00C263A0" w:rsidR="00C65244">
        <w:rPr>
          <w:rFonts w:ascii="Arial Narrow" w:hAnsi="Arial Narrow"/>
          <w:iCs/>
          <w:sz w:val="24"/>
        </w:rPr>
        <w:t xml:space="preserve"> установк</w:t>
      </w:r>
      <w:r w:rsidRPr="00C263A0" w:rsidR="00C263A0">
        <w:rPr>
          <w:rFonts w:ascii="Arial Narrow" w:hAnsi="Arial Narrow"/>
          <w:iCs/>
          <w:sz w:val="24"/>
        </w:rPr>
        <w:t>и</w:t>
      </w:r>
      <w:r w:rsidRPr="00C263A0" w:rsidR="00C65244">
        <w:rPr>
          <w:rFonts w:ascii="Arial Narrow" w:hAnsi="Arial Narrow"/>
          <w:iCs/>
          <w:sz w:val="24"/>
        </w:rPr>
        <w:t xml:space="preserve"> </w:t>
      </w:r>
      <w:r w:rsidRPr="00C263A0" w:rsidR="00C263A0">
        <w:rPr>
          <w:rFonts w:ascii="Arial Narrow" w:hAnsi="Arial Narrow"/>
          <w:iCs/>
          <w:sz w:val="24"/>
        </w:rPr>
        <w:t xml:space="preserve">упаривания реэкстракта урана </w:t>
      </w:r>
      <w:r w:rsidR="007F1581">
        <w:rPr>
          <w:rFonts w:ascii="Arial Narrow" w:hAnsi="Arial Narrow"/>
          <w:iCs/>
          <w:sz w:val="24"/>
          <w:lang w:val="en-US"/>
        </w:rPr>
        <w:t>I</w:t>
      </w:r>
      <w:r w:rsidR="00C263A0">
        <w:rPr>
          <w:rFonts w:ascii="Arial Narrow" w:hAnsi="Arial Narrow"/>
          <w:iCs/>
          <w:sz w:val="24"/>
          <w:lang w:val="en-US"/>
        </w:rPr>
        <w:t>I</w:t>
      </w:r>
      <w:r w:rsidRPr="00C263A0" w:rsidR="00C263A0">
        <w:rPr>
          <w:rFonts w:ascii="Arial Narrow" w:hAnsi="Arial Narrow"/>
          <w:iCs/>
          <w:sz w:val="24"/>
        </w:rPr>
        <w:t xml:space="preserve"> </w:t>
      </w:r>
      <w:r w:rsidRPr="004C3F02" w:rsidR="004C3F02">
        <w:rPr>
          <w:rFonts w:ascii="Arial Narrow" w:hAnsi="Arial Narrow"/>
          <w:iCs/>
          <w:sz w:val="24"/>
        </w:rPr>
        <w:br/>
        <w:t xml:space="preserve">     </w:t>
      </w:r>
      <w:r w:rsidRPr="00C263A0" w:rsidR="00C263A0">
        <w:rPr>
          <w:rFonts w:ascii="Arial Narrow" w:hAnsi="Arial Narrow"/>
          <w:iCs/>
          <w:sz w:val="24"/>
        </w:rPr>
        <w:t>экстракционного цикла второго пускового комплекса ОДЦ</w:t>
      </w:r>
      <w:r w:rsidR="00B55B6E">
        <w:rPr>
          <w:rFonts w:ascii="Arial Narrow" w:hAnsi="Arial Narrow"/>
          <w:iCs/>
          <w:sz w:val="24"/>
        </w:rPr>
        <w:t>.</w:t>
      </w:r>
      <w:r w:rsidRPr="00C263A0" w:rsidR="00C263A0">
        <w:rPr>
          <w:rFonts w:ascii="Arial Narrow" w:hAnsi="Arial Narrow"/>
          <w:iCs/>
          <w:sz w:val="24"/>
        </w:rPr>
        <w:t xml:space="preserve"> </w:t>
      </w:r>
      <w:r w:rsidR="00B55B6E">
        <w:rPr>
          <w:rFonts w:ascii="Arial Narrow" w:hAnsi="Arial Narrow"/>
          <w:iCs/>
          <w:sz w:val="24"/>
        </w:rPr>
        <w:t>О</w:t>
      </w:r>
      <w:r w:rsidRPr="00C263A0" w:rsidR="00C263A0">
        <w:rPr>
          <w:rFonts w:ascii="Arial Narrow" w:hAnsi="Arial Narrow"/>
          <w:iCs/>
          <w:sz w:val="24"/>
        </w:rPr>
        <w:t xml:space="preserve">тделение </w:t>
      </w:r>
      <w:r w:rsidRPr="007F1581" w:rsidR="007F1581">
        <w:rPr>
          <w:rFonts w:ascii="Arial Narrow" w:hAnsi="Arial Narrow"/>
          <w:iCs/>
          <w:sz w:val="24"/>
        </w:rPr>
        <w:t>22</w:t>
      </w:r>
      <w:r w:rsidRPr="00C263A0" w:rsidR="00C263A0">
        <w:rPr>
          <w:rFonts w:ascii="Arial Narrow" w:hAnsi="Arial Narrow"/>
          <w:iCs/>
          <w:sz w:val="24"/>
        </w:rPr>
        <w:t>.</w:t>
      </w:r>
    </w:p>
    <w:p w:rsidR="00A20F4C" w:rsidRPr="00026FD8" w:rsidP="0008050C">
      <w:pPr>
        <w:spacing w:line="360" w:lineRule="auto"/>
        <w:ind w:firstLine="567"/>
        <w:rPr>
          <w:rFonts w:ascii="Arial Narrow" w:hAnsi="Arial Narrow"/>
          <w:sz w:val="24"/>
        </w:rPr>
      </w:pPr>
      <w:r w:rsidRPr="00026FD8">
        <w:rPr>
          <w:rFonts w:ascii="Arial Narrow" w:hAnsi="Arial Narrow"/>
          <w:sz w:val="24"/>
        </w:rPr>
        <w:t>1.1  Перечень выходных дискретных сигналов приведен в таблице 1.</w:t>
      </w:r>
    </w:p>
    <w:p w:rsidR="00A20F4C" w:rsidRPr="00026FD8" w:rsidP="0008050C">
      <w:pPr>
        <w:spacing w:line="360" w:lineRule="auto"/>
        <w:ind w:firstLine="567"/>
        <w:rPr>
          <w:rFonts w:ascii="Arial Narrow" w:hAnsi="Arial Narrow"/>
          <w:sz w:val="24"/>
        </w:rPr>
      </w:pPr>
      <w:r w:rsidRPr="00026FD8">
        <w:rPr>
          <w:rFonts w:ascii="Arial Narrow" w:hAnsi="Arial Narrow"/>
          <w:sz w:val="24"/>
        </w:rPr>
        <w:t>1.</w:t>
      </w:r>
      <w:r w:rsidRPr="00026FD8" w:rsidR="00310F22">
        <w:rPr>
          <w:rFonts w:ascii="Arial Narrow" w:hAnsi="Arial Narrow"/>
          <w:sz w:val="24"/>
        </w:rPr>
        <w:t>2</w:t>
      </w:r>
      <w:r w:rsidRPr="00026FD8">
        <w:rPr>
          <w:rFonts w:ascii="Arial Narrow" w:hAnsi="Arial Narrow"/>
          <w:i/>
          <w:sz w:val="24"/>
        </w:rPr>
        <w:t xml:space="preserve">  </w:t>
      </w:r>
      <w:r w:rsidRPr="00026FD8">
        <w:rPr>
          <w:rFonts w:ascii="Arial Narrow" w:hAnsi="Arial Narrow"/>
          <w:sz w:val="24"/>
        </w:rPr>
        <w:t xml:space="preserve">Перечень интерфейсных </w:t>
      </w:r>
      <w:r w:rsidRPr="00026FD8">
        <w:rPr>
          <w:rFonts w:ascii="Arial Narrow" w:hAnsi="Arial Narrow"/>
          <w:iCs/>
          <w:sz w:val="24"/>
        </w:rPr>
        <w:t>сигналов</w:t>
      </w:r>
      <w:r w:rsidRPr="00026FD8">
        <w:rPr>
          <w:rFonts w:ascii="Arial Narrow" w:hAnsi="Arial Narrow"/>
          <w:sz w:val="24"/>
        </w:rPr>
        <w:t xml:space="preserve"> приведен в таблице </w:t>
      </w:r>
      <w:r w:rsidRPr="00026FD8" w:rsidR="00310F22">
        <w:rPr>
          <w:rFonts w:ascii="Arial Narrow" w:hAnsi="Arial Narrow"/>
          <w:sz w:val="24"/>
        </w:rPr>
        <w:t>2</w:t>
      </w:r>
      <w:r w:rsidRPr="00026FD8">
        <w:rPr>
          <w:rFonts w:ascii="Arial Narrow" w:hAnsi="Arial Narrow"/>
          <w:sz w:val="24"/>
        </w:rPr>
        <w:t>.</w:t>
      </w:r>
    </w:p>
    <w:p w:rsidR="00E91000" w:rsidRPr="00026FD8" w:rsidP="00C65244">
      <w:pPr>
        <w:spacing w:line="360" w:lineRule="auto"/>
        <w:ind w:left="851" w:hanging="284"/>
        <w:rPr>
          <w:rFonts w:ascii="Arial Narrow" w:hAnsi="Arial Narrow"/>
          <w:sz w:val="24"/>
        </w:rPr>
      </w:pPr>
      <w:r w:rsidRPr="00026FD8" w:rsidR="00A20F4C">
        <w:rPr>
          <w:rFonts w:ascii="Arial Narrow" w:hAnsi="Arial Narrow"/>
          <w:sz w:val="24"/>
        </w:rPr>
        <w:t xml:space="preserve">2  </w:t>
      </w:r>
      <w:r w:rsidRPr="00026FD8" w:rsidR="0008050C">
        <w:rPr>
          <w:rFonts w:ascii="Arial Narrow" w:hAnsi="Arial Narrow"/>
          <w:sz w:val="24"/>
        </w:rPr>
        <w:t xml:space="preserve"> </w:t>
      </w:r>
      <w:r w:rsidR="00C65244">
        <w:rPr>
          <w:rFonts w:ascii="Arial Narrow" w:hAnsi="Arial Narrow"/>
          <w:sz w:val="24"/>
        </w:rPr>
        <w:t xml:space="preserve">  </w:t>
      </w:r>
      <w:r w:rsidRPr="00026FD8" w:rsidR="00A20F4C">
        <w:rPr>
          <w:rFonts w:ascii="Arial Narrow" w:hAnsi="Arial Narrow"/>
          <w:sz w:val="24"/>
        </w:rPr>
        <w:t xml:space="preserve">Перечень выходных сигналов составлен по схемам </w:t>
      </w:r>
    </w:p>
    <w:p w:rsidR="00E91000" w:rsidRPr="00026FD8" w:rsidP="00FB4E65">
      <w:pPr>
        <w:spacing w:line="360" w:lineRule="auto"/>
        <w:ind w:left="851" w:firstLine="31"/>
        <w:rPr>
          <w:rFonts w:ascii="Arial Narrow" w:hAnsi="Arial Narrow"/>
          <w:sz w:val="24"/>
        </w:rPr>
      </w:pPr>
      <w:r w:rsidR="00C263A0">
        <w:rPr>
          <w:rFonts w:ascii="Arial Narrow" w:hAnsi="Arial Narrow"/>
          <w:sz w:val="24"/>
        </w:rPr>
        <w:t>A.70.</w:t>
      </w:r>
      <w:r w:rsidR="007F1581">
        <w:rPr>
          <w:rFonts w:ascii="Arial Narrow" w:hAnsi="Arial Narrow"/>
          <w:sz w:val="24"/>
        </w:rPr>
        <w:t>454.02.</w:t>
      </w:r>
      <w:r w:rsidR="00C263A0">
        <w:rPr>
          <w:rFonts w:ascii="Arial Narrow" w:hAnsi="Arial Narrow"/>
          <w:sz w:val="24"/>
        </w:rPr>
        <w:t>000</w:t>
      </w:r>
      <w:r w:rsidRPr="00B465F0" w:rsidR="00C263A0">
        <w:rPr>
          <w:rFonts w:ascii="Arial Narrow" w:hAnsi="Arial Narrow"/>
          <w:sz w:val="24"/>
        </w:rPr>
        <w:t xml:space="preserve"> Э3,  </w:t>
      </w:r>
      <w:r w:rsidR="00C263A0">
        <w:rPr>
          <w:rFonts w:ascii="Arial Narrow" w:hAnsi="Arial Narrow"/>
          <w:sz w:val="24"/>
        </w:rPr>
        <w:t>A.70.</w:t>
      </w:r>
      <w:r w:rsidR="007F1581">
        <w:rPr>
          <w:rFonts w:ascii="Arial Narrow" w:hAnsi="Arial Narrow"/>
          <w:sz w:val="24"/>
        </w:rPr>
        <w:t>454.02.</w:t>
      </w:r>
      <w:r w:rsidR="00C263A0">
        <w:rPr>
          <w:rFonts w:ascii="Arial Narrow" w:hAnsi="Arial Narrow"/>
          <w:sz w:val="24"/>
        </w:rPr>
        <w:t>000</w:t>
      </w:r>
      <w:r w:rsidRPr="00B465F0" w:rsidR="00C263A0">
        <w:rPr>
          <w:rFonts w:ascii="Arial Narrow" w:hAnsi="Arial Narrow"/>
          <w:sz w:val="24"/>
        </w:rPr>
        <w:t xml:space="preserve"> Э3.1 - </w:t>
      </w:r>
      <w:r w:rsidR="00C263A0">
        <w:rPr>
          <w:rFonts w:ascii="Arial Narrow" w:hAnsi="Arial Narrow"/>
          <w:sz w:val="24"/>
        </w:rPr>
        <w:t>A.70.</w:t>
      </w:r>
      <w:r w:rsidR="007F1581">
        <w:rPr>
          <w:rFonts w:ascii="Arial Narrow" w:hAnsi="Arial Narrow"/>
          <w:sz w:val="24"/>
        </w:rPr>
        <w:t>454.02.</w:t>
      </w:r>
      <w:r w:rsidR="00C263A0">
        <w:rPr>
          <w:rFonts w:ascii="Arial Narrow" w:hAnsi="Arial Narrow"/>
          <w:sz w:val="24"/>
        </w:rPr>
        <w:t>000</w:t>
      </w:r>
      <w:r w:rsidRPr="00B465F0" w:rsidR="00C263A0">
        <w:rPr>
          <w:rFonts w:ascii="Arial Narrow" w:hAnsi="Arial Narrow"/>
          <w:sz w:val="24"/>
        </w:rPr>
        <w:t> Э3.1</w:t>
      </w:r>
      <w:r w:rsidR="00C263A0">
        <w:rPr>
          <w:rFonts w:ascii="Arial Narrow" w:hAnsi="Arial Narrow"/>
          <w:sz w:val="24"/>
        </w:rPr>
        <w:t>30</w:t>
      </w:r>
      <w:r w:rsidRPr="00B465F0" w:rsidR="00C263A0">
        <w:rPr>
          <w:rFonts w:ascii="Arial Narrow" w:hAnsi="Arial Narrow"/>
          <w:sz w:val="24"/>
        </w:rPr>
        <w:t xml:space="preserve">, </w:t>
      </w:r>
      <w:r w:rsidR="00C263A0">
        <w:rPr>
          <w:rFonts w:ascii="Arial Narrow" w:hAnsi="Arial Narrow"/>
          <w:sz w:val="24"/>
        </w:rPr>
        <w:t>A.70.</w:t>
      </w:r>
      <w:r w:rsidR="007F1581">
        <w:rPr>
          <w:rFonts w:ascii="Arial Narrow" w:hAnsi="Arial Narrow"/>
          <w:sz w:val="24"/>
        </w:rPr>
        <w:t>454.02.</w:t>
      </w:r>
      <w:r w:rsidR="00C263A0">
        <w:rPr>
          <w:rFonts w:ascii="Arial Narrow" w:hAnsi="Arial Narrow"/>
          <w:sz w:val="24"/>
        </w:rPr>
        <w:t>000</w:t>
      </w:r>
      <w:r w:rsidRPr="00B465F0" w:rsidR="00C263A0">
        <w:rPr>
          <w:rFonts w:ascii="Arial Narrow" w:hAnsi="Arial Narrow"/>
          <w:sz w:val="24"/>
        </w:rPr>
        <w:t> Э3.200</w:t>
      </w:r>
      <w:r w:rsidR="00FB4E65">
        <w:rPr>
          <w:rFonts w:ascii="Arial Narrow" w:hAnsi="Arial Narrow"/>
          <w:sz w:val="24"/>
        </w:rPr>
        <w:t xml:space="preserve">, </w:t>
      </w:r>
      <w:r w:rsidRPr="00142B74" w:rsidR="00FB4E65">
        <w:rPr>
          <w:rFonts w:ascii="Arial Narrow" w:hAnsi="Arial Narrow"/>
          <w:sz w:val="24"/>
        </w:rPr>
        <w:t>A.70.</w:t>
      </w:r>
      <w:r w:rsidR="007F1581">
        <w:rPr>
          <w:rFonts w:ascii="Arial Narrow" w:hAnsi="Arial Narrow"/>
          <w:sz w:val="24"/>
        </w:rPr>
        <w:t>454.02.</w:t>
      </w:r>
      <w:r w:rsidRPr="00142B74" w:rsidR="00FB4E65">
        <w:rPr>
          <w:rFonts w:ascii="Arial Narrow" w:hAnsi="Arial Narrow"/>
          <w:sz w:val="24"/>
        </w:rPr>
        <w:t>000 Э3.</w:t>
      </w:r>
      <w:r w:rsidR="00FB4E65">
        <w:rPr>
          <w:rFonts w:ascii="Arial Narrow" w:hAnsi="Arial Narrow"/>
          <w:sz w:val="24"/>
        </w:rPr>
        <w:t>300</w:t>
      </w:r>
      <w:r w:rsidRPr="00142B74" w:rsidR="00FB4E65">
        <w:rPr>
          <w:rFonts w:ascii="Arial Narrow" w:hAnsi="Arial Narrow"/>
          <w:sz w:val="24"/>
        </w:rPr>
        <w:t xml:space="preserve"> - A.70.</w:t>
      </w:r>
      <w:r w:rsidR="007F1581">
        <w:rPr>
          <w:rFonts w:ascii="Arial Narrow" w:hAnsi="Arial Narrow"/>
          <w:sz w:val="24"/>
        </w:rPr>
        <w:t>454.02.</w:t>
      </w:r>
      <w:r w:rsidRPr="00142B74" w:rsidR="00FB4E65">
        <w:rPr>
          <w:rFonts w:ascii="Arial Narrow" w:hAnsi="Arial Narrow"/>
          <w:sz w:val="24"/>
        </w:rPr>
        <w:t>000 Э3.</w:t>
      </w:r>
      <w:r w:rsidR="00FB4E65">
        <w:rPr>
          <w:rFonts w:ascii="Arial Narrow" w:hAnsi="Arial Narrow"/>
          <w:sz w:val="24"/>
        </w:rPr>
        <w:t xml:space="preserve">437, </w:t>
      </w:r>
      <w:r w:rsidRPr="00142B74" w:rsidR="00FB4E65">
        <w:rPr>
          <w:rFonts w:ascii="Arial Narrow" w:hAnsi="Arial Narrow"/>
          <w:sz w:val="24"/>
        </w:rPr>
        <w:t>A.70.</w:t>
      </w:r>
      <w:r w:rsidR="007F1581">
        <w:rPr>
          <w:rFonts w:ascii="Arial Narrow" w:hAnsi="Arial Narrow"/>
          <w:sz w:val="24"/>
        </w:rPr>
        <w:t>454.02.</w:t>
      </w:r>
      <w:r w:rsidRPr="00142B74" w:rsidR="00FB4E65">
        <w:rPr>
          <w:rFonts w:ascii="Arial Narrow" w:hAnsi="Arial Narrow"/>
          <w:sz w:val="24"/>
        </w:rPr>
        <w:t>000 </w:t>
      </w:r>
      <w:r w:rsidR="00FB4E65">
        <w:rPr>
          <w:rFonts w:ascii="Arial Narrow" w:hAnsi="Arial Narrow"/>
          <w:sz w:val="24"/>
        </w:rPr>
        <w:t>С2</w:t>
      </w:r>
      <w:r w:rsidR="00C263A0">
        <w:rPr>
          <w:rFonts w:ascii="Arial Narrow" w:hAnsi="Arial Narrow"/>
          <w:sz w:val="24"/>
        </w:rPr>
        <w:t>.</w:t>
      </w:r>
    </w:p>
    <w:p w:rsidR="00321BF6" w:rsidRPr="005947B6" w:rsidP="00C263A0">
      <w:pPr>
        <w:spacing w:line="360" w:lineRule="auto"/>
        <w:ind w:firstLine="567"/>
        <w:rPr>
          <w:rFonts w:ascii="Arial Narrow" w:hAnsi="Arial Narrow"/>
        </w:rPr>
      </w:pPr>
      <w:r w:rsidR="00E91000">
        <w:rPr>
          <w:rFonts w:ascii="Arial Narrow" w:hAnsi="Arial Narrow"/>
          <w:sz w:val="24"/>
        </w:rPr>
        <w:t xml:space="preserve">  </w:t>
      </w:r>
    </w:p>
    <w:p w:rsidR="00321BF6" w:rsidRPr="005947B6">
      <w:pPr>
        <w:rPr>
          <w:rFonts w:ascii="Arial Narrow" w:hAnsi="Arial Narrow"/>
        </w:rPr>
      </w:pPr>
    </w:p>
    <w:p w:rsidR="007027BF"/>
    <w:p w:rsidR="007027BF"/>
    <w:p w:rsidR="007027BF"/>
    <w:p w:rsidR="007027BF"/>
    <w:p w:rsidR="007027BF">
      <w:pPr>
        <w:sectPr w:rsidSect="00D33405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type w:val="continuous"/>
          <w:pgSz w:w="11906" w:h="16838" w:code="9"/>
          <w:pgMar w:top="1145" w:right="851" w:bottom="2835" w:left="1701" w:header="0" w:footer="709" w:gutter="0"/>
          <w:cols w:space="708"/>
          <w:titlePg/>
          <w:docGrid w:linePitch="360"/>
        </w:sectPr>
      </w:pPr>
    </w:p>
    <w:p w:rsidR="00C13A13" w:rsidRPr="00A26A9C" w:rsidP="00C13A13">
      <w:pPr>
        <w:pStyle w:val="Heading2"/>
        <w:spacing w:line="360" w:lineRule="auto"/>
        <w:ind w:left="567"/>
        <w:jc w:val="both"/>
        <w:rPr>
          <w:rFonts w:ascii="Arial Narrow" w:hAnsi="Arial Narrow"/>
          <w:sz w:val="24"/>
        </w:rPr>
      </w:pPr>
      <w:r w:rsidRPr="00A26A9C">
        <w:rPr>
          <w:rFonts w:ascii="Arial Narrow" w:hAnsi="Arial Narrow"/>
          <w:sz w:val="24"/>
        </w:rPr>
        <w:t>Таблица 1 – Перечень в</w:t>
      </w:r>
      <w:r>
        <w:rPr>
          <w:rFonts w:ascii="Arial Narrow" w:hAnsi="Arial Narrow"/>
          <w:sz w:val="24"/>
          <w:lang w:val="ru-RU"/>
        </w:rPr>
        <w:t>ы</w:t>
      </w:r>
      <w:r w:rsidRPr="00A26A9C">
        <w:rPr>
          <w:rFonts w:ascii="Arial Narrow" w:hAnsi="Arial Narrow"/>
          <w:sz w:val="24"/>
        </w:rPr>
        <w:t xml:space="preserve">ходных </w:t>
      </w:r>
      <w:r>
        <w:rPr>
          <w:rFonts w:ascii="Arial Narrow" w:hAnsi="Arial Narrow"/>
          <w:sz w:val="24"/>
          <w:lang w:val="ru-RU"/>
        </w:rPr>
        <w:t>дискретн</w:t>
      </w:r>
      <w:r w:rsidRPr="00A26A9C">
        <w:rPr>
          <w:rFonts w:ascii="Arial Narrow" w:hAnsi="Arial Narrow"/>
          <w:sz w:val="24"/>
        </w:rPr>
        <w:t>ых сигналов</w:t>
      </w:r>
    </w:p>
    <w:tbl>
      <w:tblPr>
        <w:tblStyle w:val="TableNormal"/>
        <w:tblW w:w="1389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6"/>
        <w:gridCol w:w="2273"/>
        <w:gridCol w:w="1267"/>
        <w:gridCol w:w="1145"/>
        <w:gridCol w:w="1564"/>
        <w:gridCol w:w="989"/>
        <w:gridCol w:w="3817"/>
      </w:tblGrid>
      <w:tr w:rsidTr="009022CF">
        <w:tblPrEx>
          <w:tblW w:w="1389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2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9022CF" w:rsidRPr="008072D8" w:rsidP="00650B15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18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 w:rsidR="00B10363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45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Модуль:</w:t>
            </w:r>
          </w:p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контакт</w:t>
            </w:r>
          </w:p>
        </w:tc>
        <w:tc>
          <w:tcPr>
            <w:tcW w:w="4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Клемма </w:t>
            </w:r>
          </w:p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шкафа</w:t>
            </w:r>
          </w:p>
        </w:tc>
        <w:tc>
          <w:tcPr>
            <w:tcW w:w="56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2CF" w:rsidRPr="008072D8" w:rsidP="00057FD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№ провода</w:t>
            </w:r>
          </w:p>
        </w:tc>
        <w:tc>
          <w:tcPr>
            <w:tcW w:w="356" w:type="pct"/>
            <w:tcBorders>
              <w:top w:val="single" w:sz="4" w:space="0" w:color="auto"/>
            </w:tcBorders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1374" w:type="pct"/>
            <w:tcBorders>
              <w:top w:val="single" w:sz="4" w:space="0" w:color="auto"/>
            </w:tcBorders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Приёмник сигнала</w:t>
            </w:r>
          </w:p>
        </w:tc>
      </w:tr>
      <w:tr w:rsidTr="005F327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424"/>
        </w:trPr>
        <w:tc>
          <w:tcPr>
            <w:tcW w:w="5000" w:type="pct"/>
            <w:gridSpan w:val="7"/>
            <w:vAlign w:val="center"/>
          </w:tcPr>
          <w:p w:rsidR="00713C25" w:rsidRPr="008072D8" w:rsidP="00281515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C65244">
              <w:rPr>
                <w:rFonts w:ascii="Arial Narrow" w:hAnsi="Arial Narrow"/>
                <w:sz w:val="24"/>
              </w:rPr>
              <w:t>Шкаф 040</w:t>
            </w:r>
            <w:r w:rsidRPr="008072D8" w:rsidR="00C65244">
              <w:rPr>
                <w:rFonts w:ascii="Arial Narrow" w:hAnsi="Arial Narrow"/>
                <w:sz w:val="24"/>
                <w:lang w:val="en-US"/>
              </w:rPr>
              <w:t>I</w:t>
            </w:r>
            <w:r w:rsidR="00281515">
              <w:rPr>
                <w:rFonts w:ascii="Arial Narrow" w:hAnsi="Arial Narrow"/>
                <w:sz w:val="24"/>
                <w:lang w:val="en-US"/>
              </w:rPr>
              <w:t>22</w:t>
            </w:r>
            <w:r w:rsidRPr="008072D8" w:rsidR="00C65244">
              <w:rPr>
                <w:rFonts w:ascii="Arial Narrow" w:hAnsi="Arial Narrow"/>
                <w:sz w:val="24"/>
              </w:rPr>
              <w:t>201</w:t>
            </w:r>
            <w:r w:rsidRPr="008072D8" w:rsidR="00C65244">
              <w:rPr>
                <w:rFonts w:ascii="Arial Narrow" w:hAnsi="Arial Narrow"/>
                <w:sz w:val="24"/>
                <w:lang w:val="en-US"/>
              </w:rPr>
              <w:t>P</w:t>
            </w:r>
            <w:r w:rsidRPr="008072D8" w:rsidR="00C65244">
              <w:rPr>
                <w:rFonts w:ascii="Arial Narrow" w:hAnsi="Arial Narrow"/>
                <w:sz w:val="24"/>
              </w:rPr>
              <w:t>, А.70.</w:t>
            </w:r>
            <w:r w:rsidR="007F1581">
              <w:rPr>
                <w:rFonts w:ascii="Arial Narrow" w:hAnsi="Arial Narrow"/>
                <w:sz w:val="24"/>
              </w:rPr>
              <w:t>454.02.</w:t>
            </w:r>
            <w:r w:rsidRPr="008072D8" w:rsidR="00C65244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022CF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 w:rsidR="00561E6D">
              <w:rPr>
                <w:rFonts w:ascii="Arial Narrow" w:hAnsi="Arial Narrow"/>
                <w:sz w:val="24"/>
              </w:rPr>
              <w:t>110S02/1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022CF" w:rsidRPr="008072D8" w:rsidP="00650B1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 w:rsidR="00561E6D">
              <w:rPr>
                <w:rFonts w:ascii="Arial Narrow" w:hAnsi="Arial Narrow"/>
                <w:sz w:val="24"/>
              </w:rPr>
              <w:t>110S02</w:t>
            </w:r>
            <w:r w:rsidRPr="008072D8" w:rsidR="009E7EE5">
              <w:rPr>
                <w:rFonts w:ascii="Arial Narrow" w:hAnsi="Arial Narrow"/>
                <w:sz w:val="24"/>
              </w:rPr>
              <w:t>/</w:t>
            </w:r>
            <w:r w:rsidRPr="008072D8" w:rsidR="00561E6D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022CF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1.8:2</w:t>
            </w:r>
          </w:p>
        </w:tc>
        <w:tc>
          <w:tcPr>
            <w:tcW w:w="412" w:type="pct"/>
            <w:vAlign w:val="center"/>
          </w:tcPr>
          <w:p w:rsidR="009022CF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 w:rsidR="009E7EE5">
              <w:rPr>
                <w:rFonts w:ascii="Arial Narrow" w:hAnsi="Arial Narrow"/>
                <w:sz w:val="24"/>
                <w:lang w:val="en-US"/>
              </w:rPr>
              <w:t>27</w:t>
            </w:r>
            <w:r w:rsidRPr="008072D8" w:rsidR="009E7EE5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63" w:type="pct"/>
            <w:vAlign w:val="center"/>
          </w:tcPr>
          <w:p w:rsidR="009022CF" w:rsidRPr="008072D8" w:rsidP="00650B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 w:rsidR="00C65244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56" w:type="pct"/>
            <w:vAlign w:val="center"/>
          </w:tcPr>
          <w:p w:rsidR="009022CF" w:rsidRPr="008072D8" w:rsidP="00650B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022CF" w:rsidRPr="008072D8" w:rsidP="00650B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1-AM1(</w:t>
            </w:r>
            <w:r w:rsidRPr="008072D8" w:rsidR="004A7553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/2A) -</w:t>
            </w:r>
          </w:p>
          <w:p w:rsidR="009022CF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110S02/1: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8072D8" w:rsidP="00650B1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110S02/1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1.8:3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277</w:t>
            </w:r>
          </w:p>
        </w:tc>
        <w:tc>
          <w:tcPr>
            <w:tcW w:w="563" w:type="pct"/>
            <w:vAlign w:val="center"/>
          </w:tcPr>
          <w:p w:rsidR="009E7EE5" w:rsidRPr="008072D8" w:rsidP="006C45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1-902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/2A) -</w:t>
            </w:r>
          </w:p>
          <w:p w:rsidR="009E7EE5" w:rsidRPr="008072D8" w:rsidP="009022C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110S13/3: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8072D8" w:rsidP="006C45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110S13/3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1.8:4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278</w:t>
            </w:r>
          </w:p>
        </w:tc>
        <w:tc>
          <w:tcPr>
            <w:tcW w:w="563" w:type="pct"/>
            <w:vAlign w:val="center"/>
          </w:tcPr>
          <w:p w:rsidR="009E7EE5" w:rsidRPr="008072D8" w:rsidP="006C45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2-901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2-AM1(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/2В) -</w:t>
            </w:r>
          </w:p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110S13/3: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8072D8" w:rsidP="006C45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110S13/3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1.8:5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279</w:t>
            </w:r>
          </w:p>
        </w:tc>
        <w:tc>
          <w:tcPr>
            <w:tcW w:w="563" w:type="pct"/>
            <w:vAlign w:val="center"/>
          </w:tcPr>
          <w:p w:rsidR="009E7EE5" w:rsidRPr="008072D8" w:rsidP="006C45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2-902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2-AM1(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/2В) -</w:t>
            </w:r>
          </w:p>
          <w:p w:rsidR="009E7EE5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110S02/12: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8072D8" w:rsidP="005E640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110S02/12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1.8:6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280</w:t>
            </w:r>
          </w:p>
        </w:tc>
        <w:tc>
          <w:tcPr>
            <w:tcW w:w="563" w:type="pct"/>
            <w:vAlign w:val="center"/>
          </w:tcPr>
          <w:p w:rsidR="009E7EE5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3-901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3-AM1(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110S02/12: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8072D8" w:rsidP="005E640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110S02/12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1.8:7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281</w:t>
            </w:r>
          </w:p>
        </w:tc>
        <w:tc>
          <w:tcPr>
            <w:tcW w:w="563" w:type="pct"/>
            <w:vAlign w:val="center"/>
          </w:tcPr>
          <w:p w:rsidR="009E7EE5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3-902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3-AM1(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E7EE5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110S17/6: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8072D8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110S17/6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282</w:t>
            </w:r>
          </w:p>
        </w:tc>
        <w:tc>
          <w:tcPr>
            <w:tcW w:w="563" w:type="pct"/>
            <w:vAlign w:val="center"/>
          </w:tcPr>
          <w:p w:rsidR="009E7EE5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110S17/6: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8072D8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110S17/6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283</w:t>
            </w:r>
          </w:p>
        </w:tc>
        <w:tc>
          <w:tcPr>
            <w:tcW w:w="563" w:type="pct"/>
            <w:vAlign w:val="center"/>
          </w:tcPr>
          <w:p w:rsidR="009E7EE5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9E7EE5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110S20/8: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8072D8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110S20/8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284</w:t>
            </w:r>
          </w:p>
        </w:tc>
        <w:tc>
          <w:tcPr>
            <w:tcW w:w="563" w:type="pct"/>
            <w:vAlign w:val="center"/>
          </w:tcPr>
          <w:p w:rsidR="009E7EE5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110S20/8: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8072D8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110S20/8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285</w:t>
            </w:r>
          </w:p>
        </w:tc>
        <w:tc>
          <w:tcPr>
            <w:tcW w:w="563" w:type="pct"/>
            <w:vAlign w:val="center"/>
          </w:tcPr>
          <w:p w:rsidR="009E7EE5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9E7EE5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110S60/9: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8072D8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110S60/9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286</w:t>
            </w:r>
          </w:p>
        </w:tc>
        <w:tc>
          <w:tcPr>
            <w:tcW w:w="563" w:type="pct"/>
            <w:vAlign w:val="center"/>
          </w:tcPr>
          <w:p w:rsidR="009E7EE5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9022CF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21" w:type="pct"/>
            <w:vAlign w:val="center"/>
          </w:tcPr>
          <w:p w:rsidR="009E7EE5" w:rsidRPr="008072D8" w:rsidP="0013618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110S60/9: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8072D8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110S60/9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12" w:type="pct"/>
            <w:vAlign w:val="center"/>
          </w:tcPr>
          <w:p w:rsidR="009E7EE5" w:rsidRPr="008072D8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287</w:t>
            </w:r>
          </w:p>
        </w:tc>
        <w:tc>
          <w:tcPr>
            <w:tcW w:w="563" w:type="pct"/>
            <w:vAlign w:val="center"/>
          </w:tcPr>
          <w:p w:rsidR="009E7EE5" w:rsidRPr="008072D8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56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E7EE5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</w:t>
            </w:r>
            <w:r w:rsidRPr="008072D8">
              <w:rPr>
                <w:rFonts w:ascii="Arial Narrow" w:hAnsi="Arial Narrow"/>
                <w:sz w:val="24"/>
              </w:rPr>
              <w:t>2</w:t>
            </w:r>
          </w:p>
        </w:tc>
      </w:tr>
    </w:tbl>
    <w:p w:rsidR="00C13A13" w:rsidP="00C13A13"/>
    <w:p w:rsidR="005F3273" w:rsidP="00C13A13"/>
    <w:tbl>
      <w:tblPr>
        <w:tblStyle w:val="TableNormal"/>
        <w:tblW w:w="14173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72"/>
        <w:gridCol w:w="2835"/>
        <w:gridCol w:w="2273"/>
        <w:gridCol w:w="1267"/>
        <w:gridCol w:w="1145"/>
        <w:gridCol w:w="1565"/>
        <w:gridCol w:w="986"/>
        <w:gridCol w:w="3830"/>
      </w:tblGrid>
      <w:tr w:rsidTr="005B0D64">
        <w:tblPrEx>
          <w:tblW w:w="14173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3A13" w:rsidRPr="008072D8" w:rsidP="00650B15">
            <w:pPr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Продолжение таблицы 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09"/>
          <w:tblHeader/>
        </w:trPr>
        <w:tc>
          <w:tcPr>
            <w:tcW w:w="10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D3E18" w:rsidRPr="008072D8" w:rsidP="00650B15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8072D8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02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D3E18" w:rsidRPr="008072D8" w:rsidP="00650B1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 w:rsidR="00B10363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447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Модуль:</w:t>
            </w:r>
          </w:p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контакт</w:t>
            </w:r>
          </w:p>
        </w:tc>
        <w:tc>
          <w:tcPr>
            <w:tcW w:w="40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Клемма </w:t>
            </w:r>
          </w:p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шкафа</w:t>
            </w:r>
          </w:p>
        </w:tc>
        <w:tc>
          <w:tcPr>
            <w:tcW w:w="55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№ провода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D3E18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1351" w:type="pct"/>
            <w:tcBorders>
              <w:top w:val="single" w:sz="4" w:space="0" w:color="auto"/>
            </w:tcBorders>
            <w:vAlign w:val="center"/>
          </w:tcPr>
          <w:p w:rsidR="00AD3E18" w:rsidRPr="008072D8" w:rsidP="00AD3E18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Приёмник сигнала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110S38/10: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22393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110S38/10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288</w:t>
            </w:r>
          </w:p>
        </w:tc>
        <w:tc>
          <w:tcPr>
            <w:tcW w:w="552" w:type="pct"/>
            <w:vAlign w:val="center"/>
          </w:tcPr>
          <w:p w:rsidR="00A54D51" w:rsidRPr="008072D8" w:rsidP="0022393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22393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2393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A54D51" w:rsidRPr="008072D8" w:rsidP="0022393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110S38/10: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E219B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110S38/10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289</w:t>
            </w:r>
          </w:p>
        </w:tc>
        <w:tc>
          <w:tcPr>
            <w:tcW w:w="552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A54D51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111S17/1: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AD3E1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111S17/1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290</w:t>
            </w:r>
          </w:p>
        </w:tc>
        <w:tc>
          <w:tcPr>
            <w:tcW w:w="552" w:type="pct"/>
            <w:vAlign w:val="center"/>
          </w:tcPr>
          <w:p w:rsidR="00A54D51" w:rsidRPr="008072D8" w:rsidP="00AD3E1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111S17/1: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AD3E1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111S17/1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291</w:t>
            </w:r>
          </w:p>
        </w:tc>
        <w:tc>
          <w:tcPr>
            <w:tcW w:w="552" w:type="pct"/>
            <w:vAlign w:val="center"/>
          </w:tcPr>
          <w:p w:rsidR="00A54D51" w:rsidRPr="008072D8" w:rsidP="00AD3E1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111S51/2: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AD3E1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111S51/2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292</w:t>
            </w:r>
          </w:p>
        </w:tc>
        <w:tc>
          <w:tcPr>
            <w:tcW w:w="552" w:type="pct"/>
            <w:vAlign w:val="center"/>
          </w:tcPr>
          <w:p w:rsidR="00A54D51" w:rsidRPr="008072D8" w:rsidP="00AD3E1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111S51/2: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AD3E1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111S51/2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A54D51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2930</w:t>
            </w:r>
          </w:p>
        </w:tc>
        <w:tc>
          <w:tcPr>
            <w:tcW w:w="552" w:type="pct"/>
            <w:vAlign w:val="center"/>
          </w:tcPr>
          <w:p w:rsidR="00A54D51" w:rsidRPr="008072D8" w:rsidP="00AD3E1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AD3E1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294</w:t>
            </w:r>
          </w:p>
        </w:tc>
        <w:tc>
          <w:tcPr>
            <w:tcW w:w="552" w:type="pct"/>
            <w:vAlign w:val="center"/>
          </w:tcPr>
          <w:p w:rsidR="00A54D51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AD3E1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295</w:t>
            </w:r>
          </w:p>
        </w:tc>
        <w:tc>
          <w:tcPr>
            <w:tcW w:w="552" w:type="pct"/>
            <w:vAlign w:val="center"/>
          </w:tcPr>
          <w:p w:rsidR="00A54D51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</w:t>
            </w:r>
            <w:r w:rsidRPr="008072D8">
              <w:rPr>
                <w:rFonts w:ascii="Arial Narrow" w:hAnsi="Arial Narrow"/>
                <w:sz w:val="24"/>
              </w:rPr>
              <w:t xml:space="preserve">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330S17/3: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AD3E1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330S17/3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296</w:t>
            </w:r>
          </w:p>
        </w:tc>
        <w:tc>
          <w:tcPr>
            <w:tcW w:w="552" w:type="pct"/>
            <w:vAlign w:val="center"/>
          </w:tcPr>
          <w:p w:rsidR="00A54D51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330S17/3: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AD3004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330S17/3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297</w:t>
            </w:r>
          </w:p>
        </w:tc>
        <w:tc>
          <w:tcPr>
            <w:tcW w:w="552" w:type="pct"/>
            <w:vAlign w:val="center"/>
          </w:tcPr>
          <w:p w:rsidR="00A54D51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330S13/4: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5627B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330S13/4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1.8:2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298</w:t>
            </w:r>
          </w:p>
        </w:tc>
        <w:tc>
          <w:tcPr>
            <w:tcW w:w="552" w:type="pct"/>
            <w:vAlign w:val="center"/>
          </w:tcPr>
          <w:p w:rsidR="00A54D51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330S13/4: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AD3004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330S13/4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299</w:t>
            </w:r>
          </w:p>
        </w:tc>
        <w:tc>
          <w:tcPr>
            <w:tcW w:w="552" w:type="pct"/>
            <w:vAlign w:val="center"/>
          </w:tcPr>
          <w:p w:rsidR="00A54D51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28"/>
        </w:trPr>
        <w:tc>
          <w:tcPr>
            <w:tcW w:w="1000" w:type="pct"/>
            <w:vAlign w:val="center"/>
          </w:tcPr>
          <w:p w:rsidR="00A54D51" w:rsidRPr="008072D8" w:rsidP="00A54D51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111S6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A54D5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111S6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300</w:t>
            </w:r>
          </w:p>
        </w:tc>
        <w:tc>
          <w:tcPr>
            <w:tcW w:w="552" w:type="pct"/>
            <w:vAlign w:val="center"/>
          </w:tcPr>
          <w:p w:rsidR="00A54D51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A54D51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111S6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A54D51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111S6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301</w:t>
            </w:r>
          </w:p>
        </w:tc>
        <w:tc>
          <w:tcPr>
            <w:tcW w:w="552" w:type="pct"/>
            <w:vAlign w:val="center"/>
          </w:tcPr>
          <w:p w:rsidR="00A54D51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330S02/8: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AD300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330S02/8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302</w:t>
            </w:r>
          </w:p>
        </w:tc>
        <w:tc>
          <w:tcPr>
            <w:tcW w:w="552" w:type="pct"/>
            <w:vAlign w:val="center"/>
          </w:tcPr>
          <w:p w:rsidR="00A54D51" w:rsidRPr="008072D8" w:rsidP="000D6D8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330S02/8: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AD3004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330S02/8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303</w:t>
            </w:r>
          </w:p>
        </w:tc>
        <w:tc>
          <w:tcPr>
            <w:tcW w:w="552" w:type="pct"/>
            <w:vAlign w:val="center"/>
          </w:tcPr>
          <w:p w:rsidR="00A54D51" w:rsidRPr="008072D8" w:rsidP="000D6D8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440S02/1: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AD300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440S02/1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304</w:t>
            </w:r>
          </w:p>
        </w:tc>
        <w:tc>
          <w:tcPr>
            <w:tcW w:w="552" w:type="pct"/>
            <w:vAlign w:val="center"/>
          </w:tcPr>
          <w:p w:rsidR="00A54D51" w:rsidRPr="008072D8" w:rsidP="000D6D8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440S02/1: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AD3004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440S02/1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305</w:t>
            </w:r>
          </w:p>
        </w:tc>
        <w:tc>
          <w:tcPr>
            <w:tcW w:w="552" w:type="pct"/>
            <w:vAlign w:val="center"/>
          </w:tcPr>
          <w:p w:rsidR="00A54D51" w:rsidRPr="008072D8" w:rsidP="000D6D8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5-AM1(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440S11/3: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CE29F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440S11/3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311</w:t>
            </w:r>
          </w:p>
        </w:tc>
        <w:tc>
          <w:tcPr>
            <w:tcW w:w="552" w:type="pct"/>
            <w:vAlign w:val="center"/>
          </w:tcPr>
          <w:p w:rsidR="00A54D51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440S11/3: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19314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440S11/3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312</w:t>
            </w:r>
          </w:p>
        </w:tc>
        <w:tc>
          <w:tcPr>
            <w:tcW w:w="552" w:type="pct"/>
            <w:vAlign w:val="center"/>
          </w:tcPr>
          <w:p w:rsidR="00A54D51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A54D51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440S40/5: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2A4C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440S40/5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313</w:t>
            </w:r>
          </w:p>
        </w:tc>
        <w:tc>
          <w:tcPr>
            <w:tcW w:w="552" w:type="pct"/>
            <w:vAlign w:val="center"/>
          </w:tcPr>
          <w:p w:rsidR="00A54D51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440S40/5: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2A4C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440S40/5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314</w:t>
            </w:r>
          </w:p>
        </w:tc>
        <w:tc>
          <w:tcPr>
            <w:tcW w:w="552" w:type="pct"/>
            <w:vAlign w:val="center"/>
          </w:tcPr>
          <w:p w:rsidR="00A54D51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A54D51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448S02/2: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2A4C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448S02/2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315</w:t>
            </w:r>
          </w:p>
        </w:tc>
        <w:tc>
          <w:tcPr>
            <w:tcW w:w="552" w:type="pct"/>
            <w:vAlign w:val="center"/>
          </w:tcPr>
          <w:p w:rsidR="00A54D51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8-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448S02/2: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2A4C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448S02/2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316</w:t>
            </w:r>
          </w:p>
        </w:tc>
        <w:tc>
          <w:tcPr>
            <w:tcW w:w="552" w:type="pct"/>
            <w:vAlign w:val="center"/>
          </w:tcPr>
          <w:p w:rsidR="00A54D51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A54D51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447S63/1: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8072D8" w:rsidP="002A4C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447S63/1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317</w:t>
            </w:r>
          </w:p>
        </w:tc>
        <w:tc>
          <w:tcPr>
            <w:tcW w:w="552" w:type="pct"/>
            <w:vAlign w:val="center"/>
          </w:tcPr>
          <w:p w:rsidR="00A54D51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8072D8" w:rsidP="005E6404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447S63/1: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8072D8" w:rsidP="002A4C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447S63/1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A54D51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318</w:t>
            </w:r>
          </w:p>
        </w:tc>
        <w:tc>
          <w:tcPr>
            <w:tcW w:w="552" w:type="pct"/>
            <w:vAlign w:val="center"/>
          </w:tcPr>
          <w:p w:rsidR="00A54D51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</w:rPr>
              <w:t>902</w:t>
            </w:r>
          </w:p>
        </w:tc>
        <w:tc>
          <w:tcPr>
            <w:tcW w:w="348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A54D51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447S41/2: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2A4C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447S41/2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8D6B6A" w:rsidRPr="008072D8" w:rsidP="008D6B6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319</w:t>
            </w:r>
          </w:p>
        </w:tc>
        <w:tc>
          <w:tcPr>
            <w:tcW w:w="552" w:type="pct"/>
            <w:vAlign w:val="center"/>
          </w:tcPr>
          <w:p w:rsidR="008D6B6A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7F1581">
              <w:rPr>
                <w:rFonts w:ascii="Arial Narrow" w:hAnsi="Arial Narrow"/>
                <w:sz w:val="24"/>
              </w:rPr>
              <w:t>20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7F1581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7F1581">
              <w:rPr>
                <w:rFonts w:ascii="Arial Narrow" w:hAnsi="Arial Narrow"/>
                <w:sz w:val="24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447S41/2: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2A4C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447S41/2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8D6B6A" w:rsidRPr="008072D8" w:rsidP="008D6B6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320</w:t>
            </w:r>
          </w:p>
        </w:tc>
        <w:tc>
          <w:tcPr>
            <w:tcW w:w="552" w:type="pct"/>
            <w:vAlign w:val="center"/>
          </w:tcPr>
          <w:p w:rsidR="008D6B6A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В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447S11/4: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AF49A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447S11/4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8D6B6A" w:rsidRPr="008072D8" w:rsidP="008D6B6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321</w:t>
            </w:r>
          </w:p>
        </w:tc>
        <w:tc>
          <w:tcPr>
            <w:tcW w:w="552" w:type="pct"/>
            <w:vAlign w:val="center"/>
          </w:tcPr>
          <w:p w:rsidR="008D6B6A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447S11/4: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AF49A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447S11/4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322</w:t>
            </w:r>
          </w:p>
        </w:tc>
        <w:tc>
          <w:tcPr>
            <w:tcW w:w="552" w:type="pct"/>
            <w:vAlign w:val="center"/>
          </w:tcPr>
          <w:p w:rsidR="008D6B6A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</w:t>
            </w:r>
            <w:r w:rsidR="007F1581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550S63/6: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2D74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550S63/6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323</w:t>
            </w:r>
          </w:p>
        </w:tc>
        <w:tc>
          <w:tcPr>
            <w:tcW w:w="552" w:type="pct"/>
            <w:vAlign w:val="center"/>
          </w:tcPr>
          <w:p w:rsidR="008D6B6A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550S63/6: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2D74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550S63/6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8D6B6A" w:rsidRPr="008072D8" w:rsidP="008D6B6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324</w:t>
            </w:r>
          </w:p>
        </w:tc>
        <w:tc>
          <w:tcPr>
            <w:tcW w:w="552" w:type="pct"/>
            <w:vAlign w:val="center"/>
          </w:tcPr>
          <w:p w:rsidR="008D6B6A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550S60/7: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2D74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550S60/7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325</w:t>
            </w:r>
          </w:p>
        </w:tc>
        <w:tc>
          <w:tcPr>
            <w:tcW w:w="552" w:type="pct"/>
            <w:vAlign w:val="center"/>
          </w:tcPr>
          <w:p w:rsidR="008D6B6A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550S60/7: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2D74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550S60/7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326</w:t>
            </w:r>
          </w:p>
        </w:tc>
        <w:tc>
          <w:tcPr>
            <w:tcW w:w="552" w:type="pct"/>
            <w:vAlign w:val="center"/>
          </w:tcPr>
          <w:p w:rsidR="008D6B6A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327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24-AM1(2/9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328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329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330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000S51/3: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000S51/3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331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000S51/3: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000S51/3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vAlign w:val="center"/>
          </w:tcPr>
          <w:p w:rsidR="008D6B6A" w:rsidRPr="008072D8" w:rsidP="008D6B6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332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8D6B6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1-DD1.9:2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8D6B6A" w:rsidRPr="008072D8" w:rsidP="008D6B6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333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8D6B6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vAlign w:val="center"/>
          </w:tcPr>
          <w:p w:rsidR="008D6B6A" w:rsidRPr="008072D8" w:rsidP="008D6B6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334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425"/>
        </w:trPr>
        <w:tc>
          <w:tcPr>
            <w:tcW w:w="4904" w:type="pct"/>
            <w:gridSpan w:val="7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Шкаф </w:t>
            </w:r>
            <w:r w:rsidR="00281515">
              <w:rPr>
                <w:rFonts w:ascii="Arial Narrow" w:hAnsi="Arial Narrow"/>
                <w:sz w:val="24"/>
              </w:rPr>
              <w:t>040I22</w:t>
            </w:r>
            <w:r w:rsidRPr="008072D8">
              <w:rPr>
                <w:rFonts w:ascii="Arial Narrow" w:hAnsi="Arial Narrow"/>
                <w:sz w:val="24"/>
              </w:rPr>
              <w:t>20</w:t>
            </w:r>
            <w:r w:rsidRPr="008072D8">
              <w:rPr>
                <w:rFonts w:ascii="Arial Narrow" w:hAnsi="Arial Narrow"/>
                <w:sz w:val="24"/>
                <w:lang w:val="en-US"/>
              </w:rPr>
              <w:t>2P</w:t>
            </w:r>
            <w:r w:rsidRPr="008072D8">
              <w:rPr>
                <w:rFonts w:ascii="Arial Narrow" w:hAnsi="Arial Narrow"/>
                <w:sz w:val="24"/>
              </w:rPr>
              <w:t>, А.70.</w:t>
            </w:r>
            <w:r w:rsidR="007F1581">
              <w:rPr>
                <w:rFonts w:ascii="Arial Narrow" w:hAnsi="Arial Narrow"/>
                <w:sz w:val="24"/>
              </w:rPr>
              <w:t>454.02.</w:t>
            </w:r>
            <w:r w:rsidRPr="008072D8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000S37/5: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276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000S37/5: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277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000S61/6: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000S61/6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278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000S61/6: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011EC8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</w:t>
            </w:r>
            <w:r w:rsidR="007F1581">
              <w:rPr>
                <w:rFonts w:ascii="Arial Narrow" w:hAnsi="Arial Narrow"/>
                <w:sz w:val="24"/>
              </w:rPr>
              <w:t>T22</w:t>
            </w:r>
            <w:r w:rsidRPr="008072D8">
              <w:rPr>
                <w:rFonts w:ascii="Arial Narrow" w:hAnsi="Arial Narrow"/>
                <w:sz w:val="24"/>
              </w:rPr>
              <w:t>000S61/6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279</w:t>
            </w:r>
          </w:p>
        </w:tc>
        <w:tc>
          <w:tcPr>
            <w:tcW w:w="552" w:type="pct"/>
            <w:vAlign w:val="center"/>
          </w:tcPr>
          <w:p w:rsidR="008D6B6A" w:rsidRPr="008072D8" w:rsidP="00D5291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2D744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000S66/11: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CE29F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000S66/11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280</w:t>
            </w:r>
          </w:p>
        </w:tc>
        <w:tc>
          <w:tcPr>
            <w:tcW w:w="552" w:type="pct"/>
            <w:vAlign w:val="center"/>
          </w:tcPr>
          <w:p w:rsidR="008D6B6A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000S66/11: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CE29F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000S66/11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281</w:t>
            </w:r>
          </w:p>
        </w:tc>
        <w:tc>
          <w:tcPr>
            <w:tcW w:w="552" w:type="pct"/>
            <w:vAlign w:val="center"/>
          </w:tcPr>
          <w:p w:rsidR="008D6B6A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8D6B6A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CE29F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282</w:t>
            </w:r>
          </w:p>
        </w:tc>
        <w:tc>
          <w:tcPr>
            <w:tcW w:w="552" w:type="pct"/>
            <w:vAlign w:val="center"/>
          </w:tcPr>
          <w:p w:rsidR="008D6B6A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CE29F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283</w:t>
            </w:r>
          </w:p>
        </w:tc>
        <w:tc>
          <w:tcPr>
            <w:tcW w:w="552" w:type="pct"/>
            <w:vAlign w:val="center"/>
          </w:tcPr>
          <w:p w:rsidR="008D6B6A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D6B6A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8647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284</w:t>
            </w:r>
          </w:p>
        </w:tc>
        <w:tc>
          <w:tcPr>
            <w:tcW w:w="552" w:type="pct"/>
            <w:vAlign w:val="center"/>
          </w:tcPr>
          <w:p w:rsidR="008D6B6A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8647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285</w:t>
            </w:r>
          </w:p>
        </w:tc>
        <w:tc>
          <w:tcPr>
            <w:tcW w:w="552" w:type="pct"/>
            <w:vAlign w:val="center"/>
          </w:tcPr>
          <w:p w:rsidR="008D6B6A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8D6B6A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001S51/3: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D6B6A" w:rsidRPr="008072D8" w:rsidP="008647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001S51/3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286</w:t>
            </w:r>
          </w:p>
        </w:tc>
        <w:tc>
          <w:tcPr>
            <w:tcW w:w="552" w:type="pct"/>
            <w:vAlign w:val="center"/>
          </w:tcPr>
          <w:p w:rsidR="008D6B6A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D6B6A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001S51/3: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D6B6A" w:rsidRPr="008072D8" w:rsidP="008647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001S51</w:t>
            </w:r>
            <w:r w:rsidRPr="008072D8" w:rsidR="00406CE6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8D6B6A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406CE6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8D6B6A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872760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287</w:t>
            </w:r>
          </w:p>
        </w:tc>
        <w:tc>
          <w:tcPr>
            <w:tcW w:w="552" w:type="pct"/>
            <w:vAlign w:val="center"/>
          </w:tcPr>
          <w:p w:rsidR="008D6B6A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D6B6A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8D6B6A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406CE6" w:rsidRPr="008072D8" w:rsidP="008647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288</w:t>
            </w:r>
          </w:p>
        </w:tc>
        <w:tc>
          <w:tcPr>
            <w:tcW w:w="552" w:type="pct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406CE6" w:rsidRPr="008072D8" w:rsidP="008647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289</w:t>
            </w:r>
          </w:p>
        </w:tc>
        <w:tc>
          <w:tcPr>
            <w:tcW w:w="552" w:type="pct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406CE6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001S37/5: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406CE6" w:rsidRPr="008072D8" w:rsidP="008647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290</w:t>
            </w:r>
          </w:p>
        </w:tc>
        <w:tc>
          <w:tcPr>
            <w:tcW w:w="552" w:type="pct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001S37/5: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406CE6" w:rsidRPr="008072D8" w:rsidP="008647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291</w:t>
            </w:r>
          </w:p>
        </w:tc>
        <w:tc>
          <w:tcPr>
            <w:tcW w:w="552" w:type="pct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406CE6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001S61/6: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406CE6" w:rsidRPr="008072D8" w:rsidP="00926A6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001S61/6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292</w:t>
            </w:r>
          </w:p>
        </w:tc>
        <w:tc>
          <w:tcPr>
            <w:tcW w:w="552" w:type="pct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-90</w:t>
            </w:r>
            <w:r w:rsidRPr="008072D8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8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001S61/6: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406CE6" w:rsidRPr="008072D8" w:rsidP="00926A6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001S61/6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293</w:t>
            </w:r>
          </w:p>
        </w:tc>
        <w:tc>
          <w:tcPr>
            <w:tcW w:w="552" w:type="pct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406CE6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clear" w:color="auto" w:fill="auto"/>
            <w:vAlign w:val="center"/>
          </w:tcPr>
          <w:p w:rsidR="00406CE6" w:rsidRPr="008072D8" w:rsidP="00406CE6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Клапан</w:t>
            </w:r>
            <w:r w:rsidRPr="008072D8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550S66/8: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406CE6" w:rsidRPr="008072D8" w:rsidP="00E117A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550S66/8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294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6A</w:t>
            </w:r>
            <w:r w:rsidRPr="008072D8">
              <w:rPr>
                <w:rFonts w:ascii="Arial Narrow" w:hAnsi="Arial Narrow"/>
                <w:sz w:val="24"/>
              </w:rPr>
              <w:t xml:space="preserve">) </w:t>
            </w:r>
            <w:r w:rsidRPr="008072D8">
              <w:rPr>
                <w:rFonts w:ascii="Arial Narrow" w:hAnsi="Arial Narrow"/>
                <w:sz w:val="24"/>
              </w:rPr>
              <w:t>-</w:t>
            </w:r>
          </w:p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clear" w:color="auto" w:fill="auto"/>
            <w:vAlign w:val="center"/>
          </w:tcPr>
          <w:p w:rsidR="00406CE6" w:rsidRPr="008072D8" w:rsidP="00406CE6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550S66/8: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406CE6" w:rsidRPr="008072D8" w:rsidP="00E117A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550S66/8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295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406CE6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shd w:val="clear" w:color="auto" w:fill="auto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222S07/1: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406CE6" w:rsidRPr="008072D8" w:rsidP="00A272E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222S07/1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296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shd w:val="clear" w:color="auto" w:fill="auto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222S07/1: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406CE6" w:rsidRPr="008072D8" w:rsidP="00A272E8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222S07/1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 w:rsidR="00140499">
              <w:rPr>
                <w:rFonts w:ascii="Arial Narrow" w:hAnsi="Arial Narrow"/>
                <w:sz w:val="24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297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406CE6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shd w:val="clear" w:color="auto" w:fill="auto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222S38/2: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406CE6" w:rsidRPr="008072D8" w:rsidP="000B78B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222S38/2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40499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1.8:2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298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shd w:val="clear" w:color="auto" w:fill="auto"/>
            <w:vAlign w:val="center"/>
          </w:tcPr>
          <w:p w:rsidR="00406CE6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222S38/2: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406CE6" w:rsidRPr="008072D8" w:rsidP="000B78B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</w:t>
            </w:r>
            <w:r w:rsidRPr="008072D8">
              <w:rPr>
                <w:rFonts w:ascii="Arial Narrow" w:hAnsi="Arial Narrow"/>
                <w:sz w:val="24"/>
              </w:rPr>
              <w:t>2S38/2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406CE6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40499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406CE6" w:rsidRPr="008072D8" w:rsidP="0087276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299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406CE6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406CE6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406CE6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shd w:val="clear" w:color="auto" w:fill="auto"/>
            <w:vAlign w:val="center"/>
          </w:tcPr>
          <w:p w:rsidR="00140499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222S51/3: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140499" w:rsidRPr="008072D8" w:rsidP="000B78B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222S51</w:t>
            </w:r>
            <w:r w:rsidRPr="008072D8" w:rsidR="001F47B7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140499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300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140499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shd w:val="clear" w:color="auto" w:fill="auto"/>
            <w:vAlign w:val="center"/>
          </w:tcPr>
          <w:p w:rsidR="00140499" w:rsidRPr="008072D8" w:rsidP="00E117AC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222S51/3: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140499" w:rsidRPr="008072D8" w:rsidP="000B78B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222S51/3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140499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</w:t>
            </w:r>
            <w:r w:rsidRPr="008072D8">
              <w:rPr>
                <w:rFonts w:ascii="Arial Narrow" w:hAnsi="Arial Narrow"/>
                <w:sz w:val="24"/>
              </w:rPr>
              <w:t>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301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140499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40499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shd w:val="clear" w:color="auto" w:fill="auto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222S37/4: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140499" w:rsidRPr="008072D8" w:rsidP="009E37F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140499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302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140499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shd w:val="clear" w:color="auto" w:fill="auto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222S37/4: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140499" w:rsidRPr="008072D8" w:rsidP="009E37F9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140499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303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140499" w:rsidRPr="008072D8" w:rsidP="00DA415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140499" w:rsidRPr="008072D8" w:rsidP="007F358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40499" w:rsidRPr="008072D8" w:rsidP="007F358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222S61/5: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40499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222S61/5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40499" w:rsidRPr="008072D8" w:rsidP="00406CE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404" w:type="pct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304</w:t>
            </w:r>
          </w:p>
        </w:tc>
        <w:tc>
          <w:tcPr>
            <w:tcW w:w="552" w:type="pct"/>
            <w:vAlign w:val="center"/>
          </w:tcPr>
          <w:p w:rsidR="00140499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46-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222S61/5: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40499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222S61/5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40499" w:rsidRPr="008072D8" w:rsidP="00406CE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404" w:type="pct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305</w:t>
            </w:r>
          </w:p>
        </w:tc>
        <w:tc>
          <w:tcPr>
            <w:tcW w:w="552" w:type="pct"/>
            <w:vAlign w:val="center"/>
          </w:tcPr>
          <w:p w:rsidR="00140499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46-</w:t>
            </w:r>
            <w:r w:rsidRPr="008072D8">
              <w:rPr>
                <w:rFonts w:ascii="Arial Narrow" w:hAnsi="Arial Narrow"/>
                <w:sz w:val="24"/>
              </w:rPr>
              <w:t>902</w:t>
            </w:r>
          </w:p>
        </w:tc>
        <w:tc>
          <w:tcPr>
            <w:tcW w:w="348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40499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222S61/6: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40499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222S61/6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40499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311</w:t>
            </w:r>
          </w:p>
        </w:tc>
        <w:tc>
          <w:tcPr>
            <w:tcW w:w="552" w:type="pct"/>
            <w:vAlign w:val="center"/>
          </w:tcPr>
          <w:p w:rsidR="00140499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47-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222S61/6: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40499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222S61/6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40499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312</w:t>
            </w:r>
          </w:p>
        </w:tc>
        <w:tc>
          <w:tcPr>
            <w:tcW w:w="552" w:type="pct"/>
            <w:vAlign w:val="center"/>
          </w:tcPr>
          <w:p w:rsidR="00140499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140499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222S02/8: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40499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222S02/8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40499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313</w:t>
            </w:r>
          </w:p>
        </w:tc>
        <w:tc>
          <w:tcPr>
            <w:tcW w:w="552" w:type="pct"/>
            <w:vAlign w:val="center"/>
          </w:tcPr>
          <w:p w:rsidR="00140499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48-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222S02/8: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40499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222S02/8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40499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314</w:t>
            </w:r>
          </w:p>
        </w:tc>
        <w:tc>
          <w:tcPr>
            <w:tcW w:w="552" w:type="pct"/>
            <w:vAlign w:val="center"/>
          </w:tcPr>
          <w:p w:rsidR="00140499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40499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222S13/10: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40499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222S13/10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40499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315</w:t>
            </w:r>
          </w:p>
        </w:tc>
        <w:tc>
          <w:tcPr>
            <w:tcW w:w="552" w:type="pct"/>
            <w:vAlign w:val="center"/>
          </w:tcPr>
          <w:p w:rsidR="00140499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49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222S13/10: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40499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222S13/10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40499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316</w:t>
            </w:r>
          </w:p>
        </w:tc>
        <w:tc>
          <w:tcPr>
            <w:tcW w:w="552" w:type="pct"/>
            <w:vAlign w:val="center"/>
          </w:tcPr>
          <w:p w:rsidR="00140499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49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40499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40499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/13: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40499" w:rsidRPr="008072D8" w:rsidP="009C3CB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/13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40499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140499" w:rsidRPr="008072D8" w:rsidP="00140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317</w:t>
            </w:r>
          </w:p>
        </w:tc>
        <w:tc>
          <w:tcPr>
            <w:tcW w:w="552" w:type="pct"/>
            <w:vAlign w:val="center"/>
          </w:tcPr>
          <w:p w:rsidR="00140499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51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40499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/13: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C3CB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/13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318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51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9C3CBB">
            <w:pPr>
              <w:numPr>
                <w:ilvl w:val="0"/>
                <w:numId w:val="2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222S66/14: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222S66/14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319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52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222S66/14: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222S66/14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320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52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222S37/15: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222S37/15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321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53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</w:t>
            </w:r>
            <w:r w:rsidR="007F1581">
              <w:rPr>
                <w:rFonts w:ascii="Arial Narrow" w:hAnsi="Arial Narrow"/>
                <w:sz w:val="24"/>
              </w:rPr>
              <w:t>0T22</w:t>
            </w:r>
            <w:r w:rsidRPr="008072D8">
              <w:rPr>
                <w:rFonts w:ascii="Arial Narrow" w:hAnsi="Arial Narrow"/>
                <w:sz w:val="24"/>
              </w:rPr>
              <w:t>222S37/15: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34CE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222S37/15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322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53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223S07/1: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223S07/1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323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223S07/1: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223S07/1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324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425"/>
        </w:trPr>
        <w:tc>
          <w:tcPr>
            <w:tcW w:w="4904" w:type="pct"/>
            <w:gridSpan w:val="7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Шкаф </w:t>
            </w:r>
            <w:r w:rsidR="00281515">
              <w:rPr>
                <w:rFonts w:ascii="Arial Narrow" w:hAnsi="Arial Narrow"/>
                <w:sz w:val="24"/>
              </w:rPr>
              <w:t>040I22</w:t>
            </w:r>
            <w:r w:rsidRPr="008072D8">
              <w:rPr>
                <w:rFonts w:ascii="Arial Narrow" w:hAnsi="Arial Narrow"/>
                <w:sz w:val="24"/>
              </w:rPr>
              <w:t>20</w:t>
            </w:r>
            <w:r w:rsidRPr="008072D8">
              <w:rPr>
                <w:rFonts w:ascii="Arial Narrow" w:hAnsi="Arial Narrow"/>
                <w:sz w:val="24"/>
                <w:lang w:val="en-US"/>
              </w:rPr>
              <w:t>3P</w:t>
            </w:r>
            <w:r w:rsidRPr="008072D8">
              <w:rPr>
                <w:rFonts w:ascii="Arial Narrow" w:hAnsi="Arial Narrow"/>
                <w:sz w:val="24"/>
              </w:rPr>
              <w:t>, А.70.</w:t>
            </w:r>
            <w:r w:rsidR="007F1581">
              <w:rPr>
                <w:rFonts w:ascii="Arial Narrow" w:hAnsi="Arial Narrow"/>
                <w:sz w:val="24"/>
              </w:rPr>
              <w:t>454.02.</w:t>
            </w:r>
            <w:r w:rsidRPr="008072D8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223S38/2: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223S38/2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276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55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223S38/2: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223S38/2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277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223S51/3: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223S51/3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278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56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Клапан</w:t>
            </w:r>
            <w:r w:rsidRPr="008072D8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223S51/3: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223S51</w:t>
            </w:r>
            <w:r w:rsidRPr="008072D8">
              <w:rPr>
                <w:rFonts w:ascii="Arial Narrow" w:hAnsi="Arial Narrow"/>
                <w:sz w:val="24"/>
              </w:rPr>
              <w:t>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279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56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223S37/4: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280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223S37/4: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281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223S61/5: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223S61/5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282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58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223S61/5: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223S61/5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283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223S61/6: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223S61/6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284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59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223S61/6: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223S61/6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285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59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</w:t>
            </w:r>
            <w:r w:rsidR="007F1581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223S02/8: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223S02/8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286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60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223S02/8: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981499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223S02/8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287</w:t>
            </w:r>
          </w:p>
        </w:tc>
        <w:tc>
          <w:tcPr>
            <w:tcW w:w="552" w:type="pct"/>
            <w:vAlign w:val="center"/>
          </w:tcPr>
          <w:p w:rsidR="001F47B7" w:rsidRPr="008072D8" w:rsidP="00017B4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60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9814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98149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223S13/10: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</w:t>
            </w:r>
            <w:r w:rsidR="007F1581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223S13/10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288</w:t>
            </w:r>
          </w:p>
        </w:tc>
        <w:tc>
          <w:tcPr>
            <w:tcW w:w="552" w:type="pct"/>
            <w:vAlign w:val="center"/>
          </w:tcPr>
          <w:p w:rsidR="001F47B7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61-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223S13/10: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DB66C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223S13/10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289</w:t>
            </w:r>
          </w:p>
        </w:tc>
        <w:tc>
          <w:tcPr>
            <w:tcW w:w="552" w:type="pct"/>
            <w:vAlign w:val="center"/>
          </w:tcPr>
          <w:p w:rsidR="001F47B7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61-</w:t>
            </w:r>
            <w:r w:rsidRPr="008072D8">
              <w:rPr>
                <w:rFonts w:ascii="Arial Narrow" w:hAnsi="Arial Narrow"/>
                <w:sz w:val="24"/>
              </w:rPr>
              <w:t>902</w:t>
            </w:r>
          </w:p>
        </w:tc>
        <w:tc>
          <w:tcPr>
            <w:tcW w:w="348" w:type="pct"/>
            <w:vAlign w:val="center"/>
          </w:tcPr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F47B7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1F47B7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002S20/6: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1F47B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002S20/6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290</w:t>
            </w:r>
          </w:p>
        </w:tc>
        <w:tc>
          <w:tcPr>
            <w:tcW w:w="552" w:type="pct"/>
            <w:vAlign w:val="center"/>
          </w:tcPr>
          <w:p w:rsidR="001F47B7" w:rsidRPr="008072D8" w:rsidP="001F47B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62-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1F47B7" w:rsidRPr="008072D8" w:rsidP="001F47B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1F47B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62-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F47B7" w:rsidRPr="008072D8" w:rsidP="001F47B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1F47B7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002S20/6: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1F47B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002S20/6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291</w:t>
            </w:r>
          </w:p>
        </w:tc>
        <w:tc>
          <w:tcPr>
            <w:tcW w:w="552" w:type="pct"/>
            <w:vAlign w:val="center"/>
          </w:tcPr>
          <w:p w:rsidR="001F47B7" w:rsidRPr="008072D8" w:rsidP="001F47B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62-</w:t>
            </w:r>
            <w:r w:rsidRPr="008072D8">
              <w:rPr>
                <w:rFonts w:ascii="Arial Narrow" w:hAnsi="Arial Narrow"/>
                <w:sz w:val="24"/>
              </w:rPr>
              <w:t>902</w:t>
            </w:r>
          </w:p>
        </w:tc>
        <w:tc>
          <w:tcPr>
            <w:tcW w:w="348" w:type="pct"/>
            <w:vAlign w:val="center"/>
          </w:tcPr>
          <w:p w:rsidR="001F47B7" w:rsidRPr="008072D8" w:rsidP="001F47B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1F47B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62-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/13: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F47B7" w:rsidRPr="008072D8" w:rsidP="00480C2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/13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292</w:t>
            </w:r>
          </w:p>
        </w:tc>
        <w:tc>
          <w:tcPr>
            <w:tcW w:w="552" w:type="pct"/>
            <w:vAlign w:val="center"/>
          </w:tcPr>
          <w:p w:rsidR="001F47B7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63-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F47B7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/13: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F47B7" w:rsidRPr="008072D8" w:rsidP="00480C2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223S3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/13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1F47B7" w:rsidRPr="008072D8" w:rsidP="001F47B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293</w:t>
            </w:r>
          </w:p>
        </w:tc>
        <w:tc>
          <w:tcPr>
            <w:tcW w:w="552" w:type="pct"/>
            <w:vAlign w:val="center"/>
          </w:tcPr>
          <w:p w:rsidR="001F47B7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63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F47B7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F47B7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0B2A9F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002S20/7: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9928B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002S20/7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294</w:t>
            </w:r>
          </w:p>
        </w:tc>
        <w:tc>
          <w:tcPr>
            <w:tcW w:w="552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64-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64-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0B2A9F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002S20/7: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9928B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002S20/7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295</w:t>
            </w:r>
          </w:p>
        </w:tc>
        <w:tc>
          <w:tcPr>
            <w:tcW w:w="552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64-</w:t>
            </w:r>
            <w:r w:rsidRPr="008072D8">
              <w:rPr>
                <w:rFonts w:ascii="Arial Narrow" w:hAnsi="Arial Narrow"/>
                <w:sz w:val="24"/>
              </w:rPr>
              <w:t>902</w:t>
            </w:r>
          </w:p>
        </w:tc>
        <w:tc>
          <w:tcPr>
            <w:tcW w:w="348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64-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296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65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297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Pr="008072D8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002S37/2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1.8:2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298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66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</w:t>
            </w: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299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66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300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301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002S37/5: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302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68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002S37/5: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002S37/5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303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480C2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304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69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D34E4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305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69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4/6C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</w:t>
            </w:r>
            <w:r w:rsidR="007F1581">
              <w:rPr>
                <w:rFonts w:ascii="Arial Narrow" w:hAnsi="Arial Narrow"/>
                <w:sz w:val="24"/>
              </w:rPr>
              <w:t>40T22</w:t>
            </w:r>
            <w:r w:rsidRPr="008072D8">
              <w:rPr>
                <w:rFonts w:ascii="Arial Narrow" w:hAnsi="Arial Narrow"/>
                <w:sz w:val="24"/>
              </w:rPr>
              <w:t>003S37/2: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F128B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311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70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F128B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312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70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F128B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</w:t>
            </w:r>
            <w:r w:rsidR="007F1581">
              <w:rPr>
                <w:rFonts w:ascii="Arial Narrow" w:hAnsi="Arial Narrow"/>
                <w:sz w:val="24"/>
              </w:rPr>
              <w:t>22</w:t>
            </w:r>
            <w:r w:rsidRPr="008072D8">
              <w:rPr>
                <w:rFonts w:ascii="Arial Narrow" w:hAnsi="Arial Narrow"/>
                <w:sz w:val="24"/>
              </w:rPr>
              <w:t>003S37/4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313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71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Клапан</w:t>
            </w:r>
            <w:r w:rsidRPr="008072D8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F128B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314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71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003S37/5: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11410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</w:t>
            </w:r>
            <w:r w:rsidRPr="008072D8">
              <w:rPr>
                <w:rFonts w:ascii="Arial Narrow" w:hAnsi="Arial Narrow"/>
                <w:sz w:val="24"/>
              </w:rPr>
              <w:t>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315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72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003S37/5: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11410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316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72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003S66/6: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11410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003S66/6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317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73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003S66/6: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11410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003S66/6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318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73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B66C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319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11410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320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6928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321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75-9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6928A5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322</w:t>
            </w:r>
          </w:p>
        </w:tc>
        <w:tc>
          <w:tcPr>
            <w:tcW w:w="552" w:type="pct"/>
            <w:vAlign w:val="center"/>
          </w:tcPr>
          <w:p w:rsidR="000B2A9F" w:rsidRPr="008072D8" w:rsidP="008C007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2A171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2A171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F3A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</w:t>
            </w:r>
            <w:r w:rsidRPr="008072D8" w:rsidR="00BF1120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323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6-901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6-AM1(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/9A) -</w:t>
            </w:r>
          </w:p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DF3A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113S37</w:t>
            </w:r>
            <w:r w:rsidRPr="008072D8" w:rsidR="00BF1120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324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6-902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6-AM1(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/9A) -</w:t>
            </w:r>
          </w:p>
          <w:p w:rsidR="000B2A9F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F3A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</w:t>
            </w:r>
            <w:r w:rsidRPr="008072D8" w:rsidR="00BF1120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325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7-901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7-AM1(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/9В) -</w:t>
            </w:r>
          </w:p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DF3A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</w:t>
            </w:r>
            <w:r w:rsidRPr="008072D8" w:rsidR="00BF1120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BF1120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326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7-902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7-AM1(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/9В) -</w:t>
            </w:r>
          </w:p>
          <w:p w:rsidR="000B2A9F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F3A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</w:t>
            </w:r>
            <w:r w:rsidRPr="008072D8" w:rsidR="00BF1120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BF1120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327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8-901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8-AM1(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DF3A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BF1120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328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8-902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8-AM1(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DF3A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BF1120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329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9-901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9-AM1(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/10A) -</w:t>
            </w:r>
          </w:p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DF3A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333S37/4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BF1120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330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9-902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9-AM1(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/10A) -</w:t>
            </w:r>
          </w:p>
          <w:p w:rsidR="000B2A9F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0B2A9F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112S61/3: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9928B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112S61/3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BF1120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331</w:t>
            </w:r>
          </w:p>
        </w:tc>
        <w:tc>
          <w:tcPr>
            <w:tcW w:w="552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80-</w:t>
            </w:r>
            <w:r w:rsidRPr="008072D8">
              <w:rPr>
                <w:rFonts w:ascii="Arial Narrow" w:hAnsi="Arial Narrow"/>
                <w:sz w:val="24"/>
              </w:rPr>
              <w:t>901</w:t>
            </w:r>
          </w:p>
        </w:tc>
        <w:tc>
          <w:tcPr>
            <w:tcW w:w="348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80-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0B2A9F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112S61/3: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9928B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112S61/3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BF1120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332</w:t>
            </w:r>
          </w:p>
        </w:tc>
        <w:tc>
          <w:tcPr>
            <w:tcW w:w="552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80-</w:t>
            </w:r>
            <w:r w:rsidRPr="008072D8">
              <w:rPr>
                <w:rFonts w:ascii="Arial Narrow" w:hAnsi="Arial Narrow"/>
                <w:sz w:val="24"/>
              </w:rPr>
              <w:t>902</w:t>
            </w:r>
          </w:p>
        </w:tc>
        <w:tc>
          <w:tcPr>
            <w:tcW w:w="348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9928B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80-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0B2A9F" w:rsidRPr="008072D8" w:rsidP="0007724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BF1120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333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1-901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1-AM1(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B2A9F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0B2A9F" w:rsidRPr="008072D8" w:rsidP="0007724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BF1120">
              <w:rPr>
                <w:rFonts w:ascii="Arial Narrow" w:hAnsi="Arial Narrow"/>
                <w:sz w:val="24"/>
                <w:lang w:val="en-US"/>
              </w:rPr>
              <w:t>3-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334</w:t>
            </w:r>
          </w:p>
        </w:tc>
        <w:tc>
          <w:tcPr>
            <w:tcW w:w="552" w:type="pct"/>
            <w:vAlign w:val="center"/>
          </w:tcPr>
          <w:p w:rsidR="000B2A9F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1-902</w:t>
            </w:r>
          </w:p>
        </w:tc>
        <w:tc>
          <w:tcPr>
            <w:tcW w:w="348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B2A9F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1-AM1(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0B2A9F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425"/>
        </w:trPr>
        <w:tc>
          <w:tcPr>
            <w:tcW w:w="4904" w:type="pct"/>
            <w:gridSpan w:val="7"/>
            <w:vAlign w:val="center"/>
          </w:tcPr>
          <w:p w:rsidR="000B2A9F" w:rsidRPr="008072D8" w:rsidP="000B2A9F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Шкаф </w:t>
            </w:r>
            <w:r w:rsidR="00281515">
              <w:rPr>
                <w:rFonts w:ascii="Arial Narrow" w:hAnsi="Arial Narrow"/>
                <w:sz w:val="24"/>
              </w:rPr>
              <w:t>040I22</w:t>
            </w:r>
            <w:r w:rsidRPr="008072D8">
              <w:rPr>
                <w:rFonts w:ascii="Arial Narrow" w:hAnsi="Arial Narrow"/>
                <w:sz w:val="24"/>
              </w:rPr>
              <w:t>20</w:t>
            </w:r>
            <w:r w:rsidRPr="008072D8">
              <w:rPr>
                <w:rFonts w:ascii="Arial Narrow" w:hAnsi="Arial Narrow"/>
                <w:sz w:val="24"/>
                <w:lang w:val="en-US"/>
              </w:rPr>
              <w:t>4P</w:t>
            </w:r>
            <w:r w:rsidRPr="008072D8">
              <w:rPr>
                <w:rFonts w:ascii="Arial Narrow" w:hAnsi="Arial Narrow"/>
                <w:sz w:val="24"/>
              </w:rPr>
              <w:t>, А.70.</w:t>
            </w:r>
            <w:r w:rsidR="007F1581">
              <w:rPr>
                <w:rFonts w:ascii="Arial Narrow" w:hAnsi="Arial Narrow"/>
                <w:sz w:val="24"/>
              </w:rPr>
              <w:t>454.02.</w:t>
            </w:r>
            <w:r w:rsidRPr="008072D8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BF1120" w:rsidRPr="008072D8" w:rsidP="00A62C7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296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2-901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2-AM1(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/2A) -</w:t>
            </w:r>
          </w:p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BF1120" w:rsidRPr="008072D8" w:rsidP="00A62C7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297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2-902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2-AM1(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/2A) -</w:t>
            </w:r>
          </w:p>
          <w:p w:rsidR="00BF1120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BF1120" w:rsidRPr="008072D8" w:rsidP="00A62C7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298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3-901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3-AM1(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BF1120" w:rsidRPr="008072D8" w:rsidP="00A62C7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114S37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299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3-902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3-AM1(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BF1120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112S17/1: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BF1120" w:rsidRPr="008072D8" w:rsidP="00302A8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112S17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300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4-901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4-AM1(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112S17/1: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BF1120" w:rsidRPr="008072D8" w:rsidP="00302A8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112S17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301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4-902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4-AM1(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BF1120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112S37/2: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BF1120" w:rsidRPr="008072D8" w:rsidP="00302A8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302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5-901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5-AM1(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112S37/2: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BF1120" w:rsidRPr="008072D8" w:rsidP="00302A8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303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5-902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5-AM1(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BF1120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112S66/4: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BF1120" w:rsidRPr="008072D8" w:rsidP="00997AAF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112S66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304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6-901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6-AM1(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BF1120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112S66/4: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BF1120" w:rsidRPr="008072D8" w:rsidP="00997AAF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112S</w:t>
            </w:r>
            <w:r w:rsidRPr="008072D8">
              <w:rPr>
                <w:rFonts w:ascii="Arial Narrow" w:hAnsi="Arial Narrow"/>
                <w:sz w:val="24"/>
                <w:lang w:val="en-US"/>
              </w:rPr>
              <w:t>66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BF1120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305</w:t>
            </w:r>
          </w:p>
        </w:tc>
        <w:tc>
          <w:tcPr>
            <w:tcW w:w="552" w:type="pct"/>
            <w:vAlign w:val="center"/>
          </w:tcPr>
          <w:p w:rsidR="00BF1120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6-902</w:t>
            </w:r>
          </w:p>
        </w:tc>
        <w:tc>
          <w:tcPr>
            <w:tcW w:w="348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F1120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6-AM1(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BF1120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332S17/1: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FC587F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332S17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306</w:t>
            </w:r>
          </w:p>
        </w:tc>
        <w:tc>
          <w:tcPr>
            <w:tcW w:w="552" w:type="pct"/>
            <w:vAlign w:val="center"/>
          </w:tcPr>
          <w:p w:rsidR="009928BE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7-901</w:t>
            </w:r>
          </w:p>
        </w:tc>
        <w:tc>
          <w:tcPr>
            <w:tcW w:w="348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7-AM1(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332S17/1: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FC587F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332S17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307</w:t>
            </w:r>
          </w:p>
        </w:tc>
        <w:tc>
          <w:tcPr>
            <w:tcW w:w="552" w:type="pct"/>
            <w:vAlign w:val="center"/>
          </w:tcPr>
          <w:p w:rsidR="009928BE" w:rsidRPr="008072D8" w:rsidP="00997AA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7-AM1(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332S37/3: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FC587F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308</w:t>
            </w:r>
          </w:p>
        </w:tc>
        <w:tc>
          <w:tcPr>
            <w:tcW w:w="552" w:type="pct"/>
            <w:vAlign w:val="center"/>
          </w:tcPr>
          <w:p w:rsidR="009928BE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8-901</w:t>
            </w:r>
          </w:p>
        </w:tc>
        <w:tc>
          <w:tcPr>
            <w:tcW w:w="348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8-AM1(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332S37/3: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FC587F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309</w:t>
            </w:r>
          </w:p>
        </w:tc>
        <w:tc>
          <w:tcPr>
            <w:tcW w:w="552" w:type="pct"/>
            <w:vAlign w:val="center"/>
          </w:tcPr>
          <w:p w:rsidR="009928BE" w:rsidRPr="008072D8" w:rsidP="00997AA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8-AM1(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332S66/4: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FC587F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332S66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310</w:t>
            </w:r>
          </w:p>
        </w:tc>
        <w:tc>
          <w:tcPr>
            <w:tcW w:w="552" w:type="pct"/>
            <w:vAlign w:val="center"/>
          </w:tcPr>
          <w:p w:rsidR="009928BE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9-901</w:t>
            </w:r>
          </w:p>
        </w:tc>
        <w:tc>
          <w:tcPr>
            <w:tcW w:w="348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9-AM1(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332S66/4: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FC587F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332S66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DD1.8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311</w:t>
            </w:r>
          </w:p>
        </w:tc>
        <w:tc>
          <w:tcPr>
            <w:tcW w:w="552" w:type="pct"/>
            <w:vAlign w:val="center"/>
          </w:tcPr>
          <w:p w:rsidR="009928BE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9-902</w:t>
            </w:r>
          </w:p>
        </w:tc>
        <w:tc>
          <w:tcPr>
            <w:tcW w:w="348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9-AM1(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441S17/1: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D56A8F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441S17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312</w:t>
            </w:r>
          </w:p>
        </w:tc>
        <w:tc>
          <w:tcPr>
            <w:tcW w:w="552" w:type="pct"/>
            <w:vAlign w:val="center"/>
          </w:tcPr>
          <w:p w:rsidR="009928BE" w:rsidRPr="008072D8" w:rsidP="00B37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0-901</w:t>
            </w:r>
          </w:p>
        </w:tc>
        <w:tc>
          <w:tcPr>
            <w:tcW w:w="348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0-AM1(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441S17/1: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D56A8F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441S17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313</w:t>
            </w:r>
          </w:p>
        </w:tc>
        <w:tc>
          <w:tcPr>
            <w:tcW w:w="552" w:type="pct"/>
            <w:vAlign w:val="center"/>
          </w:tcPr>
          <w:p w:rsidR="009928BE" w:rsidRPr="008072D8" w:rsidP="0083610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0-902</w:t>
            </w:r>
          </w:p>
        </w:tc>
        <w:tc>
          <w:tcPr>
            <w:tcW w:w="348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DF3A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0-AM1(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DF3AF2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314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1-901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1-AM1(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315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1-902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1-AM1(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9928BE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441S37/5: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316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2-901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2-AM1(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441S37/5: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4-DD1.8: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317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2-902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2-AM1(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9928BE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441S37/6: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1.8:2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318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3-901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3-AM1(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441S37/6: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319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3-902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3-AM1(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442S37/1: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442S37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320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442S37/1: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442S37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321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9928BE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442S37/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442S37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322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95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442S37/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442S37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323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9928BE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9928BE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324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96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928BE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9928BE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S37</w:t>
            </w:r>
            <w:r w:rsidRPr="008072D8" w:rsidR="005B0D64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8072D8">
              <w:rPr>
                <w:rFonts w:ascii="Arial Narrow" w:hAnsi="Arial Narrow"/>
                <w:sz w:val="24"/>
              </w:rPr>
              <w:t>1.8: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404" w:type="pct"/>
            <w:vAlign w:val="center"/>
          </w:tcPr>
          <w:p w:rsidR="009928BE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5B0D64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325</w:t>
            </w:r>
          </w:p>
        </w:tc>
        <w:tc>
          <w:tcPr>
            <w:tcW w:w="552" w:type="pct"/>
            <w:vAlign w:val="center"/>
          </w:tcPr>
          <w:p w:rsidR="009928BE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96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928BE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928BE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5B0D64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331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5B0D64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332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5B0D64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5B0D64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333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98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5B0D64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334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7F1581">
              <w:rPr>
                <w:rFonts w:ascii="Arial Narrow" w:hAnsi="Arial Narrow"/>
                <w:sz w:val="24"/>
              </w:rPr>
              <w:t>98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7F1581">
              <w:rPr>
                <w:rFonts w:ascii="Arial Narrow" w:hAnsi="Arial Narrow"/>
                <w:sz w:val="24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7F1581">
              <w:rPr>
                <w:rFonts w:ascii="Arial Narrow" w:hAnsi="Arial Narrow"/>
                <w:sz w:val="24"/>
              </w:rPr>
              <w:t>7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335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99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336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99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337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100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338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100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S37</w:t>
            </w:r>
            <w:r w:rsidRPr="008072D8" w:rsidR="00D04F4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339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101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S37/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S37</w:t>
            </w:r>
            <w:r w:rsidRPr="008072D8" w:rsidR="00D04F4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340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101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S37</w:t>
            </w:r>
            <w:r w:rsidRPr="008072D8" w:rsidR="00D04F4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341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102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5B0D64" w:rsidRPr="008072D8" w:rsidP="0052748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S37</w:t>
            </w:r>
            <w:r w:rsidRPr="008072D8" w:rsidR="00D04F4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342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102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5B0D64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</w:t>
            </w:r>
            <w:r w:rsidRPr="008072D8" w:rsidR="00D04F4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343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103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5B0D64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</w:t>
            </w:r>
            <w:r w:rsidRPr="008072D8" w:rsidR="00D04F4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344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103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550S37/2: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5B0D64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</w:t>
            </w:r>
            <w:r w:rsidRPr="008072D8" w:rsidR="00D04F4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345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</w:t>
            </w:r>
            <w:r w:rsidRPr="008072D8">
              <w:rPr>
                <w:rFonts w:ascii="Arial Narrow" w:hAnsi="Arial Narrow"/>
                <w:sz w:val="24"/>
                <w:lang w:val="en-US"/>
              </w:rPr>
              <w:t xml:space="preserve"> 104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550S37/2: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5B0D64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</w:t>
            </w:r>
            <w:r w:rsidRPr="008072D8" w:rsidR="00D04F4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346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5B0D64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550S51/3: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5B0D64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550S51</w:t>
            </w:r>
            <w:r w:rsidRPr="008072D8" w:rsidR="00D04F4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5B0D64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5B0D64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347</w:t>
            </w:r>
          </w:p>
        </w:tc>
        <w:tc>
          <w:tcPr>
            <w:tcW w:w="552" w:type="pct"/>
            <w:vAlign w:val="center"/>
          </w:tcPr>
          <w:p w:rsidR="005B0D64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105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5B0D64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50C66" w:rsidRPr="008072D8" w:rsidP="0012715C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550S51/3: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50C66" w:rsidRPr="008072D8" w:rsidP="00254EE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550S51/3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150C66" w:rsidRPr="008072D8" w:rsidP="009928B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348</w:t>
            </w:r>
          </w:p>
        </w:tc>
        <w:tc>
          <w:tcPr>
            <w:tcW w:w="552" w:type="pct"/>
            <w:vAlign w:val="center"/>
          </w:tcPr>
          <w:p w:rsidR="00150C66" w:rsidRPr="008072D8" w:rsidP="00D859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105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vAlign w:val="center"/>
          </w:tcPr>
          <w:p w:rsidR="00150C66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254EE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5-AM1(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50C66" w:rsidRPr="008072D8" w:rsidP="00254EE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550S37/4: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7602D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5B0D6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349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FE2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06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550S37/4: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7602D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550S37/4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350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FE2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06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50C66" w:rsidRPr="008072D8" w:rsidP="007602D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550S37/5: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7602D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351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FE2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550S37/5: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7602D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352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FE2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150C66" w:rsidRPr="008072D8" w:rsidP="007602D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550S66/7: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7602D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550S66/7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353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FE2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08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550S66/7: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7602D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550S66/7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354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FE2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08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50C66" w:rsidRPr="008072D8" w:rsidP="007602D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595713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337S25/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595713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337S25/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355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FE2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09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11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595713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337S25/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595713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337S25/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356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FE2C6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09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7602D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11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50C66" w:rsidRPr="008072D8" w:rsidP="007602D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150C6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441S37/9: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5D1923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357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5D19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110-901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5D19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5D19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110-AM1(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11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50C66" w:rsidRPr="008072D8" w:rsidP="005D19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150C6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441S37/9: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5D1923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441S37/9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4-DD1.9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150C6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</w:t>
            </w:r>
            <w:r w:rsidRPr="008072D8">
              <w:rPr>
                <w:rFonts w:ascii="Arial Narrow" w:hAnsi="Arial Narrow"/>
                <w:sz w:val="24"/>
              </w:rPr>
              <w:t>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358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5D19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110-902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5D19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5D192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110-AM1(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11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50C66" w:rsidRPr="008072D8" w:rsidP="005D192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425"/>
        </w:trPr>
        <w:tc>
          <w:tcPr>
            <w:tcW w:w="4904" w:type="pct"/>
            <w:gridSpan w:val="7"/>
            <w:vAlign w:val="center"/>
          </w:tcPr>
          <w:p w:rsidR="00150C66" w:rsidRPr="008072D8" w:rsidP="00510C3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Шкаф </w:t>
            </w:r>
            <w:r w:rsidR="00281515">
              <w:rPr>
                <w:rFonts w:ascii="Arial Narrow" w:hAnsi="Arial Narrow"/>
                <w:sz w:val="24"/>
              </w:rPr>
              <w:t>040I22</w:t>
            </w:r>
            <w:r w:rsidRPr="008072D8">
              <w:rPr>
                <w:rFonts w:ascii="Arial Narrow" w:hAnsi="Arial Narrow"/>
                <w:sz w:val="24"/>
              </w:rPr>
              <w:t>20</w:t>
            </w:r>
            <w:r w:rsidRPr="008072D8">
              <w:rPr>
                <w:rFonts w:ascii="Arial Narrow" w:hAnsi="Arial Narrow"/>
                <w:sz w:val="24"/>
                <w:lang w:val="en-US"/>
              </w:rPr>
              <w:t>9P</w:t>
            </w:r>
            <w:r w:rsidRPr="008072D8">
              <w:rPr>
                <w:rFonts w:ascii="Arial Narrow" w:hAnsi="Arial Narrow"/>
                <w:sz w:val="24"/>
              </w:rPr>
              <w:t>, А.70.</w:t>
            </w:r>
            <w:r w:rsidR="007F1581">
              <w:rPr>
                <w:rFonts w:ascii="Arial Narrow" w:hAnsi="Arial Narrow"/>
                <w:sz w:val="24"/>
              </w:rPr>
              <w:t>454.02.</w:t>
            </w:r>
            <w:r w:rsidRPr="008072D8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150C6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110K02/2:</w:t>
              <w:br/>
              <w:t xml:space="preserve"> открыть</w:t>
            </w:r>
            <w:r w:rsidRPr="008072D8">
              <w:rPr>
                <w:rFonts w:ascii="Arial Narrow" w:hAnsi="Arial Narrow"/>
                <w:sz w:val="24"/>
                <w:lang w:val="en-US"/>
              </w:rPr>
              <w:t xml:space="preserve"> (б</w:t>
            </w:r>
            <w:r w:rsidRPr="008072D8">
              <w:rPr>
                <w:rFonts w:ascii="Arial Narrow" w:hAnsi="Arial Narrow"/>
                <w:sz w:val="24"/>
              </w:rPr>
              <w:t>о</w:t>
            </w:r>
            <w:r w:rsidRPr="008072D8">
              <w:rPr>
                <w:rFonts w:ascii="Arial Narrow" w:hAnsi="Arial Narrow"/>
                <w:sz w:val="24"/>
                <w:lang w:val="en-US"/>
              </w:rPr>
              <w:t>л</w:t>
            </w:r>
            <w:r w:rsidRPr="008072D8">
              <w:rPr>
                <w:rFonts w:ascii="Arial Narrow" w:hAnsi="Arial Narrow"/>
                <w:sz w:val="24"/>
              </w:rPr>
              <w:t>ьше)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150C66" w:rsidRPr="008072D8" w:rsidP="00311E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110K02/2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 w:rsidR="00311E7E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150C6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150C6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 w:rsidR="00927936">
              <w:rPr>
                <w:rFonts w:ascii="Arial Narrow" w:hAnsi="Arial Narrow"/>
                <w:sz w:val="24"/>
                <w:lang w:val="en-US"/>
              </w:rPr>
              <w:t>66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150C66" w:rsidRPr="008072D8" w:rsidP="00510C3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1-901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150C6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50C6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1-AM1(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А) -</w:t>
            </w:r>
          </w:p>
          <w:p w:rsidR="00150C6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92793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110K02/2:</w:t>
              <w:br/>
              <w:t xml:space="preserve"> закрыть (меньше)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927936" w:rsidRPr="008072D8" w:rsidP="00311E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110K02/2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 w:rsidR="00311E7E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67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927936" w:rsidRPr="008072D8" w:rsidP="00510C3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1-902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92793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2793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1-AM1(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А) -</w:t>
            </w:r>
          </w:p>
          <w:p w:rsidR="00927936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92793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110K02/2:</w:t>
              <w:br/>
              <w:t>запрет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927936" w:rsidRPr="008072D8" w:rsidP="0093410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110K02/2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68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927936" w:rsidRPr="008072D8" w:rsidP="00510C3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1-912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92793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2793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111-AM1(6/2А) -</w:t>
            </w:r>
          </w:p>
          <w:p w:rsidR="0092793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92793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330K02/7:</w:t>
              <w:br/>
              <w:t xml:space="preserve"> открыть</w:t>
            </w:r>
            <w:r w:rsidRPr="008072D8">
              <w:rPr>
                <w:rFonts w:ascii="Arial Narrow" w:hAnsi="Arial Narrow"/>
                <w:sz w:val="24"/>
                <w:lang w:val="en-US"/>
              </w:rPr>
              <w:t xml:space="preserve"> (б</w:t>
            </w:r>
            <w:r w:rsidRPr="008072D8">
              <w:rPr>
                <w:rFonts w:ascii="Arial Narrow" w:hAnsi="Arial Narrow"/>
                <w:sz w:val="24"/>
              </w:rPr>
              <w:t>о</w:t>
            </w:r>
            <w:r w:rsidRPr="008072D8">
              <w:rPr>
                <w:rFonts w:ascii="Arial Narrow" w:hAnsi="Arial Narrow"/>
                <w:sz w:val="24"/>
                <w:lang w:val="en-US"/>
              </w:rPr>
              <w:t>л</w:t>
            </w:r>
            <w:r w:rsidRPr="008072D8">
              <w:rPr>
                <w:rFonts w:ascii="Arial Narrow" w:hAnsi="Arial Narrow"/>
                <w:sz w:val="24"/>
              </w:rPr>
              <w:t>ьше)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927936" w:rsidRPr="008072D8" w:rsidP="00311E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330K02/7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 w:rsidR="00311E7E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69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927936" w:rsidRPr="008072D8" w:rsidP="00510C3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92793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27936" w:rsidRPr="008072D8" w:rsidP="005419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114-AM1(6/2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27936" w:rsidRPr="008072D8" w:rsidP="005419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92793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330K02/7:</w:t>
              <w:br/>
              <w:t xml:space="preserve"> закрыть (меньше)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927936" w:rsidRPr="008072D8" w:rsidP="00311E7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330K02/7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 w:rsidR="00311E7E"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70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927936" w:rsidRPr="008072D8" w:rsidP="00510C3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92793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27936" w:rsidRPr="008072D8" w:rsidP="005419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114-AM1(6/2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27936" w:rsidRPr="008072D8" w:rsidP="005419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927936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330K02/7:</w:t>
              <w:br/>
              <w:t>запрет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927936" w:rsidRPr="008072D8" w:rsidP="0093410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330K02/7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927936" w:rsidRPr="008072D8" w:rsidP="0092793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71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927936" w:rsidRPr="008072D8" w:rsidP="00510C3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  <w:r w:rsidRPr="008072D8">
              <w:rPr>
                <w:rFonts w:ascii="Arial Narrow" w:hAnsi="Arial Narrow"/>
                <w:sz w:val="24"/>
              </w:rPr>
              <w:t>-912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927936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27936" w:rsidRPr="008072D8" w:rsidP="005419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114-AM1(6/2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927936" w:rsidRPr="008072D8" w:rsidP="005419D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B55B6E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447S66/6: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B55B6E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447S66/6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B55B6E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9-DD1.5:8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B55B6E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B55B6E" w:rsidRPr="008072D8" w:rsidP="00B55B6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112-901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B55B6E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55B6E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112-AM1(</w:t>
            </w:r>
            <w:r w:rsidRPr="008072D8" w:rsidR="00860540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 w:rsidR="00860540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B55B6E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447S66/6: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447S66/6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9-DD1.5:9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55B6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112-902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112-AM1(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86054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550S37/9: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74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115-901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550S37/9: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75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115-902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86054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550S37/10: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76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116-901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116-AM1(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550S37/10: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550S37/10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77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116-902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116-AM1(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550S37/11: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78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55B6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550S37/11: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79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55B6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550S37/12: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118-901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118-AM1(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550S37/12: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550S37/12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118-902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118-AM1(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55B6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55B6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3YA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82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119-901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119-AM1(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6/5B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55B6E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55B6E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550S37/1</w:t>
            </w:r>
            <w:r w:rsidRPr="008072D8">
              <w:rPr>
                <w:rFonts w:ascii="Arial Narrow" w:hAnsi="Arial Narrow"/>
                <w:sz w:val="24"/>
                <w:lang w:val="en-US"/>
              </w:rPr>
              <w:t>3YA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B55B6E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83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119-902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119-AM1(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6/5B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221S47/3: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221S47/3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84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30-901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30-AM1(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6/6A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221S47/3: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221S47/3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85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30-902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30-AM1(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6/6A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86054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330S51/9: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330S51/9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86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3F5DD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3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6/6B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B62E2A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Клапан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330S51/9: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330S51/9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9-DD1.5: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3F5DD7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9-Х10: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87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3F5DD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3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6/6B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0540" w:rsidRPr="008072D8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425"/>
        </w:trPr>
        <w:tc>
          <w:tcPr>
            <w:tcW w:w="4904" w:type="pct"/>
            <w:gridSpan w:val="7"/>
            <w:vAlign w:val="center"/>
          </w:tcPr>
          <w:p w:rsidR="00860540" w:rsidRPr="008072D8" w:rsidP="009D5F3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Шкаф </w:t>
            </w:r>
            <w:r w:rsidR="00281515">
              <w:rPr>
                <w:rFonts w:ascii="Arial Narrow" w:hAnsi="Arial Narrow"/>
                <w:sz w:val="24"/>
              </w:rPr>
              <w:t>040I22</w:t>
            </w: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0</w:t>
            </w:r>
            <w:r w:rsidRPr="008072D8">
              <w:rPr>
                <w:rFonts w:ascii="Arial Narrow" w:hAnsi="Arial Narrow"/>
                <w:sz w:val="24"/>
                <w:lang w:val="en-US"/>
              </w:rPr>
              <w:t>P</w:t>
            </w:r>
            <w:r w:rsidRPr="008072D8">
              <w:rPr>
                <w:rFonts w:ascii="Arial Narrow" w:hAnsi="Arial Narrow"/>
                <w:sz w:val="24"/>
              </w:rPr>
              <w:t>, А.70.</w:t>
            </w:r>
            <w:r w:rsidR="007F1581">
              <w:rPr>
                <w:rFonts w:ascii="Arial Narrow" w:hAnsi="Arial Narrow"/>
                <w:sz w:val="24"/>
              </w:rPr>
              <w:t>454.02.</w:t>
            </w:r>
            <w:r w:rsidRPr="008072D8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Подать питание на преобразователи частоты насосов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 xml:space="preserve">302A и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303A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395CD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302A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;</w:t>
            </w:r>
          </w:p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20</w:t>
            </w:r>
            <w:r w:rsidRPr="008072D8">
              <w:rPr>
                <w:rFonts w:ascii="Arial Narrow" w:hAnsi="Arial Narrow"/>
                <w:sz w:val="24"/>
              </w:rPr>
              <w:t>-122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1-К1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Подать питание на преобразователи частоты насосов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 xml:space="preserve">313A и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314A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395CD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313A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;</w:t>
            </w:r>
          </w:p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121</w:t>
            </w:r>
            <w:r w:rsidRPr="008072D8">
              <w:rPr>
                <w:rFonts w:ascii="Arial Narrow" w:hAnsi="Arial Narrow"/>
                <w:sz w:val="24"/>
              </w:rPr>
              <w:t>-122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2-К1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Подать питание на преобразователи частоты насосов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 xml:space="preserve">442A и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443A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395CD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442A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;</w:t>
            </w:r>
          </w:p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4507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122</w:t>
            </w:r>
            <w:r w:rsidRPr="008072D8">
              <w:rPr>
                <w:rFonts w:ascii="Arial Narrow" w:hAnsi="Arial Narrow"/>
                <w:sz w:val="24"/>
              </w:rPr>
              <w:t>-122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3-К1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Подать питание на преобразователи частоты насосов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 xml:space="preserve">444A и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445A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395CD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444A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;</w:t>
            </w:r>
          </w:p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4507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123</w:t>
            </w:r>
            <w:r w:rsidRPr="008072D8">
              <w:rPr>
                <w:rFonts w:ascii="Arial Narrow" w:hAnsi="Arial Narrow"/>
                <w:sz w:val="24"/>
              </w:rPr>
              <w:t>-122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4-К1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012F56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Подать питание на преобразователи частоты насосов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 xml:space="preserve">333A и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446A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5853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446A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;</w:t>
            </w:r>
          </w:p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4507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124-</w:t>
            </w:r>
            <w:r w:rsidRPr="008072D8">
              <w:rPr>
                <w:rFonts w:ascii="Arial Narrow" w:hAnsi="Arial Narrow"/>
                <w:sz w:val="24"/>
              </w:rPr>
              <w:t>122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9341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93410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5-К1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211B90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Подать питание на обогрев трубопровода 1 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211B9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</w:t>
            </w:r>
            <w:r w:rsidRPr="008072D8" w:rsidR="00211B90">
              <w:rPr>
                <w:rFonts w:ascii="Arial Narrow" w:hAnsi="Arial Narrow"/>
                <w:sz w:val="24"/>
                <w:lang w:val="en-US"/>
              </w:rPr>
              <w:t>0TH1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5767FB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DD1.9: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;</w:t>
            </w:r>
          </w:p>
          <w:p w:rsidR="00860540" w:rsidRPr="008072D8" w:rsidP="00544EF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DD1.10: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5767F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544EF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130-</w:t>
            </w:r>
            <w:r w:rsidRPr="008072D8">
              <w:rPr>
                <w:rFonts w:ascii="Arial Narrow" w:hAnsi="Arial Narrow"/>
                <w:sz w:val="24"/>
              </w:rPr>
              <w:t>122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5767F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544EF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Реле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130</w:t>
            </w:r>
            <w:r w:rsidRPr="008072D8">
              <w:rPr>
                <w:rFonts w:ascii="Arial Narrow" w:hAnsi="Arial Narrow"/>
                <w:sz w:val="24"/>
              </w:rPr>
              <w:t>-К1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211B90" w:rsidRPr="008072D8" w:rsidP="00211B90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Подать питание на обогрев трубопровода 2 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211B90" w:rsidRPr="008072D8" w:rsidP="00211B9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</w:t>
            </w:r>
            <w:r w:rsidRPr="008072D8">
              <w:rPr>
                <w:rFonts w:ascii="Arial Narrow" w:hAnsi="Arial Narrow"/>
                <w:sz w:val="24"/>
                <w:lang w:val="en-US"/>
              </w:rPr>
              <w:t>0TH2YA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211B90" w:rsidRPr="008072D8" w:rsidP="005767F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10-DD1.9:8;</w:t>
            </w:r>
          </w:p>
          <w:p w:rsidR="00211B90" w:rsidRPr="008072D8" w:rsidP="00544EF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10-DD1.10:8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211B90" w:rsidRPr="008072D8" w:rsidP="005767F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211B90" w:rsidRPr="008072D8" w:rsidP="00544EF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130-</w:t>
            </w:r>
            <w:r w:rsidRPr="008072D8">
              <w:rPr>
                <w:rFonts w:ascii="Arial Narrow" w:hAnsi="Arial Narrow"/>
                <w:sz w:val="24"/>
              </w:rPr>
              <w:t>123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211B90" w:rsidRPr="008072D8" w:rsidP="005767F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211B90" w:rsidRPr="008072D8" w:rsidP="00544EF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Реле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130</w:t>
            </w:r>
            <w:r w:rsidRPr="008072D8">
              <w:rPr>
                <w:rFonts w:ascii="Arial Narrow" w:hAnsi="Arial Narrow"/>
                <w:sz w:val="24"/>
              </w:rPr>
              <w:t>-К2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211B90" w:rsidRPr="008072D8" w:rsidP="00211B90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Подать питание на обогрев трубопровода 3 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211B90" w:rsidRPr="008072D8" w:rsidP="00211B9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00</w:t>
            </w:r>
            <w:r w:rsidRPr="008072D8">
              <w:rPr>
                <w:rFonts w:ascii="Arial Narrow" w:hAnsi="Arial Narrow"/>
                <w:sz w:val="24"/>
                <w:lang w:val="en-US"/>
              </w:rPr>
              <w:t>0TH3YA</w:t>
            </w:r>
            <w:r w:rsidRPr="008072D8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211B90" w:rsidRPr="008072D8" w:rsidP="005767F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10-DD1.9:9;</w:t>
            </w:r>
          </w:p>
          <w:p w:rsidR="00211B90" w:rsidRPr="008072D8" w:rsidP="00544EF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10-DD1.10:9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211B90" w:rsidRPr="008072D8" w:rsidP="005767F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211B90" w:rsidRPr="008072D8" w:rsidP="00544EF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130-</w:t>
            </w:r>
            <w:r w:rsidRPr="008072D8">
              <w:rPr>
                <w:rFonts w:ascii="Arial Narrow" w:hAnsi="Arial Narrow"/>
                <w:sz w:val="24"/>
              </w:rPr>
              <w:t>124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211B90" w:rsidRPr="008072D8" w:rsidP="005767F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211B90" w:rsidRPr="008072D8" w:rsidP="00544EF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Реле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130</w:t>
            </w:r>
            <w:r w:rsidRPr="008072D8">
              <w:rPr>
                <w:rFonts w:ascii="Arial Narrow" w:hAnsi="Arial Narrow"/>
                <w:sz w:val="24"/>
              </w:rPr>
              <w:t>-К3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22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8F446D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Насос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 xml:space="preserve">338F: Пуск 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585366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338F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5767FB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DD1.9:12;</w:t>
            </w:r>
          </w:p>
          <w:p w:rsidR="00860540" w:rsidRPr="008072D8" w:rsidP="008F446D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8072D8" w:rsidR="001877BA">
              <w:rPr>
                <w:rFonts w:ascii="Arial Narrow" w:hAnsi="Arial Narrow"/>
                <w:w w:val="90"/>
                <w:sz w:val="24"/>
              </w:rPr>
              <w:t>10-</w:t>
            </w:r>
            <w:r w:rsidRPr="008072D8">
              <w:rPr>
                <w:rFonts w:ascii="Arial Narrow" w:hAnsi="Arial Narrow"/>
                <w:w w:val="90"/>
                <w:sz w:val="24"/>
              </w:rPr>
              <w:t>DD1.10:12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8F446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-Х</w:t>
            </w:r>
            <w:r w:rsidRPr="008072D8">
              <w:rPr>
                <w:rFonts w:ascii="Arial Narrow" w:hAnsi="Arial Narrow"/>
                <w:sz w:val="24"/>
                <w:lang w:val="en-US"/>
              </w:rPr>
              <w:t>20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88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8F44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  <w:r w:rsidRPr="008072D8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5767F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5767F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12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-AM1(1/8В) -</w:t>
            </w:r>
          </w:p>
          <w:p w:rsidR="00860540" w:rsidRPr="008072D8" w:rsidP="008F446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37"/>
        </w:trPr>
        <w:tc>
          <w:tcPr>
            <w:tcW w:w="1000" w:type="pct"/>
            <w:shd w:val="nil" w:color="auto" w:fill="auto"/>
            <w:vAlign w:val="center"/>
          </w:tcPr>
          <w:p w:rsidR="00860540" w:rsidRPr="008072D8" w:rsidP="008F446D">
            <w:pPr>
              <w:numPr>
                <w:ilvl w:val="0"/>
                <w:numId w:val="2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Насос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 xml:space="preserve">338F: Стоп 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860540" w:rsidRPr="008072D8" w:rsidP="008F446D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8072D8">
              <w:rPr>
                <w:rFonts w:ascii="Arial Narrow" w:hAnsi="Arial Narrow"/>
                <w:sz w:val="24"/>
              </w:rPr>
              <w:t>338F</w:t>
            </w:r>
            <w:r w:rsidRPr="008072D8">
              <w:rPr>
                <w:rFonts w:ascii="Arial Narrow" w:hAnsi="Arial Narrow"/>
                <w:sz w:val="24"/>
                <w:lang w:val="en-US"/>
              </w:rPr>
              <w:t>YA12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860540" w:rsidRPr="008072D8" w:rsidP="005767FB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1877BA">
              <w:rPr>
                <w:rFonts w:ascii="Arial Narrow" w:hAnsi="Arial Narrow"/>
                <w:sz w:val="24"/>
              </w:rPr>
              <w:t>10-</w:t>
            </w:r>
            <w:r w:rsidRPr="008072D8">
              <w:rPr>
                <w:rFonts w:ascii="Arial Narrow" w:hAnsi="Arial Narrow"/>
                <w:sz w:val="24"/>
              </w:rPr>
              <w:t>DD1.9:13;</w:t>
            </w:r>
          </w:p>
          <w:p w:rsidR="00860540" w:rsidRPr="008072D8" w:rsidP="008F446D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8072D8" w:rsidR="001877BA">
              <w:rPr>
                <w:rFonts w:ascii="Arial Narrow" w:hAnsi="Arial Narrow"/>
                <w:w w:val="90"/>
                <w:sz w:val="24"/>
              </w:rPr>
              <w:t>10-</w:t>
            </w:r>
            <w:r w:rsidRPr="008072D8">
              <w:rPr>
                <w:rFonts w:ascii="Arial Narrow" w:hAnsi="Arial Narrow"/>
                <w:w w:val="90"/>
                <w:sz w:val="24"/>
              </w:rPr>
              <w:t>DD1.10:13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860540" w:rsidRPr="008072D8" w:rsidP="008F446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-Х</w:t>
            </w:r>
            <w:r w:rsidRPr="008072D8">
              <w:rPr>
                <w:rFonts w:ascii="Arial Narrow" w:hAnsi="Arial Narrow"/>
                <w:sz w:val="24"/>
                <w:lang w:val="en-US"/>
              </w:rPr>
              <w:t>20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860540" w:rsidRPr="008072D8" w:rsidP="008F44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  <w:r w:rsidRPr="008072D8">
              <w:rPr>
                <w:rFonts w:ascii="Arial Narrow" w:hAnsi="Arial Narrow"/>
                <w:sz w:val="24"/>
              </w:rPr>
              <w:t>-902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860540" w:rsidRPr="008072D8" w:rsidP="005767F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0540" w:rsidRPr="008072D8" w:rsidP="005767F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Блок 12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-AM1(1/8В) -</w:t>
            </w:r>
          </w:p>
          <w:p w:rsidR="00860540" w:rsidRPr="008072D8" w:rsidP="008F446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211B90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62"/>
        </w:trPr>
        <w:tc>
          <w:tcPr>
            <w:tcW w:w="4904" w:type="pct"/>
            <w:gridSpan w:val="7"/>
            <w:vAlign w:val="center"/>
          </w:tcPr>
          <w:p w:rsidR="00860540" w:rsidRPr="008072D8" w:rsidP="00AF7AE4">
            <w:pPr>
              <w:keepNext/>
              <w:ind w:left="1247" w:hanging="1247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 Примечание - Обозначение блока указано в соответствии с заводской маркировкой (номер шкафа в щите / номер блока в шкафу).</w:t>
            </w:r>
          </w:p>
        </w:tc>
      </w:tr>
    </w:tbl>
    <w:p w:rsidR="00D6211A" w:rsidP="00C631C7">
      <w:pPr>
        <w:rPr>
          <w:sz w:val="24"/>
        </w:rPr>
      </w:pPr>
    </w:p>
    <w:p w:rsidR="00001007" w:rsidRPr="00A26A9C" w:rsidP="00001007">
      <w:pPr>
        <w:pStyle w:val="Heading2"/>
        <w:spacing w:line="360" w:lineRule="auto"/>
        <w:ind w:left="567"/>
        <w:jc w:val="both"/>
        <w:rPr>
          <w:rFonts w:ascii="Arial Narrow" w:hAnsi="Arial Narrow"/>
          <w:sz w:val="24"/>
        </w:rPr>
      </w:pPr>
      <w:r w:rsidRPr="00BF24B7">
        <w:rPr>
          <w:rFonts w:ascii="Arial Narrow" w:hAnsi="Arial Narrow"/>
          <w:sz w:val="24"/>
        </w:rPr>
        <w:t xml:space="preserve">Таблица </w:t>
      </w:r>
      <w:r w:rsidR="008659E6">
        <w:rPr>
          <w:rFonts w:ascii="Arial Narrow" w:hAnsi="Arial Narrow"/>
          <w:sz w:val="24"/>
          <w:lang w:val="ru-RU"/>
        </w:rPr>
        <w:t>2</w:t>
      </w:r>
      <w:r w:rsidRPr="00BF24B7">
        <w:rPr>
          <w:rFonts w:ascii="Arial Narrow" w:hAnsi="Arial Narrow"/>
          <w:sz w:val="24"/>
        </w:rPr>
        <w:t xml:space="preserve"> – Перечень </w:t>
      </w:r>
      <w:r w:rsidRPr="00BF24B7">
        <w:rPr>
          <w:rFonts w:ascii="Arial Narrow" w:hAnsi="Arial Narrow"/>
          <w:sz w:val="24"/>
          <w:lang w:val="ru-RU"/>
        </w:rPr>
        <w:t>интерфейсных</w:t>
      </w:r>
      <w:r w:rsidRPr="00BF24B7">
        <w:rPr>
          <w:rFonts w:ascii="Arial Narrow" w:hAnsi="Arial Narrow"/>
          <w:sz w:val="24"/>
        </w:rPr>
        <w:t xml:space="preserve"> сигналов</w:t>
      </w:r>
    </w:p>
    <w:tbl>
      <w:tblPr>
        <w:tblStyle w:val="TableNormal"/>
        <w:tblW w:w="1389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1"/>
        <w:gridCol w:w="2270"/>
        <w:gridCol w:w="1703"/>
        <w:gridCol w:w="1559"/>
        <w:gridCol w:w="1700"/>
        <w:gridCol w:w="3828"/>
      </w:tblGrid>
      <w:tr w:rsidTr="001108BE">
        <w:tblPrEx>
          <w:tblW w:w="1389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19" w:type="pct"/>
            <w:tcBorders>
              <w:top w:val="single" w:sz="4" w:space="0" w:color="auto"/>
            </w:tcBorders>
            <w:vAlign w:val="center"/>
          </w:tcPr>
          <w:p w:rsidR="001108BE" w:rsidRPr="009F7B4F" w:rsidP="004C45B8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F7B4F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17" w:type="pct"/>
            <w:tcBorders>
              <w:top w:val="single" w:sz="4" w:space="0" w:color="auto"/>
            </w:tcBorders>
            <w:vAlign w:val="center"/>
          </w:tcPr>
          <w:p w:rsidR="001108BE" w:rsidRPr="009F7B4F" w:rsidP="004C45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="00B10363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1108BE" w:rsidRPr="00F96EC3" w:rsidP="00FB2602">
            <w:pPr>
              <w:jc w:val="center"/>
              <w:rPr>
                <w:rFonts w:ascii="Arial Narrow" w:hAnsi="Arial Narrow"/>
                <w:sz w:val="24"/>
              </w:rPr>
            </w:pPr>
            <w:r w:rsidRPr="00F96EC3">
              <w:rPr>
                <w:rFonts w:ascii="Arial Narrow" w:hAnsi="Arial Narrow"/>
                <w:sz w:val="24"/>
              </w:rPr>
              <w:t>Модуль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:rsidR="001108BE" w:rsidRPr="00AD176D" w:rsidP="00E219BD">
            <w:pPr>
              <w:jc w:val="center"/>
              <w:rPr>
                <w:rFonts w:ascii="Arial Narrow" w:hAnsi="Arial Narrow"/>
                <w:color w:val="000000"/>
                <w:sz w:val="24"/>
              </w:rPr>
            </w:pPr>
            <w:r>
              <w:rPr>
                <w:rFonts w:ascii="Arial Narrow" w:hAnsi="Arial Narrow"/>
                <w:color w:val="000000"/>
                <w:sz w:val="24"/>
              </w:rPr>
              <w:t>№</w:t>
            </w:r>
            <w:r w:rsidRPr="00AD176D">
              <w:rPr>
                <w:rFonts w:ascii="Arial Narrow" w:hAnsi="Arial Narrow"/>
                <w:color w:val="000000"/>
                <w:sz w:val="24"/>
              </w:rPr>
              <w:t xml:space="preserve"> провода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:rsidR="001108BE" w:rsidRPr="009F7B4F" w:rsidP="004C45B8">
            <w:pPr>
              <w:jc w:val="center"/>
              <w:rPr>
                <w:rFonts w:ascii="Arial Narrow" w:hAnsi="Arial Narrow"/>
                <w:sz w:val="24"/>
              </w:rPr>
            </w:pPr>
            <w:r w:rsidRPr="009F7B4F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1378" w:type="pct"/>
            <w:tcBorders>
              <w:top w:val="single" w:sz="4" w:space="0" w:color="auto"/>
            </w:tcBorders>
            <w:vAlign w:val="center"/>
          </w:tcPr>
          <w:p w:rsidR="001108BE" w:rsidRPr="00D23DB8" w:rsidP="005765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F7B4F">
              <w:rPr>
                <w:rFonts w:ascii="Arial Narrow" w:hAnsi="Arial Narrow"/>
                <w:sz w:val="24"/>
              </w:rPr>
              <w:t>Приёмник сигнала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1108BE" w:rsidRPr="0099648A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 w:rsidR="00FA5799">
              <w:rPr>
                <w:rFonts w:ascii="Arial Narrow" w:hAnsi="Arial Narrow"/>
                <w:sz w:val="24"/>
              </w:rPr>
              <w:t>302</w:t>
            </w:r>
            <w:r w:rsidRPr="0099648A" w:rsidR="00FA5799">
              <w:rPr>
                <w:rFonts w:ascii="Arial Narrow" w:hAnsi="Arial Narrow"/>
                <w:sz w:val="24"/>
                <w:lang w:val="en-US"/>
              </w:rPr>
              <w:t>A</w:t>
            </w:r>
            <w:r w:rsidRPr="0099648A">
              <w:rPr>
                <w:rFonts w:ascii="Arial Narrow" w:hAnsi="Arial Narrow"/>
                <w:sz w:val="24"/>
              </w:rPr>
              <w:t>:</w:t>
            </w:r>
            <w:r w:rsidRPr="00211B90" w:rsidR="00211B90">
              <w:rPr>
                <w:rFonts w:ascii="Arial Narrow" w:hAnsi="Arial Narrow"/>
                <w:sz w:val="24"/>
              </w:rPr>
              <w:t xml:space="preserve"> </w:t>
            </w:r>
            <w:r w:rsidR="00211B90">
              <w:rPr>
                <w:rFonts w:ascii="Arial Narrow" w:hAnsi="Arial Narrow"/>
                <w:sz w:val="24"/>
              </w:rPr>
              <w:t>сигналы</w:t>
            </w:r>
            <w:r w:rsidRPr="0099648A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1108BE" w:rsidRPr="0099648A" w:rsidP="00FA579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99648A" w:rsidR="00FA5799">
              <w:rPr>
                <w:rFonts w:ascii="Arial Narrow" w:hAnsi="Arial Narrow"/>
                <w:sz w:val="24"/>
                <w:lang w:val="en-US"/>
              </w:rPr>
              <w:t>302A</w:t>
            </w:r>
            <w:r w:rsidRPr="0099648A"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1108BE" w:rsidRPr="0099648A" w:rsidP="00FB2602">
            <w:pPr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99648A">
              <w:rPr>
                <w:rFonts w:ascii="Arial Narrow" w:hAnsi="Arial Narrow"/>
                <w:sz w:val="24"/>
              </w:rPr>
              <w:t xml:space="preserve"> модуль 1</w:t>
            </w:r>
            <w:r w:rsidRPr="0099648A" w:rsidR="00FA5799">
              <w:rPr>
                <w:rFonts w:ascii="Arial Narrow" w:hAnsi="Arial Narrow"/>
                <w:sz w:val="24"/>
                <w:lang w:val="en-US"/>
              </w:rPr>
              <w:t>20</w:t>
            </w:r>
            <w:r w:rsidRPr="0099648A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561" w:type="pct"/>
            <w:vAlign w:val="center"/>
          </w:tcPr>
          <w:p w:rsidR="001108BE" w:rsidRPr="0099648A" w:rsidP="00FA5799">
            <w:pPr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1</w:t>
            </w:r>
            <w:r w:rsidRPr="0099648A" w:rsidR="00FA5799">
              <w:rPr>
                <w:rFonts w:ascii="Arial Narrow" w:hAnsi="Arial Narrow"/>
                <w:sz w:val="24"/>
                <w:lang w:val="en-US"/>
              </w:rPr>
              <w:t>25</w:t>
            </w:r>
            <w:r w:rsidRPr="0099648A">
              <w:rPr>
                <w:rFonts w:ascii="Arial Narrow" w:hAnsi="Arial Narrow"/>
                <w:sz w:val="24"/>
                <w:lang w:val="en-US"/>
              </w:rPr>
              <w:t xml:space="preserve">-711; </w:t>
            </w:r>
            <w:r w:rsidRPr="0099648A">
              <w:rPr>
                <w:rFonts w:ascii="Arial Narrow" w:hAnsi="Arial Narrow"/>
                <w:sz w:val="24"/>
              </w:rPr>
              <w:t xml:space="preserve">        </w:t>
            </w:r>
            <w:r w:rsidRPr="0099648A">
              <w:rPr>
                <w:rFonts w:ascii="Arial Narrow" w:hAnsi="Arial Narrow"/>
                <w:sz w:val="24"/>
                <w:lang w:val="en-US"/>
              </w:rPr>
              <w:t>1</w:t>
            </w:r>
            <w:r w:rsidRPr="0099648A" w:rsidR="00FA5799">
              <w:rPr>
                <w:rFonts w:ascii="Arial Narrow" w:hAnsi="Arial Narrow"/>
                <w:sz w:val="24"/>
                <w:lang w:val="en-US"/>
              </w:rPr>
              <w:t>25</w:t>
            </w:r>
            <w:r w:rsidRPr="0099648A">
              <w:rPr>
                <w:rFonts w:ascii="Arial Narrow" w:hAnsi="Arial Narrow"/>
                <w:sz w:val="24"/>
                <w:lang w:val="en-US"/>
              </w:rPr>
              <w:t>-712</w:t>
            </w:r>
          </w:p>
        </w:tc>
        <w:tc>
          <w:tcPr>
            <w:tcW w:w="612" w:type="pct"/>
            <w:vAlign w:val="center"/>
          </w:tcPr>
          <w:p w:rsidR="001108BE" w:rsidRPr="0099648A" w:rsidP="009B696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RS</w:t>
            </w:r>
            <w:r w:rsidRPr="0099648A">
              <w:rPr>
                <w:rFonts w:ascii="Arial Narrow" w:hAnsi="Arial Narrow"/>
                <w:sz w:val="24"/>
              </w:rPr>
              <w:t>-485/</w:t>
              <w:br/>
            </w:r>
            <w:r w:rsidRPr="0099648A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1108BE" w:rsidRPr="0099648A" w:rsidP="00FA57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9648A" w:rsidR="00443EFD">
              <w:rPr>
                <w:rFonts w:ascii="Arial Narrow" w:hAnsi="Arial Narrow"/>
                <w:sz w:val="24"/>
              </w:rPr>
              <w:t>Блок 1</w:t>
            </w:r>
            <w:r w:rsidRPr="0099648A" w:rsidR="00FA5799">
              <w:rPr>
                <w:rFonts w:ascii="Arial Narrow" w:hAnsi="Arial Narrow"/>
                <w:sz w:val="24"/>
              </w:rPr>
              <w:t>20</w:t>
            </w:r>
            <w:r w:rsidRPr="0099648A" w:rsidR="00443EFD">
              <w:rPr>
                <w:rFonts w:ascii="Arial Narrow" w:hAnsi="Arial Narrow"/>
                <w:sz w:val="24"/>
              </w:rPr>
              <w:t>-AM1(</w:t>
            </w:r>
            <w:r w:rsidRPr="0099648A" w:rsidR="00FA5799">
              <w:rPr>
                <w:rFonts w:ascii="Arial Narrow" w:hAnsi="Arial Narrow"/>
                <w:sz w:val="24"/>
              </w:rPr>
              <w:t>7</w:t>
            </w:r>
            <w:r w:rsidRPr="0099648A" w:rsidR="00AF7AE4">
              <w:rPr>
                <w:rFonts w:ascii="Arial Narrow" w:hAnsi="Arial Narrow"/>
                <w:sz w:val="24"/>
              </w:rPr>
              <w:t>/</w:t>
            </w:r>
            <w:r w:rsidRPr="0099648A" w:rsidR="00FA5799">
              <w:rPr>
                <w:rFonts w:ascii="Arial Narrow" w:hAnsi="Arial Narrow"/>
                <w:sz w:val="24"/>
              </w:rPr>
              <w:t>36</w:t>
            </w:r>
            <w:r w:rsidRPr="0099648A" w:rsidR="00443EFD">
              <w:rPr>
                <w:rFonts w:ascii="Arial Narrow" w:hAnsi="Arial Narrow"/>
                <w:sz w:val="24"/>
              </w:rPr>
              <w:t>) -                           ч</w:t>
            </w:r>
            <w:r w:rsidRPr="0099648A">
              <w:rPr>
                <w:rFonts w:ascii="Arial Narrow" w:hAnsi="Arial Narrow"/>
                <w:sz w:val="24"/>
              </w:rPr>
              <w:t>астотный преобразователь</w:t>
            </w:r>
            <w:r w:rsidRPr="0099648A" w:rsidR="00443EFD">
              <w:rPr>
                <w:rFonts w:ascii="Arial Narrow" w:hAnsi="Arial Narrow"/>
                <w:sz w:val="24"/>
              </w:rPr>
              <w:t xml:space="preserve"> </w:t>
            </w:r>
            <w:r w:rsidRPr="0099648A">
              <w:rPr>
                <w:rFonts w:ascii="Arial Narrow" w:hAnsi="Arial Narrow"/>
                <w:sz w:val="24"/>
              </w:rPr>
              <w:t>U1</w:t>
            </w:r>
            <w:r w:rsidRPr="0099648A" w:rsidR="00FA5799">
              <w:rPr>
                <w:rFonts w:ascii="Arial Narrow" w:hAnsi="Arial Narrow"/>
                <w:sz w:val="24"/>
              </w:rPr>
              <w:t>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FA5799" w:rsidRPr="0099648A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>
              <w:rPr>
                <w:rFonts w:ascii="Arial Narrow" w:hAnsi="Arial Narrow"/>
                <w:sz w:val="24"/>
              </w:rPr>
              <w:t>30</w:t>
            </w:r>
            <w:r w:rsidRPr="00211B90" w:rsidR="00B00F6B">
              <w:rPr>
                <w:rFonts w:ascii="Arial Narrow" w:hAnsi="Arial Narrow"/>
                <w:sz w:val="24"/>
              </w:rPr>
              <w:t>3</w:t>
            </w:r>
            <w:r w:rsidRPr="0099648A">
              <w:rPr>
                <w:rFonts w:ascii="Arial Narrow" w:hAnsi="Arial Narrow"/>
                <w:sz w:val="24"/>
                <w:lang w:val="en-US"/>
              </w:rPr>
              <w:t>A</w:t>
            </w:r>
            <w:r w:rsidRPr="0099648A">
              <w:rPr>
                <w:rFonts w:ascii="Arial Narrow" w:hAnsi="Arial Narrow"/>
                <w:sz w:val="24"/>
              </w:rPr>
              <w:t>:</w:t>
            </w:r>
            <w:r w:rsidRPr="00211B90" w:rsidR="00211B90">
              <w:rPr>
                <w:rFonts w:ascii="Arial Narrow" w:hAnsi="Arial Narrow"/>
                <w:sz w:val="24"/>
              </w:rPr>
              <w:t xml:space="preserve"> </w:t>
            </w:r>
            <w:r w:rsidR="00211B90">
              <w:rPr>
                <w:rFonts w:ascii="Arial Narrow" w:hAnsi="Arial Narrow"/>
                <w:sz w:val="24"/>
              </w:rPr>
              <w:t>сигналы</w:t>
            </w:r>
            <w:r w:rsidRPr="0099648A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FA5799" w:rsidRPr="0099648A" w:rsidP="00B00F6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99648A">
              <w:rPr>
                <w:rFonts w:ascii="Arial Narrow" w:hAnsi="Arial Narrow"/>
                <w:sz w:val="24"/>
                <w:lang w:val="en-US"/>
              </w:rPr>
              <w:t>30</w:t>
            </w:r>
            <w:r w:rsidRPr="0099648A" w:rsidR="00B00F6B">
              <w:rPr>
                <w:rFonts w:ascii="Arial Narrow" w:hAnsi="Arial Narrow"/>
                <w:sz w:val="24"/>
                <w:lang w:val="en-US"/>
              </w:rPr>
              <w:t>3</w:t>
            </w:r>
            <w:r w:rsidRPr="0099648A">
              <w:rPr>
                <w:rFonts w:ascii="Arial Narrow" w:hAnsi="Arial Narrow"/>
                <w:sz w:val="24"/>
                <w:lang w:val="en-US"/>
              </w:rPr>
              <w:t>AYV11</w:t>
            </w:r>
          </w:p>
        </w:tc>
        <w:tc>
          <w:tcPr>
            <w:tcW w:w="613" w:type="pct"/>
            <w:vAlign w:val="center"/>
          </w:tcPr>
          <w:p w:rsidR="00FA5799" w:rsidRPr="0099648A" w:rsidP="00FA5799">
            <w:pPr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99648A">
              <w:rPr>
                <w:rFonts w:ascii="Arial Narrow" w:hAnsi="Arial Narrow"/>
                <w:sz w:val="24"/>
              </w:rPr>
              <w:t xml:space="preserve"> модуль</w:t>
            </w:r>
            <w:r w:rsidRPr="0099648A">
              <w:rPr>
                <w:rFonts w:ascii="Arial Narrow" w:hAnsi="Arial Narrow"/>
                <w:sz w:val="24"/>
                <w:lang w:val="en-US"/>
              </w:rPr>
              <w:t>120</w:t>
            </w:r>
            <w:r w:rsidRPr="0099648A">
              <w:rPr>
                <w:rFonts w:ascii="Arial Narrow" w:hAnsi="Arial Narrow"/>
                <w:sz w:val="24"/>
              </w:rPr>
              <w:t>-X</w:t>
            </w:r>
            <w:r w:rsidRPr="0099648A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61" w:type="pct"/>
            <w:vAlign w:val="center"/>
          </w:tcPr>
          <w:p w:rsidR="00FA5799" w:rsidRPr="0099648A" w:rsidP="00FA5799">
            <w:pPr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 xml:space="preserve">125-721; </w:t>
            </w:r>
            <w:r w:rsidRPr="0099648A">
              <w:rPr>
                <w:rFonts w:ascii="Arial Narrow" w:hAnsi="Arial Narrow"/>
                <w:sz w:val="24"/>
              </w:rPr>
              <w:t xml:space="preserve">        </w:t>
            </w:r>
            <w:r w:rsidRPr="0099648A">
              <w:rPr>
                <w:rFonts w:ascii="Arial Narrow" w:hAnsi="Arial Narrow"/>
                <w:sz w:val="24"/>
                <w:lang w:val="en-US"/>
              </w:rPr>
              <w:t>125-722</w:t>
            </w:r>
          </w:p>
        </w:tc>
        <w:tc>
          <w:tcPr>
            <w:tcW w:w="612" w:type="pct"/>
            <w:vAlign w:val="center"/>
          </w:tcPr>
          <w:p w:rsidR="00FA5799" w:rsidRPr="0099648A" w:rsidP="008659E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RS</w:t>
            </w:r>
            <w:r w:rsidRPr="0099648A">
              <w:rPr>
                <w:rFonts w:ascii="Arial Narrow" w:hAnsi="Arial Narrow"/>
                <w:sz w:val="24"/>
              </w:rPr>
              <w:t>-485/</w:t>
              <w:br/>
            </w:r>
            <w:r w:rsidRPr="0099648A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FA5799" w:rsidRPr="0099648A" w:rsidP="00FA57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</w:rPr>
              <w:t>Блок 120-AM1(7/36) -                           частотный преобразователь U21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E053B" w:rsidRPr="0099648A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 w:rsidR="00B00F6B">
              <w:rPr>
                <w:rFonts w:ascii="Arial Narrow" w:hAnsi="Arial Narrow"/>
                <w:sz w:val="24"/>
              </w:rPr>
              <w:t>313</w:t>
            </w:r>
            <w:r w:rsidRPr="0099648A" w:rsidR="00B00F6B">
              <w:rPr>
                <w:rFonts w:ascii="Arial Narrow" w:hAnsi="Arial Narrow"/>
                <w:sz w:val="24"/>
                <w:lang w:val="en-US"/>
              </w:rPr>
              <w:t>A</w:t>
            </w:r>
            <w:r w:rsidRPr="0099648A">
              <w:rPr>
                <w:rFonts w:ascii="Arial Narrow" w:hAnsi="Arial Narrow"/>
                <w:sz w:val="24"/>
              </w:rPr>
              <w:t>:</w:t>
            </w:r>
            <w:r w:rsidR="00211B90">
              <w:rPr>
                <w:rFonts w:ascii="Arial Narrow" w:hAnsi="Arial Narrow"/>
                <w:sz w:val="24"/>
              </w:rPr>
              <w:t xml:space="preserve"> сигналы</w:t>
            </w:r>
            <w:r w:rsidRPr="0099648A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6E053B" w:rsidRPr="0099648A" w:rsidP="00B00F6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99648A" w:rsidR="00B00F6B">
              <w:rPr>
                <w:rFonts w:ascii="Arial Narrow" w:hAnsi="Arial Narrow"/>
                <w:sz w:val="24"/>
                <w:lang w:val="en-US"/>
              </w:rPr>
              <w:t>313A</w:t>
            </w:r>
            <w:r w:rsidRPr="0099648A"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6E053B" w:rsidRPr="0099648A" w:rsidP="006E053B">
            <w:pPr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99648A">
              <w:rPr>
                <w:rFonts w:ascii="Arial Narrow" w:hAnsi="Arial Narrow"/>
                <w:sz w:val="24"/>
              </w:rPr>
              <w:t xml:space="preserve"> модуль 1</w:t>
            </w:r>
            <w:r w:rsidRPr="0099648A">
              <w:rPr>
                <w:rFonts w:ascii="Arial Narrow" w:hAnsi="Arial Narrow"/>
                <w:sz w:val="24"/>
                <w:lang w:val="en-US"/>
              </w:rPr>
              <w:t>21</w:t>
            </w:r>
            <w:r w:rsidRPr="0099648A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561" w:type="pct"/>
            <w:vAlign w:val="center"/>
          </w:tcPr>
          <w:p w:rsidR="006E053B" w:rsidRPr="0099648A" w:rsidP="00B00F6B">
            <w:pPr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12</w:t>
            </w:r>
            <w:r w:rsidRPr="0099648A" w:rsidR="00B00F6B">
              <w:rPr>
                <w:rFonts w:ascii="Arial Narrow" w:hAnsi="Arial Narrow"/>
                <w:sz w:val="24"/>
                <w:lang w:val="en-US"/>
              </w:rPr>
              <w:t>0</w:t>
            </w:r>
            <w:r w:rsidRPr="0099648A">
              <w:rPr>
                <w:rFonts w:ascii="Arial Narrow" w:hAnsi="Arial Narrow"/>
                <w:sz w:val="24"/>
                <w:lang w:val="en-US"/>
              </w:rPr>
              <w:t>-7</w:t>
            </w:r>
            <w:r w:rsidRPr="0099648A" w:rsidR="00B00F6B">
              <w:rPr>
                <w:rFonts w:ascii="Arial Narrow" w:hAnsi="Arial Narrow"/>
                <w:sz w:val="24"/>
                <w:lang w:val="en-US"/>
              </w:rPr>
              <w:t>02</w:t>
            </w:r>
            <w:r w:rsidRPr="0099648A">
              <w:rPr>
                <w:rFonts w:ascii="Arial Narrow" w:hAnsi="Arial Narrow"/>
                <w:sz w:val="24"/>
                <w:lang w:val="en-US"/>
              </w:rPr>
              <w:t xml:space="preserve">; </w:t>
            </w:r>
            <w:r w:rsidRPr="0099648A">
              <w:rPr>
                <w:rFonts w:ascii="Arial Narrow" w:hAnsi="Arial Narrow"/>
                <w:sz w:val="24"/>
              </w:rPr>
              <w:t xml:space="preserve">        </w:t>
            </w:r>
            <w:r w:rsidRPr="0099648A">
              <w:rPr>
                <w:rFonts w:ascii="Arial Narrow" w:hAnsi="Arial Narrow"/>
                <w:sz w:val="24"/>
                <w:lang w:val="en-US"/>
              </w:rPr>
              <w:t>12</w:t>
            </w:r>
            <w:r w:rsidRPr="0099648A" w:rsidR="00B00F6B">
              <w:rPr>
                <w:rFonts w:ascii="Arial Narrow" w:hAnsi="Arial Narrow"/>
                <w:sz w:val="24"/>
                <w:lang w:val="en-US"/>
              </w:rPr>
              <w:t>0</w:t>
            </w:r>
            <w:r w:rsidRPr="0099648A">
              <w:rPr>
                <w:rFonts w:ascii="Arial Narrow" w:hAnsi="Arial Narrow"/>
                <w:sz w:val="24"/>
                <w:lang w:val="en-US"/>
              </w:rPr>
              <w:t>-7</w:t>
            </w:r>
            <w:r w:rsidRPr="0099648A" w:rsidR="00B00F6B">
              <w:rPr>
                <w:rFonts w:ascii="Arial Narrow" w:hAnsi="Arial Narrow"/>
                <w:sz w:val="24"/>
                <w:lang w:val="en-US"/>
              </w:rPr>
              <w:t>03</w:t>
            </w:r>
          </w:p>
        </w:tc>
        <w:tc>
          <w:tcPr>
            <w:tcW w:w="612" w:type="pct"/>
            <w:vAlign w:val="center"/>
          </w:tcPr>
          <w:p w:rsidR="006E053B" w:rsidRPr="0099648A" w:rsidP="008659E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RS</w:t>
            </w:r>
            <w:r w:rsidRPr="0099648A">
              <w:rPr>
                <w:rFonts w:ascii="Arial Narrow" w:hAnsi="Arial Narrow"/>
                <w:sz w:val="24"/>
              </w:rPr>
              <w:t>-485/</w:t>
              <w:br/>
            </w:r>
            <w:r w:rsidRPr="0099648A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6E053B" w:rsidRPr="0099648A" w:rsidP="006E053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</w:rPr>
              <w:t>Блок 121-AM1(7/72) -                           частотный преобразователь U11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B00F6B" w:rsidRPr="0099648A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>
              <w:rPr>
                <w:rFonts w:ascii="Arial Narrow" w:hAnsi="Arial Narrow"/>
                <w:sz w:val="24"/>
              </w:rPr>
              <w:t>314</w:t>
            </w:r>
            <w:r w:rsidRPr="0099648A">
              <w:rPr>
                <w:rFonts w:ascii="Arial Narrow" w:hAnsi="Arial Narrow"/>
                <w:sz w:val="24"/>
                <w:lang w:val="en-US"/>
              </w:rPr>
              <w:t>A</w:t>
            </w:r>
            <w:r w:rsidRPr="0099648A">
              <w:rPr>
                <w:rFonts w:ascii="Arial Narrow" w:hAnsi="Arial Narrow"/>
                <w:sz w:val="24"/>
              </w:rPr>
              <w:t>:</w:t>
            </w:r>
            <w:r w:rsidR="00211B90">
              <w:rPr>
                <w:rFonts w:ascii="Arial Narrow" w:hAnsi="Arial Narrow"/>
                <w:sz w:val="24"/>
              </w:rPr>
              <w:t xml:space="preserve"> сигналы</w:t>
            </w:r>
            <w:r w:rsidRPr="0099648A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B00F6B" w:rsidRPr="0099648A" w:rsidP="00B00F6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99648A">
              <w:rPr>
                <w:rFonts w:ascii="Arial Narrow" w:hAnsi="Arial Narrow"/>
                <w:sz w:val="24"/>
                <w:lang w:val="en-US"/>
              </w:rPr>
              <w:t>314AYV11</w:t>
            </w:r>
          </w:p>
        </w:tc>
        <w:tc>
          <w:tcPr>
            <w:tcW w:w="613" w:type="pct"/>
            <w:vAlign w:val="center"/>
          </w:tcPr>
          <w:p w:rsidR="00B00F6B" w:rsidRPr="0099648A" w:rsidP="006E053B">
            <w:pPr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99648A">
              <w:rPr>
                <w:rFonts w:ascii="Arial Narrow" w:hAnsi="Arial Narrow"/>
                <w:sz w:val="24"/>
              </w:rPr>
              <w:t xml:space="preserve"> модуль</w:t>
            </w:r>
            <w:r w:rsidRPr="0099648A">
              <w:rPr>
                <w:rFonts w:ascii="Arial Narrow" w:hAnsi="Arial Narrow"/>
                <w:sz w:val="24"/>
                <w:lang w:val="en-US"/>
              </w:rPr>
              <w:t>121</w:t>
            </w:r>
            <w:r w:rsidRPr="0099648A">
              <w:rPr>
                <w:rFonts w:ascii="Arial Narrow" w:hAnsi="Arial Narrow"/>
                <w:sz w:val="24"/>
              </w:rPr>
              <w:t>-X</w:t>
            </w:r>
            <w:r w:rsidRPr="0099648A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61" w:type="pct"/>
            <w:vAlign w:val="center"/>
          </w:tcPr>
          <w:p w:rsidR="00B00F6B" w:rsidRPr="0099648A" w:rsidP="00B00F6B">
            <w:pPr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 xml:space="preserve">120-706; </w:t>
            </w:r>
            <w:r w:rsidRPr="0099648A">
              <w:rPr>
                <w:rFonts w:ascii="Arial Narrow" w:hAnsi="Arial Narrow"/>
                <w:sz w:val="24"/>
              </w:rPr>
              <w:t xml:space="preserve">        </w:t>
            </w:r>
            <w:r w:rsidRPr="0099648A">
              <w:rPr>
                <w:rFonts w:ascii="Arial Narrow" w:hAnsi="Arial Narrow"/>
                <w:sz w:val="24"/>
                <w:lang w:val="en-US"/>
              </w:rPr>
              <w:t>120-707</w:t>
            </w:r>
          </w:p>
        </w:tc>
        <w:tc>
          <w:tcPr>
            <w:tcW w:w="612" w:type="pct"/>
            <w:vAlign w:val="center"/>
          </w:tcPr>
          <w:p w:rsidR="00B00F6B" w:rsidRPr="0099648A" w:rsidP="008659E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  <w:lang w:val="en-US"/>
              </w:rPr>
              <w:t>RS</w:t>
            </w:r>
            <w:r w:rsidRPr="0099648A">
              <w:rPr>
                <w:rFonts w:ascii="Arial Narrow" w:hAnsi="Arial Narrow"/>
                <w:sz w:val="24"/>
              </w:rPr>
              <w:t>-485/</w:t>
              <w:br/>
            </w:r>
            <w:r w:rsidRPr="0099648A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B00F6B" w:rsidRPr="0099648A" w:rsidP="006E053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9648A">
              <w:rPr>
                <w:rFonts w:ascii="Arial Narrow" w:hAnsi="Arial Narrow"/>
                <w:sz w:val="24"/>
              </w:rPr>
              <w:t>Блок 121-AM1(7/72) -                           частотный преобразователь U21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9648A" w:rsidRPr="00512428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>
              <w:rPr>
                <w:rFonts w:ascii="Arial Narrow" w:hAnsi="Arial Narrow"/>
                <w:sz w:val="24"/>
              </w:rPr>
              <w:t>442</w:t>
            </w:r>
            <w:r w:rsidRPr="00512428">
              <w:rPr>
                <w:rFonts w:ascii="Arial Narrow" w:hAnsi="Arial Narrow"/>
                <w:sz w:val="24"/>
                <w:lang w:val="en-US"/>
              </w:rPr>
              <w:t>A</w:t>
            </w:r>
            <w:r w:rsidRPr="00512428">
              <w:rPr>
                <w:rFonts w:ascii="Arial Narrow" w:hAnsi="Arial Narrow"/>
                <w:sz w:val="24"/>
              </w:rPr>
              <w:t>:</w:t>
            </w:r>
            <w:r w:rsidR="00211B90">
              <w:rPr>
                <w:rFonts w:ascii="Arial Narrow" w:hAnsi="Arial Narrow"/>
                <w:sz w:val="24"/>
              </w:rPr>
              <w:t xml:space="preserve"> сигналы</w:t>
            </w:r>
            <w:r w:rsidRPr="00512428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99648A" w:rsidRPr="00512428" w:rsidP="0099648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512428">
              <w:rPr>
                <w:rFonts w:ascii="Arial Narrow" w:hAnsi="Arial Narrow"/>
                <w:sz w:val="24"/>
                <w:lang w:val="en-US"/>
              </w:rPr>
              <w:t>442AYV11</w:t>
            </w:r>
          </w:p>
        </w:tc>
        <w:tc>
          <w:tcPr>
            <w:tcW w:w="613" w:type="pct"/>
            <w:vAlign w:val="center"/>
          </w:tcPr>
          <w:p w:rsidR="0099648A" w:rsidRPr="00512428" w:rsidP="0099648A">
            <w:pPr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512428">
              <w:rPr>
                <w:rFonts w:ascii="Arial Narrow" w:hAnsi="Arial Narrow"/>
                <w:sz w:val="24"/>
              </w:rPr>
              <w:t xml:space="preserve"> модуль 1</w:t>
            </w:r>
            <w:r w:rsidRPr="00512428">
              <w:rPr>
                <w:rFonts w:ascii="Arial Narrow" w:hAnsi="Arial Narrow"/>
                <w:sz w:val="24"/>
                <w:lang w:val="en-US"/>
              </w:rPr>
              <w:t>22</w:t>
            </w:r>
            <w:r w:rsidRPr="00512428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561" w:type="pct"/>
            <w:vAlign w:val="center"/>
          </w:tcPr>
          <w:p w:rsidR="0099648A" w:rsidRPr="00512428" w:rsidP="0099648A">
            <w:pPr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 xml:space="preserve">121-702; </w:t>
            </w:r>
            <w:r w:rsidRPr="00512428">
              <w:rPr>
                <w:rFonts w:ascii="Arial Narrow" w:hAnsi="Arial Narrow"/>
                <w:sz w:val="24"/>
              </w:rPr>
              <w:t xml:space="preserve">        </w:t>
            </w:r>
            <w:r w:rsidRPr="00512428">
              <w:rPr>
                <w:rFonts w:ascii="Arial Narrow" w:hAnsi="Arial Narrow"/>
                <w:sz w:val="24"/>
                <w:lang w:val="en-US"/>
              </w:rPr>
              <w:t>121-703</w:t>
            </w:r>
          </w:p>
        </w:tc>
        <w:tc>
          <w:tcPr>
            <w:tcW w:w="612" w:type="pct"/>
            <w:vAlign w:val="center"/>
          </w:tcPr>
          <w:p w:rsidR="0099648A" w:rsidRPr="00512428" w:rsidP="00B07A2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>RS</w:t>
            </w:r>
            <w:r w:rsidRPr="00512428">
              <w:rPr>
                <w:rFonts w:ascii="Arial Narrow" w:hAnsi="Arial Narrow"/>
                <w:sz w:val="24"/>
              </w:rPr>
              <w:t>-485/</w:t>
              <w:br/>
            </w:r>
            <w:r w:rsidRPr="00512428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99648A" w:rsidRPr="00512428" w:rsidP="0099648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</w:rPr>
              <w:t>Блок 122-AM1(8/36) -                           частотный преобразователь U11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9648A" w:rsidRPr="00512428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>
              <w:rPr>
                <w:rFonts w:ascii="Arial Narrow" w:hAnsi="Arial Narrow"/>
                <w:sz w:val="24"/>
              </w:rPr>
              <w:t>443</w:t>
            </w:r>
            <w:r w:rsidRPr="00512428">
              <w:rPr>
                <w:rFonts w:ascii="Arial Narrow" w:hAnsi="Arial Narrow"/>
                <w:sz w:val="24"/>
                <w:lang w:val="en-US"/>
              </w:rPr>
              <w:t>A</w:t>
            </w:r>
            <w:r w:rsidRPr="00512428">
              <w:rPr>
                <w:rFonts w:ascii="Arial Narrow" w:hAnsi="Arial Narrow"/>
                <w:sz w:val="24"/>
              </w:rPr>
              <w:t>:</w:t>
            </w:r>
            <w:r w:rsidR="00211B90">
              <w:rPr>
                <w:rFonts w:ascii="Arial Narrow" w:hAnsi="Arial Narrow"/>
                <w:sz w:val="24"/>
              </w:rPr>
              <w:t xml:space="preserve"> сигналы</w:t>
            </w:r>
            <w:r w:rsidRPr="00512428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99648A" w:rsidRPr="00512428" w:rsidP="0099648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512428">
              <w:rPr>
                <w:rFonts w:ascii="Arial Narrow" w:hAnsi="Arial Narrow"/>
                <w:sz w:val="24"/>
                <w:lang w:val="en-US"/>
              </w:rPr>
              <w:t>443AYV11</w:t>
            </w:r>
          </w:p>
        </w:tc>
        <w:tc>
          <w:tcPr>
            <w:tcW w:w="613" w:type="pct"/>
            <w:vAlign w:val="center"/>
          </w:tcPr>
          <w:p w:rsidR="0099648A" w:rsidRPr="00512428" w:rsidP="0099648A">
            <w:pPr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512428">
              <w:rPr>
                <w:rFonts w:ascii="Arial Narrow" w:hAnsi="Arial Narrow"/>
                <w:sz w:val="24"/>
              </w:rPr>
              <w:t xml:space="preserve"> модуль 1</w:t>
            </w:r>
            <w:r w:rsidRPr="00512428">
              <w:rPr>
                <w:rFonts w:ascii="Arial Narrow" w:hAnsi="Arial Narrow"/>
                <w:sz w:val="24"/>
                <w:lang w:val="en-US"/>
              </w:rPr>
              <w:t>22</w:t>
            </w:r>
            <w:r w:rsidRPr="00512428">
              <w:rPr>
                <w:rFonts w:ascii="Arial Narrow" w:hAnsi="Arial Narrow"/>
                <w:sz w:val="24"/>
              </w:rPr>
              <w:t>-X</w:t>
            </w:r>
            <w:r w:rsidRPr="0051242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61" w:type="pct"/>
            <w:vAlign w:val="center"/>
          </w:tcPr>
          <w:p w:rsidR="0099648A" w:rsidRPr="00512428" w:rsidP="00B07A2D">
            <w:pPr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 xml:space="preserve">121-706; </w:t>
            </w:r>
            <w:r w:rsidRPr="00512428">
              <w:rPr>
                <w:rFonts w:ascii="Arial Narrow" w:hAnsi="Arial Narrow"/>
                <w:sz w:val="24"/>
              </w:rPr>
              <w:t xml:space="preserve">        </w:t>
            </w:r>
            <w:r w:rsidRPr="00512428">
              <w:rPr>
                <w:rFonts w:ascii="Arial Narrow" w:hAnsi="Arial Narrow"/>
                <w:sz w:val="24"/>
                <w:lang w:val="en-US"/>
              </w:rPr>
              <w:t>121-707</w:t>
            </w:r>
          </w:p>
        </w:tc>
        <w:tc>
          <w:tcPr>
            <w:tcW w:w="612" w:type="pct"/>
            <w:vAlign w:val="center"/>
          </w:tcPr>
          <w:p w:rsidR="0099648A" w:rsidRPr="00512428" w:rsidP="00B07A2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>RS</w:t>
            </w:r>
            <w:r w:rsidRPr="00512428">
              <w:rPr>
                <w:rFonts w:ascii="Arial Narrow" w:hAnsi="Arial Narrow"/>
                <w:sz w:val="24"/>
              </w:rPr>
              <w:t>-485/</w:t>
              <w:br/>
            </w:r>
            <w:r w:rsidRPr="00512428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99648A" w:rsidRPr="00512428" w:rsidP="0099648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</w:rPr>
              <w:t>Блок 122-AM1(8/36) -                           частотный преобразователь U21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07966" w:rsidRPr="00512428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>
              <w:rPr>
                <w:rFonts w:ascii="Arial Narrow" w:hAnsi="Arial Narrow"/>
                <w:sz w:val="24"/>
              </w:rPr>
              <w:t>444</w:t>
            </w:r>
            <w:r w:rsidRPr="00512428">
              <w:rPr>
                <w:rFonts w:ascii="Arial Narrow" w:hAnsi="Arial Narrow"/>
                <w:sz w:val="24"/>
                <w:lang w:val="en-US"/>
              </w:rPr>
              <w:t>A</w:t>
            </w:r>
            <w:r w:rsidRPr="00512428">
              <w:rPr>
                <w:rFonts w:ascii="Arial Narrow" w:hAnsi="Arial Narrow"/>
                <w:sz w:val="24"/>
              </w:rPr>
              <w:t>:</w:t>
            </w:r>
            <w:r w:rsidR="00211B90">
              <w:rPr>
                <w:rFonts w:ascii="Arial Narrow" w:hAnsi="Arial Narrow"/>
                <w:sz w:val="24"/>
              </w:rPr>
              <w:t xml:space="preserve"> сигналы</w:t>
            </w:r>
            <w:r w:rsidRPr="00512428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507966" w:rsidRPr="00512428" w:rsidP="005079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512428">
              <w:rPr>
                <w:rFonts w:ascii="Arial Narrow" w:hAnsi="Arial Narrow"/>
                <w:sz w:val="24"/>
                <w:lang w:val="en-US"/>
              </w:rPr>
              <w:t>444AYV11</w:t>
            </w:r>
          </w:p>
        </w:tc>
        <w:tc>
          <w:tcPr>
            <w:tcW w:w="613" w:type="pct"/>
            <w:vAlign w:val="center"/>
          </w:tcPr>
          <w:p w:rsidR="00507966" w:rsidRPr="00512428" w:rsidP="00507966">
            <w:pPr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512428">
              <w:rPr>
                <w:rFonts w:ascii="Arial Narrow" w:hAnsi="Arial Narrow"/>
                <w:sz w:val="24"/>
              </w:rPr>
              <w:t xml:space="preserve"> модуль 1</w:t>
            </w:r>
            <w:r w:rsidRPr="00512428">
              <w:rPr>
                <w:rFonts w:ascii="Arial Narrow" w:hAnsi="Arial Narrow"/>
                <w:sz w:val="24"/>
                <w:lang w:val="en-US"/>
              </w:rPr>
              <w:t>23</w:t>
            </w:r>
            <w:r w:rsidRPr="00512428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561" w:type="pct"/>
            <w:vAlign w:val="center"/>
          </w:tcPr>
          <w:p w:rsidR="00507966" w:rsidRPr="00512428" w:rsidP="00507966">
            <w:pPr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 xml:space="preserve">122-702; </w:t>
            </w:r>
            <w:r w:rsidRPr="00512428">
              <w:rPr>
                <w:rFonts w:ascii="Arial Narrow" w:hAnsi="Arial Narrow"/>
                <w:sz w:val="24"/>
              </w:rPr>
              <w:t xml:space="preserve">        </w:t>
            </w:r>
            <w:r w:rsidRPr="00512428">
              <w:rPr>
                <w:rFonts w:ascii="Arial Narrow" w:hAnsi="Arial Narrow"/>
                <w:sz w:val="24"/>
                <w:lang w:val="en-US"/>
              </w:rPr>
              <w:t>122-703</w:t>
            </w:r>
          </w:p>
        </w:tc>
        <w:tc>
          <w:tcPr>
            <w:tcW w:w="612" w:type="pct"/>
            <w:vAlign w:val="center"/>
          </w:tcPr>
          <w:p w:rsidR="00507966" w:rsidRPr="00512428" w:rsidP="008659E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>RS</w:t>
            </w:r>
            <w:r w:rsidRPr="00512428">
              <w:rPr>
                <w:rFonts w:ascii="Arial Narrow" w:hAnsi="Arial Narrow"/>
                <w:sz w:val="24"/>
              </w:rPr>
              <w:t>-485/</w:t>
              <w:br/>
            </w:r>
            <w:r w:rsidRPr="00512428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507966" w:rsidRPr="00512428" w:rsidP="0099648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</w:rPr>
              <w:t>Блок 123-AM1(8/72) -                           частотный преобразователь U11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07966" w:rsidRPr="00512428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>
              <w:rPr>
                <w:rFonts w:ascii="Arial Narrow" w:hAnsi="Arial Narrow"/>
                <w:sz w:val="24"/>
              </w:rPr>
              <w:t>445</w:t>
            </w:r>
            <w:r w:rsidRPr="00512428">
              <w:rPr>
                <w:rFonts w:ascii="Arial Narrow" w:hAnsi="Arial Narrow"/>
                <w:sz w:val="24"/>
                <w:lang w:val="en-US"/>
              </w:rPr>
              <w:t>A</w:t>
            </w:r>
            <w:r w:rsidRPr="00512428">
              <w:rPr>
                <w:rFonts w:ascii="Arial Narrow" w:hAnsi="Arial Narrow"/>
                <w:sz w:val="24"/>
              </w:rPr>
              <w:t>:</w:t>
            </w:r>
            <w:r w:rsidR="00211B90">
              <w:rPr>
                <w:rFonts w:ascii="Arial Narrow" w:hAnsi="Arial Narrow"/>
                <w:sz w:val="24"/>
              </w:rPr>
              <w:t xml:space="preserve"> сигналы</w:t>
            </w:r>
            <w:r w:rsidRPr="00512428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507966" w:rsidRPr="00512428" w:rsidP="005079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512428">
              <w:rPr>
                <w:rFonts w:ascii="Arial Narrow" w:hAnsi="Arial Narrow"/>
                <w:sz w:val="24"/>
                <w:lang w:val="en-US"/>
              </w:rPr>
              <w:t>445AYV11</w:t>
            </w:r>
          </w:p>
        </w:tc>
        <w:tc>
          <w:tcPr>
            <w:tcW w:w="613" w:type="pct"/>
            <w:vAlign w:val="center"/>
          </w:tcPr>
          <w:p w:rsidR="00507966" w:rsidRPr="00512428" w:rsidP="00507966">
            <w:pPr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512428">
              <w:rPr>
                <w:rFonts w:ascii="Arial Narrow" w:hAnsi="Arial Narrow"/>
                <w:sz w:val="24"/>
              </w:rPr>
              <w:t xml:space="preserve"> модуль 1</w:t>
            </w:r>
            <w:r w:rsidRPr="00512428">
              <w:rPr>
                <w:rFonts w:ascii="Arial Narrow" w:hAnsi="Arial Narrow"/>
                <w:sz w:val="24"/>
                <w:lang w:val="en-US"/>
              </w:rPr>
              <w:t>23</w:t>
            </w:r>
            <w:r w:rsidRPr="00512428">
              <w:rPr>
                <w:rFonts w:ascii="Arial Narrow" w:hAnsi="Arial Narrow"/>
                <w:sz w:val="24"/>
              </w:rPr>
              <w:t>-X</w:t>
            </w:r>
            <w:r w:rsidRPr="0051242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61" w:type="pct"/>
            <w:vAlign w:val="center"/>
          </w:tcPr>
          <w:p w:rsidR="00507966" w:rsidRPr="00512428" w:rsidP="00507966">
            <w:pPr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 xml:space="preserve">122-706; </w:t>
            </w:r>
            <w:r w:rsidRPr="00512428">
              <w:rPr>
                <w:rFonts w:ascii="Arial Narrow" w:hAnsi="Arial Narrow"/>
                <w:sz w:val="24"/>
              </w:rPr>
              <w:t xml:space="preserve">        </w:t>
            </w:r>
            <w:r w:rsidRPr="00512428">
              <w:rPr>
                <w:rFonts w:ascii="Arial Narrow" w:hAnsi="Arial Narrow"/>
                <w:sz w:val="24"/>
                <w:lang w:val="en-US"/>
              </w:rPr>
              <w:t>122-707</w:t>
            </w:r>
          </w:p>
        </w:tc>
        <w:tc>
          <w:tcPr>
            <w:tcW w:w="612" w:type="pct"/>
            <w:vAlign w:val="center"/>
          </w:tcPr>
          <w:p w:rsidR="00507966" w:rsidRPr="00512428" w:rsidP="008659E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  <w:lang w:val="en-US"/>
              </w:rPr>
              <w:t>RS</w:t>
            </w:r>
            <w:r w:rsidRPr="00512428">
              <w:rPr>
                <w:rFonts w:ascii="Arial Narrow" w:hAnsi="Arial Narrow"/>
                <w:sz w:val="24"/>
              </w:rPr>
              <w:t>-485/</w:t>
              <w:br/>
            </w:r>
            <w:r w:rsidRPr="00512428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507966" w:rsidRPr="00512428" w:rsidP="0099648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12428">
              <w:rPr>
                <w:rFonts w:ascii="Arial Narrow" w:hAnsi="Arial Narrow"/>
                <w:sz w:val="24"/>
              </w:rPr>
              <w:t>Блок 123-AM1(8/72) -                           частотный преобразователь U21</w:t>
            </w:r>
          </w:p>
        </w:tc>
      </w:tr>
    </w:tbl>
    <w:p w:rsidR="009C4F54" w:rsidRPr="009C4F54" w:rsidP="009C4F54">
      <w:pPr>
        <w:pStyle w:val="Heading2"/>
        <w:spacing w:line="360" w:lineRule="auto"/>
        <w:ind w:left="567"/>
        <w:jc w:val="both"/>
        <w:rPr>
          <w:rFonts w:ascii="Arial Narrow" w:hAnsi="Arial Narrow"/>
          <w:sz w:val="24"/>
        </w:rPr>
      </w:pPr>
      <w:r w:rsidRPr="00685ED1" w:rsidR="00DD53A7">
        <w:rPr>
          <w:highlight w:val="yellow"/>
        </w:rPr>
        <w:br w:type="page"/>
      </w:r>
      <w:r w:rsidRPr="009C4F54">
        <w:rPr>
          <w:rFonts w:ascii="Arial Narrow" w:hAnsi="Arial Narrow"/>
          <w:sz w:val="24"/>
          <w:lang w:val="ru-RU"/>
        </w:rPr>
        <w:t xml:space="preserve">Продолжение </w:t>
      </w:r>
      <w:r w:rsidRPr="009C4F54" w:rsidR="005F2691">
        <w:rPr>
          <w:rFonts w:ascii="Arial Narrow" w:hAnsi="Arial Narrow"/>
          <w:sz w:val="24"/>
        </w:rPr>
        <w:t>табли</w:t>
      </w:r>
      <w:r w:rsidRPr="009C4F54" w:rsidR="005F2691">
        <w:rPr>
          <w:rFonts w:ascii="Arial Narrow" w:hAnsi="Arial Narrow"/>
          <w:sz w:val="24"/>
          <w:lang w:val="ru-RU"/>
        </w:rPr>
        <w:t>цы</w:t>
      </w:r>
      <w:r w:rsidRPr="009C4F54">
        <w:rPr>
          <w:rFonts w:ascii="Arial Narrow" w:hAnsi="Arial Narrow"/>
          <w:sz w:val="24"/>
        </w:rPr>
        <w:t xml:space="preserve"> </w:t>
      </w:r>
      <w:r w:rsidR="00A40E15">
        <w:rPr>
          <w:rFonts w:ascii="Arial Narrow" w:hAnsi="Arial Narrow"/>
          <w:sz w:val="24"/>
          <w:lang w:val="ru-RU"/>
        </w:rPr>
        <w:t>2</w:t>
      </w:r>
    </w:p>
    <w:tbl>
      <w:tblPr>
        <w:tblStyle w:val="TableNormal"/>
        <w:tblW w:w="1389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1"/>
        <w:gridCol w:w="2270"/>
        <w:gridCol w:w="1703"/>
        <w:gridCol w:w="1559"/>
        <w:gridCol w:w="1700"/>
        <w:gridCol w:w="3828"/>
      </w:tblGrid>
      <w:tr w:rsidTr="001046EB">
        <w:tblPrEx>
          <w:tblW w:w="1389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19" w:type="pct"/>
            <w:tcBorders>
              <w:top w:val="single" w:sz="4" w:space="0" w:color="auto"/>
            </w:tcBorders>
            <w:vAlign w:val="center"/>
          </w:tcPr>
          <w:p w:rsidR="009C4F54" w:rsidRPr="00DC0B42" w:rsidP="008659E6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DC0B42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17" w:type="pct"/>
            <w:tcBorders>
              <w:top w:val="single" w:sz="4" w:space="0" w:color="auto"/>
            </w:tcBorders>
            <w:vAlign w:val="center"/>
          </w:tcPr>
          <w:p w:rsidR="009C4F54" w:rsidRPr="00DC0B42" w:rsidP="008659E6">
            <w:pPr>
              <w:jc w:val="center"/>
              <w:rPr>
                <w:rFonts w:ascii="Arial Narrow" w:hAnsi="Arial Narrow"/>
                <w:sz w:val="24"/>
              </w:rPr>
            </w:pPr>
            <w:r w:rsidRPr="00DC0B42" w:rsidR="00B10363">
              <w:rPr>
                <w:rFonts w:ascii="Arial Narrow" w:hAnsi="Arial Narrow"/>
                <w:bCs/>
                <w:sz w:val="24"/>
              </w:rPr>
              <w:t xml:space="preserve">Код </w:t>
            </w:r>
            <w:r w:rsidR="00211B90">
              <w:rPr>
                <w:rFonts w:ascii="Arial Narrow" w:hAnsi="Arial Narrow"/>
                <w:bCs/>
                <w:sz w:val="24"/>
              </w:rPr>
              <w:t>сигналы</w:t>
            </w:r>
            <w:r w:rsidRPr="00DC0B42" w:rsidR="00B10363">
              <w:rPr>
                <w:rFonts w:ascii="Arial Narrow" w:hAnsi="Arial Narrow"/>
                <w:bCs/>
                <w:sz w:val="24"/>
              </w:rPr>
              <w:t>а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9C4F54" w:rsidRPr="00DC0B42" w:rsidP="008659E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Модуль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:rsidR="009C4F54" w:rsidRPr="00DC0B42" w:rsidP="008659E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№ провода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:rsidR="009C4F54" w:rsidRPr="00DC0B42" w:rsidP="008659E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Уровень </w:t>
            </w:r>
            <w:r w:rsidR="00211B90">
              <w:rPr>
                <w:rFonts w:ascii="Arial Narrow" w:hAnsi="Arial Narrow"/>
                <w:sz w:val="24"/>
              </w:rPr>
              <w:t>сигналы</w:t>
            </w:r>
            <w:r w:rsidRPr="00DC0B42">
              <w:rPr>
                <w:rFonts w:ascii="Arial Narrow" w:hAnsi="Arial Narrow"/>
                <w:sz w:val="24"/>
              </w:rPr>
              <w:t>а</w:t>
            </w:r>
          </w:p>
        </w:tc>
        <w:tc>
          <w:tcPr>
            <w:tcW w:w="1378" w:type="pct"/>
            <w:tcBorders>
              <w:top w:val="single" w:sz="4" w:space="0" w:color="auto"/>
            </w:tcBorders>
            <w:vAlign w:val="center"/>
          </w:tcPr>
          <w:p w:rsidR="009C4F54" w:rsidRPr="00DC0B42" w:rsidP="008659E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Приёмник </w:t>
            </w:r>
            <w:r w:rsidR="00211B90">
              <w:rPr>
                <w:rFonts w:ascii="Arial Narrow" w:hAnsi="Arial Narrow"/>
                <w:sz w:val="24"/>
              </w:rPr>
              <w:t>сигналы</w:t>
            </w:r>
            <w:r w:rsidRPr="00DC0B42">
              <w:rPr>
                <w:rFonts w:ascii="Arial Narrow" w:hAnsi="Arial Narrow"/>
                <w:sz w:val="24"/>
              </w:rPr>
              <w:t>а</w:t>
            </w:r>
          </w:p>
        </w:tc>
      </w:tr>
      <w:tr w:rsidTr="001046EB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07966" w:rsidRPr="00DC0B42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>
              <w:rPr>
                <w:rFonts w:ascii="Arial Narrow" w:hAnsi="Arial Narrow"/>
                <w:sz w:val="24"/>
              </w:rPr>
              <w:t>333</w:t>
            </w:r>
            <w:r w:rsidRPr="00DC0B42">
              <w:rPr>
                <w:rFonts w:ascii="Arial Narrow" w:hAnsi="Arial Narrow"/>
                <w:sz w:val="24"/>
                <w:lang w:val="en-US"/>
              </w:rPr>
              <w:t>A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 w:rsidRPr="00211B90" w:rsidR="00211B90">
              <w:rPr>
                <w:rFonts w:ascii="Arial Narrow" w:hAnsi="Arial Narrow"/>
                <w:sz w:val="24"/>
              </w:rPr>
              <w:t xml:space="preserve"> </w:t>
            </w:r>
            <w:r w:rsidR="00211B90">
              <w:rPr>
                <w:rFonts w:ascii="Arial Narrow" w:hAnsi="Arial Narrow"/>
                <w:sz w:val="24"/>
              </w:rPr>
              <w:t>сигналы</w:t>
            </w:r>
            <w:r w:rsidRPr="00DC0B42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507966" w:rsidRPr="00DC0B42" w:rsidP="005079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DC0B42">
              <w:rPr>
                <w:rFonts w:ascii="Arial Narrow" w:hAnsi="Arial Narrow"/>
                <w:sz w:val="24"/>
                <w:lang w:val="en-US"/>
              </w:rPr>
              <w:t>333AYV11</w:t>
            </w:r>
          </w:p>
        </w:tc>
        <w:tc>
          <w:tcPr>
            <w:tcW w:w="613" w:type="pct"/>
            <w:vAlign w:val="center"/>
          </w:tcPr>
          <w:p w:rsidR="00507966" w:rsidRPr="00DC0B42" w:rsidP="0050796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DC0B42">
              <w:rPr>
                <w:rFonts w:ascii="Arial Narrow" w:hAnsi="Arial Narrow"/>
                <w:sz w:val="24"/>
              </w:rPr>
              <w:t xml:space="preserve"> модуль 1</w:t>
            </w:r>
            <w:r w:rsidRPr="00DC0B42">
              <w:rPr>
                <w:rFonts w:ascii="Arial Narrow" w:hAnsi="Arial Narrow"/>
                <w:sz w:val="24"/>
                <w:lang w:val="en-US"/>
              </w:rPr>
              <w:t>24</w:t>
            </w:r>
            <w:r w:rsidRPr="00DC0B42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561" w:type="pct"/>
            <w:vAlign w:val="center"/>
          </w:tcPr>
          <w:p w:rsidR="00507966" w:rsidRPr="00DC0B42" w:rsidP="0050796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 xml:space="preserve">123-702;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123-703</w:t>
            </w:r>
          </w:p>
        </w:tc>
        <w:tc>
          <w:tcPr>
            <w:tcW w:w="612" w:type="pct"/>
            <w:vAlign w:val="center"/>
          </w:tcPr>
          <w:p w:rsidR="00507966" w:rsidRPr="00DC0B42" w:rsidP="00B07A2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RS</w:t>
            </w:r>
            <w:r w:rsidRPr="00DC0B42">
              <w:rPr>
                <w:rFonts w:ascii="Arial Narrow" w:hAnsi="Arial Narrow"/>
                <w:sz w:val="24"/>
              </w:rPr>
              <w:t>-485/</w:t>
              <w:br/>
            </w:r>
            <w:r w:rsidRPr="00DC0B4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507966" w:rsidRPr="00DC0B42" w:rsidP="0050796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Блок 124-AM1(9/36) -                           частотный преобразователь U11</w:t>
            </w:r>
          </w:p>
        </w:tc>
      </w:tr>
      <w:tr w:rsidTr="001046EB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07966" w:rsidRPr="00DC0B42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211B90">
              <w:rPr>
                <w:rFonts w:ascii="Arial Narrow" w:hAnsi="Arial Narrow"/>
                <w:sz w:val="24"/>
              </w:rPr>
              <w:t>446</w:t>
            </w:r>
            <w:r w:rsidRPr="00DC0B42">
              <w:rPr>
                <w:rFonts w:ascii="Arial Narrow" w:hAnsi="Arial Narrow"/>
                <w:sz w:val="24"/>
                <w:lang w:val="en-US"/>
              </w:rPr>
              <w:t>A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 w:rsidRPr="00211B90" w:rsidR="00211B90">
              <w:rPr>
                <w:rFonts w:ascii="Arial Narrow" w:hAnsi="Arial Narrow"/>
                <w:sz w:val="24"/>
              </w:rPr>
              <w:t xml:space="preserve"> </w:t>
            </w:r>
            <w:r w:rsidR="00211B90">
              <w:rPr>
                <w:rFonts w:ascii="Arial Narrow" w:hAnsi="Arial Narrow"/>
                <w:sz w:val="24"/>
              </w:rPr>
              <w:t>сигналы</w:t>
            </w:r>
            <w:r w:rsidRPr="00DC0B42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507966" w:rsidRPr="00DC0B42" w:rsidP="0050796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DC0B42">
              <w:rPr>
                <w:rFonts w:ascii="Arial Narrow" w:hAnsi="Arial Narrow"/>
                <w:sz w:val="24"/>
                <w:lang w:val="en-US"/>
              </w:rPr>
              <w:t>446AYV11</w:t>
            </w:r>
          </w:p>
        </w:tc>
        <w:tc>
          <w:tcPr>
            <w:tcW w:w="613" w:type="pct"/>
            <w:vAlign w:val="center"/>
          </w:tcPr>
          <w:p w:rsidR="00507966" w:rsidRPr="00DC0B42" w:rsidP="0050796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DC0B42">
              <w:rPr>
                <w:rFonts w:ascii="Arial Narrow" w:hAnsi="Arial Narrow"/>
                <w:sz w:val="24"/>
              </w:rPr>
              <w:t xml:space="preserve"> модуль 1</w:t>
            </w:r>
            <w:r w:rsidRPr="00DC0B42">
              <w:rPr>
                <w:rFonts w:ascii="Arial Narrow" w:hAnsi="Arial Narrow"/>
                <w:sz w:val="24"/>
                <w:lang w:val="en-US"/>
              </w:rPr>
              <w:t>24</w:t>
            </w:r>
            <w:r w:rsidRPr="00DC0B42">
              <w:rPr>
                <w:rFonts w:ascii="Arial Narrow" w:hAnsi="Arial Narrow"/>
                <w:sz w:val="24"/>
              </w:rPr>
              <w:t>-X</w:t>
            </w:r>
            <w:r w:rsidRPr="00DC0B4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61" w:type="pct"/>
            <w:vAlign w:val="center"/>
          </w:tcPr>
          <w:p w:rsidR="00507966" w:rsidRPr="00DC0B42" w:rsidP="0050796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 xml:space="preserve">123-706;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123-707</w:t>
            </w:r>
          </w:p>
        </w:tc>
        <w:tc>
          <w:tcPr>
            <w:tcW w:w="612" w:type="pct"/>
            <w:vAlign w:val="center"/>
          </w:tcPr>
          <w:p w:rsidR="00507966" w:rsidRPr="00DC0B42" w:rsidP="00B07A2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RS</w:t>
            </w:r>
            <w:r w:rsidRPr="00DC0B42">
              <w:rPr>
                <w:rFonts w:ascii="Arial Narrow" w:hAnsi="Arial Narrow"/>
                <w:sz w:val="24"/>
              </w:rPr>
              <w:t>-485/</w:t>
              <w:br/>
            </w:r>
            <w:r w:rsidRPr="00DC0B4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1378" w:type="pct"/>
            <w:vAlign w:val="center"/>
          </w:tcPr>
          <w:p w:rsidR="00507966" w:rsidRPr="00DC0B42" w:rsidP="00B07A2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Блок 124-AM1(9/36) -                           частотный преобразователь U21</w:t>
            </w:r>
          </w:p>
        </w:tc>
      </w:tr>
      <w:tr w:rsidTr="00925C9B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25C9B" w:rsidRPr="00DC0B42" w:rsidP="00925C9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7F1581">
              <w:rPr>
                <w:rFonts w:ascii="Arial Narrow" w:hAnsi="Arial Narrow"/>
                <w:sz w:val="24"/>
              </w:rPr>
              <w:t>040T22</w:t>
            </w:r>
            <w:r w:rsidRPr="005D5151">
              <w:rPr>
                <w:rFonts w:ascii="Arial Narrow" w:hAnsi="Arial Narrow"/>
                <w:sz w:val="24"/>
              </w:rPr>
              <w:t>338</w:t>
            </w:r>
            <w:r>
              <w:rPr>
                <w:rFonts w:ascii="Arial Narrow" w:hAnsi="Arial Narrow"/>
                <w:sz w:val="24"/>
                <w:lang w:val="en-US"/>
              </w:rPr>
              <w:t>F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</w:t>
            </w:r>
            <w:r w:rsidRPr="00DC0B42">
              <w:rPr>
                <w:rFonts w:ascii="Arial Narrow" w:hAnsi="Arial Narrow"/>
                <w:sz w:val="24"/>
              </w:rPr>
              <w:t>сигнал</w:t>
            </w:r>
            <w:r>
              <w:rPr>
                <w:rFonts w:ascii="Arial Narrow" w:hAnsi="Arial Narrow"/>
                <w:sz w:val="24"/>
              </w:rPr>
              <w:t>ы</w:t>
            </w:r>
            <w:r w:rsidRPr="00DC0B42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925C9B" w:rsidRPr="00DC0B42" w:rsidP="00B62E2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  <w:lang w:val="en-US"/>
              </w:rPr>
              <w:t>040T22</w:t>
            </w:r>
            <w:r w:rsidRPr="00DC0B42">
              <w:rPr>
                <w:rFonts w:ascii="Arial Narrow" w:hAnsi="Arial Narrow"/>
                <w:sz w:val="24"/>
                <w:lang w:val="en-US"/>
              </w:rPr>
              <w:t>33</w:t>
            </w:r>
            <w:r>
              <w:rPr>
                <w:rFonts w:ascii="Arial Narrow" w:hAnsi="Arial Narrow"/>
                <w:sz w:val="24"/>
                <w:lang w:val="en-US"/>
              </w:rPr>
              <w:t>8FXU01</w:t>
            </w:r>
          </w:p>
        </w:tc>
        <w:tc>
          <w:tcPr>
            <w:tcW w:w="613" w:type="pct"/>
            <w:vAlign w:val="center"/>
          </w:tcPr>
          <w:p w:rsidR="00925C9B" w:rsidRPr="00925C9B" w:rsidP="00925C9B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>
              <w:rPr>
                <w:rFonts w:ascii="Arial Narrow" w:hAnsi="Arial Narrow"/>
                <w:sz w:val="24"/>
              </w:rPr>
              <w:t>127-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61" w:type="pct"/>
            <w:vAlign w:val="center"/>
          </w:tcPr>
          <w:p w:rsidR="00925C9B" w:rsidRPr="00DC0B42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-70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Pr="00DC0B42">
              <w:rPr>
                <w:rFonts w:ascii="Arial Narrow" w:hAnsi="Arial Narrow"/>
                <w:sz w:val="24"/>
                <w:lang w:val="en-US"/>
              </w:rPr>
              <w:t xml:space="preserve">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-70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612" w:type="pct"/>
            <w:vAlign w:val="center"/>
          </w:tcPr>
          <w:p w:rsidR="00925C9B" w:rsidRPr="005A33BC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925C9B" w:rsidRPr="00860DC3" w:rsidP="00B62E2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60DC3">
              <w:rPr>
                <w:rFonts w:ascii="Arial Narrow" w:hAnsi="Arial Narrow"/>
                <w:sz w:val="24"/>
              </w:rPr>
              <w:t xml:space="preserve">Модуль подключения к сети </w:t>
            </w:r>
            <w:r w:rsidRPr="00860DC3">
              <w:rPr>
                <w:rFonts w:ascii="Arial Narrow" w:hAnsi="Arial Narrow" w:cs="ArialNarrow"/>
                <w:sz w:val="24"/>
              </w:rPr>
              <w:t>ProfiBus E-BOX 150</w:t>
            </w:r>
          </w:p>
        </w:tc>
      </w:tr>
      <w:tr w:rsidTr="00925C9B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25C9B" w:rsidRPr="00DC0B42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Нагреватель трубопровода </w:t>
            </w:r>
            <w:r w:rsidRPr="00247BCF">
              <w:rPr>
                <w:rFonts w:ascii="Arial Narrow" w:hAnsi="Arial Narrow"/>
                <w:sz w:val="24"/>
              </w:rPr>
              <w:t>1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сигналы</w:t>
            </w:r>
            <w:r w:rsidRPr="00DC0B42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925C9B" w:rsidRPr="00DC0B42" w:rsidP="00211B9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494681">
              <w:rPr>
                <w:rFonts w:ascii="Arial Narrow" w:hAnsi="Arial Narrow"/>
                <w:sz w:val="24"/>
              </w:rPr>
              <w:t>00</w:t>
            </w:r>
            <w:r>
              <w:rPr>
                <w:rFonts w:ascii="Arial Narrow" w:hAnsi="Arial Narrow"/>
                <w:sz w:val="24"/>
                <w:lang w:val="en-US"/>
              </w:rPr>
              <w:t>0TH1</w:t>
            </w:r>
            <w:r w:rsidRPr="00DC0B42"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925C9B" w:rsidRPr="00A4407D" w:rsidP="00B62E2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30-U1</w:t>
            </w:r>
          </w:p>
        </w:tc>
        <w:tc>
          <w:tcPr>
            <w:tcW w:w="561" w:type="pct"/>
            <w:vAlign w:val="center"/>
          </w:tcPr>
          <w:p w:rsidR="00925C9B" w:rsidRPr="00DC0B42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33</w:t>
            </w:r>
            <w:r w:rsidRPr="00DC0B42">
              <w:rPr>
                <w:rFonts w:ascii="Arial Narrow" w:hAnsi="Arial Narrow"/>
                <w:sz w:val="24"/>
                <w:lang w:val="en-US"/>
              </w:rPr>
              <w:t xml:space="preserve">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612" w:type="pct"/>
            <w:vAlign w:val="center"/>
          </w:tcPr>
          <w:p w:rsidR="00925C9B" w:rsidP="00925C9B">
            <w:pPr>
              <w:jc w:val="center"/>
            </w:pPr>
            <w:r w:rsidRPr="009428F3">
              <w:rPr>
                <w:rFonts w:ascii="Arial Narrow" w:hAnsi="Arial Narrow"/>
                <w:sz w:val="24"/>
                <w:lang w:val="en-US"/>
              </w:rPr>
              <w:t>RS</w:t>
            </w:r>
            <w:r w:rsidRPr="009428F3">
              <w:rPr>
                <w:rFonts w:ascii="Arial Narrow" w:hAnsi="Arial Narrow"/>
                <w:sz w:val="24"/>
              </w:rPr>
              <w:t>-485/</w:t>
              <w:br/>
            </w:r>
            <w:r w:rsidRPr="009428F3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925C9B" w:rsidRPr="00DC0B42" w:rsidP="00B62E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>
              <w:rPr>
                <w:rFonts w:ascii="Arial Narrow" w:hAnsi="Arial Narrow"/>
                <w:sz w:val="24"/>
              </w:rPr>
              <w:t>Тиристорный регулятор мощности</w:t>
            </w:r>
          </w:p>
        </w:tc>
      </w:tr>
      <w:tr w:rsidTr="00925C9B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25C9B" w:rsidRPr="00DC0B42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Нагреватель трубопровода </w:t>
            </w:r>
            <w:r w:rsidRPr="00247BCF">
              <w:rPr>
                <w:rFonts w:ascii="Arial Narrow" w:hAnsi="Arial Narrow"/>
                <w:sz w:val="24"/>
              </w:rPr>
              <w:t>2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сигналы</w:t>
            </w:r>
            <w:r w:rsidRPr="00DC0B42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925C9B" w:rsidRPr="00DC0B42" w:rsidP="00211B9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494681">
              <w:rPr>
                <w:rFonts w:ascii="Arial Narrow" w:hAnsi="Arial Narrow"/>
                <w:sz w:val="24"/>
              </w:rPr>
              <w:t>00</w:t>
            </w:r>
            <w:r>
              <w:rPr>
                <w:rFonts w:ascii="Arial Narrow" w:hAnsi="Arial Narrow"/>
                <w:sz w:val="24"/>
                <w:lang w:val="en-US"/>
              </w:rPr>
              <w:t>0TH</w:t>
            </w:r>
            <w:r>
              <w:rPr>
                <w:rFonts w:ascii="Arial Narrow" w:hAnsi="Arial Narrow"/>
                <w:sz w:val="24"/>
              </w:rPr>
              <w:t>2</w:t>
            </w:r>
            <w:r w:rsidRPr="00DC0B42"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925C9B" w:rsidRPr="00A4407D" w:rsidP="00B62E2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30-U</w:t>
            </w:r>
            <w:r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561" w:type="pct"/>
            <w:vAlign w:val="center"/>
          </w:tcPr>
          <w:p w:rsidR="00925C9B" w:rsidRPr="00DC0B42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33</w:t>
            </w:r>
            <w:r w:rsidRPr="00DC0B42">
              <w:rPr>
                <w:rFonts w:ascii="Arial Narrow" w:hAnsi="Arial Narrow"/>
                <w:sz w:val="24"/>
                <w:lang w:val="en-US"/>
              </w:rPr>
              <w:t xml:space="preserve">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612" w:type="pct"/>
            <w:vAlign w:val="center"/>
          </w:tcPr>
          <w:p w:rsidR="00925C9B" w:rsidP="00925C9B">
            <w:pPr>
              <w:jc w:val="center"/>
            </w:pPr>
            <w:r w:rsidRPr="009428F3">
              <w:rPr>
                <w:rFonts w:ascii="Arial Narrow" w:hAnsi="Arial Narrow"/>
                <w:sz w:val="24"/>
                <w:lang w:val="en-US"/>
              </w:rPr>
              <w:t>RS</w:t>
            </w:r>
            <w:r w:rsidRPr="009428F3">
              <w:rPr>
                <w:rFonts w:ascii="Arial Narrow" w:hAnsi="Arial Narrow"/>
                <w:sz w:val="24"/>
              </w:rPr>
              <w:t>-485/</w:t>
              <w:br/>
            </w:r>
            <w:r w:rsidRPr="009428F3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925C9B" w:rsidRPr="00DC0B42" w:rsidP="00B62E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>
              <w:rPr>
                <w:rFonts w:ascii="Arial Narrow" w:hAnsi="Arial Narrow"/>
                <w:sz w:val="24"/>
              </w:rPr>
              <w:t>Тиристорный регулятор мощности</w:t>
            </w:r>
          </w:p>
        </w:tc>
      </w:tr>
      <w:tr w:rsidTr="00925C9B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25C9B" w:rsidRPr="00DC0B42" w:rsidP="00211B9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Нагреватель трубопровода </w:t>
            </w:r>
            <w:r w:rsidRPr="00247BCF">
              <w:rPr>
                <w:rFonts w:ascii="Arial Narrow" w:hAnsi="Arial Narrow"/>
                <w:sz w:val="24"/>
              </w:rPr>
              <w:t>3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сигналы</w:t>
            </w:r>
            <w:r w:rsidRPr="00DC0B42">
              <w:rPr>
                <w:rFonts w:ascii="Arial Narrow" w:hAnsi="Arial Narrow"/>
                <w:sz w:val="24"/>
              </w:rPr>
              <w:t xml:space="preserve"> управления</w:t>
            </w:r>
          </w:p>
        </w:tc>
        <w:tc>
          <w:tcPr>
            <w:tcW w:w="817" w:type="pct"/>
            <w:vAlign w:val="center"/>
          </w:tcPr>
          <w:p w:rsidR="00925C9B" w:rsidRPr="00DC0B42" w:rsidP="00211B90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F1581">
              <w:rPr>
                <w:rFonts w:ascii="Arial Narrow" w:hAnsi="Arial Narrow"/>
                <w:sz w:val="24"/>
              </w:rPr>
              <w:t>040T22</w:t>
            </w:r>
            <w:r w:rsidRPr="00494681">
              <w:rPr>
                <w:rFonts w:ascii="Arial Narrow" w:hAnsi="Arial Narrow"/>
                <w:sz w:val="24"/>
              </w:rPr>
              <w:t>00</w:t>
            </w:r>
            <w:r>
              <w:rPr>
                <w:rFonts w:ascii="Arial Narrow" w:hAnsi="Arial Narrow"/>
                <w:sz w:val="24"/>
                <w:lang w:val="en-US"/>
              </w:rPr>
              <w:t>0TH</w:t>
            </w:r>
            <w:r>
              <w:rPr>
                <w:rFonts w:ascii="Arial Narrow" w:hAnsi="Arial Narrow"/>
                <w:sz w:val="24"/>
              </w:rPr>
              <w:t>3</w:t>
            </w:r>
            <w:r w:rsidRPr="00DC0B42"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925C9B" w:rsidRPr="00A4407D" w:rsidP="00B62E2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30-U</w:t>
            </w:r>
            <w:r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561" w:type="pct"/>
            <w:vAlign w:val="center"/>
          </w:tcPr>
          <w:p w:rsidR="00925C9B" w:rsidRPr="00DC0B42" w:rsidP="00B62E2A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33</w:t>
            </w:r>
            <w:r w:rsidRPr="00DC0B42">
              <w:rPr>
                <w:rFonts w:ascii="Arial Narrow" w:hAnsi="Arial Narrow"/>
                <w:sz w:val="24"/>
                <w:lang w:val="en-US"/>
              </w:rPr>
              <w:t xml:space="preserve">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612" w:type="pct"/>
            <w:vAlign w:val="center"/>
          </w:tcPr>
          <w:p w:rsidR="00925C9B" w:rsidP="00925C9B">
            <w:pPr>
              <w:jc w:val="center"/>
            </w:pPr>
            <w:r w:rsidRPr="009428F3">
              <w:rPr>
                <w:rFonts w:ascii="Arial Narrow" w:hAnsi="Arial Narrow"/>
                <w:sz w:val="24"/>
                <w:lang w:val="en-US"/>
              </w:rPr>
              <w:t>RS</w:t>
            </w:r>
            <w:r w:rsidRPr="009428F3">
              <w:rPr>
                <w:rFonts w:ascii="Arial Narrow" w:hAnsi="Arial Narrow"/>
                <w:sz w:val="24"/>
              </w:rPr>
              <w:t>-485/</w:t>
              <w:br/>
            </w:r>
            <w:r w:rsidRPr="009428F3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925C9B" w:rsidRPr="00DC0B42" w:rsidP="00B62E2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>
              <w:rPr>
                <w:rFonts w:ascii="Arial Narrow" w:hAnsi="Arial Narrow"/>
                <w:sz w:val="24"/>
              </w:rPr>
              <w:t>Тиристорный регулятор мощности</w:t>
            </w:r>
          </w:p>
        </w:tc>
      </w:tr>
      <w:tr w:rsidTr="004D0ACA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0"/>
        </w:trPr>
        <w:tc>
          <w:tcPr>
            <w:tcW w:w="5000" w:type="pct"/>
            <w:gridSpan w:val="6"/>
            <w:vAlign w:val="center"/>
          </w:tcPr>
          <w:p w:rsidR="00925C9B" w:rsidRPr="00DC0B42" w:rsidP="004D0ACA">
            <w:pPr>
              <w:keepNext/>
              <w:ind w:left="1247" w:hanging="1247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Примечание - Обозначение блока указано в соответствии с заводской маркировкой (номер шкафа в щите / номер блока в шкафу).</w:t>
            </w:r>
          </w:p>
        </w:tc>
      </w:tr>
    </w:tbl>
    <w:p w:rsidR="00DD53A7" w:rsidRPr="00685ED1">
      <w:pPr>
        <w:rPr>
          <w:highlight w:val="yellow"/>
        </w:rPr>
      </w:pPr>
    </w:p>
    <w:p w:rsidR="00112FF1" w:rsidRPr="00F250ED" w:rsidP="00001007">
      <w:pPr>
        <w:rPr>
          <w:highlight w:val="yellow"/>
        </w:rPr>
      </w:pPr>
    </w:p>
    <w:p w:rsidR="00112FF1" w:rsidRPr="00F250ED" w:rsidP="00001007">
      <w:pPr>
        <w:rPr>
          <w:highlight w:val="yellow"/>
        </w:rPr>
      </w:pPr>
      <w:r w:rsidR="001A4102">
        <w:rPr>
          <w:highlight w:val="yellow"/>
        </w:rPr>
        <w:br w:type="page"/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height:473.45pt;margin-left:20pt;margin-top:11.5pt;position:absolute;width:690.8pt;z-index:251658240" filled="f" stroked="f">
            <v:imagedata r:id="rId11" o:title=""/>
          </v:shape>
        </w:pict>
      </w:r>
      <w:r w:rsidR="001A4102">
        <w:rPr>
          <w:highlight w:val="yellow"/>
        </w:rPr>
        <w:t xml:space="preserve">  </w:t>
      </w:r>
    </w:p>
    <w:sectPr w:rsidSect="00642886">
      <w:pgSz w:w="16838" w:h="11906" w:orient="landscape" w:code="9"/>
      <w:pgMar w:top="1560" w:right="1145" w:bottom="851" w:left="1418" w:header="0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0000000000000000000"/>
    <w:charset w:val="CC"/>
    <w:family w:val="swiss"/>
    <w:pitch w:val="variable"/>
    <w:sig w:usb0="00000287" w:usb1="00000800" w:usb2="00000000" w:usb3="00000000" w:csb0="0000009F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2B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28BE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height:25.25pt;margin-left:-40.5pt;margin-top:0.7pt;position:absolute;width:23.7pt;z-index:251694080" filled="f" stroked="f">
          <v:textbox style="layout-flow:vertical" inset="0,0,0,0">
            <w:txbxContent>
              <w:p w:rsidR="009928BE" w:rsidRPr="0080023A" w:rsidP="00D641D7">
                <w:pPr>
                  <w:pStyle w:val="Heading2"/>
                  <w:spacing w:before="80"/>
                  <w:jc w:val="center"/>
                  <w:rPr>
                    <w:rFonts w:ascii="Arial Narrow" w:hAnsi="Arial Narrow"/>
                  </w:rPr>
                </w:pP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begin"/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instrText xml:space="preserve"> PAGE </w:instrText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separate"/>
                </w:r>
                <w:r w:rsidR="001A4102">
                  <w:rPr>
                    <w:rStyle w:val="PageNumber"/>
                    <w:rFonts w:ascii="Arial Narrow" w:hAnsi="Arial Narrow"/>
                    <w:iCs w:val="0"/>
                    <w:noProof/>
                    <w:sz w:val="24"/>
                  </w:rPr>
                  <w:t>28</w:t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end"/>
                </w:r>
              </w:p>
              <w:p w:rsidR="009928BE" w:rsidRPr="003F53D7">
                <w:pPr>
                  <w:pStyle w:val="Heading2"/>
                  <w:spacing w:before="80"/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8" type="#_x0000_t202" style="height:25.7pt;margin-left:-19.1pt;margin-top:0.7pt;position:absolute;width:16.7pt;z-index:251693056" filled="f" stroked="f">
          <v:textbox style="layout-flow:vertical" inset="0,0,0,0">
            <w:txbxContent>
              <w:p w:rsidR="009928BE" w:rsidRPr="000F2818" w:rsidP="00D641D7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0F2818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>
        <v:rect id="_x0000_s2089" style="height:15.55pt;margin-left:-161.95pt;margin-top:-110.15pt;position:absolute;rotation:90;width:229.05pt;z-index:251697152" filled="f" stroked="f" strokeweight="2pt">
          <v:textbox style="layout-flow:vertical" inset="0,0,0,0">
            <w:txbxContent>
              <w:p w:rsidR="009928BE" w:rsidRPr="0080023A" w:rsidP="00D641D7">
                <w:pPr>
                  <w:jc w:val="right"/>
                  <w:rPr>
                    <w:rFonts w:ascii="Arial Narrow" w:hAnsi="Arial Narrow"/>
                    <w:sz w:val="16"/>
                    <w:szCs w:val="16"/>
                  </w:rPr>
                </w:pPr>
                <w:r>
                  <w:rPr>
                    <w:b/>
                    <w:i/>
                    <w:sz w:val="18"/>
                  </w:rPr>
                  <w:t xml:space="preserve"> </w:t>
                </w:r>
                <w:r w:rsidRPr="0080023A">
                  <w:rPr>
                    <w:rFonts w:ascii="Arial Narrow" w:hAnsi="Arial Narrow"/>
                    <w:sz w:val="24"/>
                  </w:rPr>
                  <w:t xml:space="preserve">Копировал   </w:t>
                </w:r>
                <w:r w:rsidRPr="0080023A">
                  <w:rPr>
                    <w:rFonts w:ascii="Arial Narrow" w:hAnsi="Arial Narrow"/>
                    <w:b/>
                    <w:sz w:val="16"/>
                    <w:szCs w:val="16"/>
                  </w:rPr>
                  <w:t xml:space="preserve">                                                 </w:t>
                </w:r>
                <w:r w:rsidRPr="0080023A">
                  <w:rPr>
                    <w:rFonts w:ascii="Arial Narrow" w:hAnsi="Arial Narrow"/>
                    <w:sz w:val="24"/>
                  </w:rPr>
                  <w:t>Формат А4</w:t>
                </w:r>
              </w:p>
              <w:p w:rsidR="009928BE" w:rsidRPr="00356C27" w:rsidP="00356C27">
                <w:pPr>
                  <w:jc w:val="right"/>
                  <w:rPr>
                    <w:sz w:val="16"/>
                    <w:szCs w:val="16"/>
                  </w:rPr>
                </w:pPr>
              </w:p>
            </w:txbxContent>
          </v:textbox>
        </v:rect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28BE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height:66pt;margin-left:150.5pt;margin-top:-50.05pt;position:absolute;width:205.45pt;z-index:251670528" filled="f" stroked="f">
          <v:textbox inset="5.67pt,0.85pt,5.67pt,0.85pt">
            <w:txbxContent>
              <w:p w:rsidR="009928BE" w:rsidRPr="00C263A0" w:rsidP="006C1393">
                <w:pPr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iCs/>
                    <w:sz w:val="24"/>
                  </w:rPr>
                </w:pPr>
                <w:r w:rsidRPr="00C263A0">
                  <w:rPr>
                    <w:rFonts w:ascii="Arial Narrow" w:hAnsi="Arial Narrow"/>
                    <w:sz w:val="28"/>
                    <w:szCs w:val="28"/>
                  </w:rPr>
                  <w:t>ЛСУ</w:t>
                </w:r>
                <w:r w:rsidRPr="00C263A0">
                  <w:rPr>
                    <w:rFonts w:ascii="Arial Narrow" w:hAnsi="Arial Narrow"/>
                    <w:iCs/>
                    <w:sz w:val="24"/>
                  </w:rPr>
                  <w:t xml:space="preserve"> установки упаривания реэкстракта урана </w:t>
                </w:r>
                <w:r w:rsidR="007F1581">
                  <w:rPr>
                    <w:rFonts w:ascii="Arial Narrow" w:hAnsi="Arial Narrow"/>
                    <w:iCs/>
                    <w:sz w:val="24"/>
                    <w:lang w:val="en-US"/>
                  </w:rPr>
                  <w:t>I</w:t>
                </w:r>
                <w:r>
                  <w:rPr>
                    <w:rFonts w:ascii="Arial Narrow" w:hAnsi="Arial Narrow"/>
                    <w:iCs/>
                    <w:sz w:val="24"/>
                    <w:lang w:val="en-US"/>
                  </w:rPr>
                  <w:t>I</w:t>
                </w:r>
                <w:r w:rsidRPr="00C263A0">
                  <w:rPr>
                    <w:rFonts w:ascii="Arial Narrow" w:hAnsi="Arial Narrow"/>
                    <w:iCs/>
                    <w:sz w:val="24"/>
                  </w:rPr>
                  <w:t xml:space="preserve"> экстракционного цикла второго пускового комплекса ОДЦ</w:t>
                </w:r>
                <w:r w:rsidRPr="00B55B6E" w:rsidR="00B55B6E">
                  <w:rPr>
                    <w:rFonts w:ascii="Arial Narrow" w:hAnsi="Arial Narrow"/>
                    <w:iCs/>
                    <w:sz w:val="24"/>
                  </w:rPr>
                  <w:t>.</w:t>
                </w:r>
                <w:r w:rsidRPr="00C263A0">
                  <w:rPr>
                    <w:rFonts w:ascii="Arial Narrow" w:hAnsi="Arial Narrow"/>
                    <w:iCs/>
                    <w:sz w:val="24"/>
                  </w:rPr>
                  <w:t xml:space="preserve"> </w:t>
                </w:r>
                <w:r w:rsidR="00B55B6E">
                  <w:rPr>
                    <w:rFonts w:ascii="Arial Narrow" w:hAnsi="Arial Narrow"/>
                    <w:iCs/>
                    <w:sz w:val="24"/>
                  </w:rPr>
                  <w:t>О</w:t>
                </w:r>
                <w:r w:rsidRPr="00C263A0">
                  <w:rPr>
                    <w:rFonts w:ascii="Arial Narrow" w:hAnsi="Arial Narrow"/>
                    <w:iCs/>
                    <w:sz w:val="24"/>
                  </w:rPr>
                  <w:t xml:space="preserve">тделение </w:t>
                </w:r>
                <w:r w:rsidR="007F1581">
                  <w:rPr>
                    <w:rFonts w:ascii="Arial Narrow" w:hAnsi="Arial Narrow"/>
                    <w:iCs/>
                    <w:sz w:val="24"/>
                    <w:lang w:val="en-US"/>
                  </w:rPr>
                  <w:t>22.</w:t>
                </w:r>
                <w:r w:rsidRPr="00C263A0">
                  <w:rPr>
                    <w:rFonts w:ascii="Arial Narrow" w:hAnsi="Arial Narrow"/>
                    <w:iCs/>
                    <w:sz w:val="24"/>
                  </w:rPr>
                  <w:t xml:space="preserve"> </w:t>
                </w:r>
              </w:p>
              <w:p w:rsidR="009928BE" w:rsidRPr="004C3F02" w:rsidP="006C1393">
                <w:pPr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sz w:val="24"/>
                  </w:rPr>
                </w:pPr>
                <w:r w:rsidRPr="004C3F02">
                  <w:rPr>
                    <w:rFonts w:ascii="Arial Narrow" w:hAnsi="Arial Narrow"/>
                    <w:sz w:val="24"/>
                  </w:rPr>
                  <w:t>Перечень выходных сигналов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0" type="#_x0000_t202" style="height:13.05pt;margin-left:20.6pt;margin-top:-36.25pt;position:absolute;width:64.1pt;z-index:251686912" filled="f" stroked="f">
          <v:textbox inset="0,0,0,0">
            <w:txbxContent>
              <w:p w:rsidR="009928BE" w:rsidRPr="00E22AFB" w:rsidP="00CC4934">
                <w:pPr>
                  <w:rPr>
                    <w:rFonts w:ascii="Arial Narrow" w:hAnsi="Arial Narrow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sz w:val="22"/>
                    <w:szCs w:val="22"/>
                  </w:rPr>
                  <w:t xml:space="preserve"> К</w:t>
                </w:r>
                <w:r w:rsidR="00FB4E65">
                  <w:rPr>
                    <w:rFonts w:ascii="Arial Narrow" w:hAnsi="Arial Narrow"/>
                    <w:sz w:val="22"/>
                    <w:szCs w:val="22"/>
                  </w:rPr>
                  <w:t>охно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1" type="#_x0000_t202" style="height:9.75pt;margin-left:127.95pt;margin-top:-48.3pt;position:absolute;width:27.7pt;z-index:251725824" filled="f" stroked="f">
          <v:textbox inset="0,0,0,0">
            <w:txbxContent>
              <w:p w:rsidR="009928BE" w:rsidRPr="00AB0323" w:rsidP="004135F9">
                <w:pPr>
                  <w:pStyle w:val="Heading3"/>
                  <w:rPr>
                    <w:i w:val="0"/>
                    <w:szCs w:val="18"/>
                  </w:rPr>
                </w:pP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12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.0</w:t>
                </w: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 w:rsidR="008072D8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7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2" type="#_x0000_t202" style="height:9.75pt;margin-left:128.35pt;margin-top:-35.25pt;position:absolute;width:27.7pt;z-index:251724800" filled="f" stroked="f">
          <v:textbox inset="0,0,0,0">
            <w:txbxContent>
              <w:p w:rsidR="009928BE" w:rsidRPr="00AB0323" w:rsidP="004135F9">
                <w:pPr>
                  <w:pStyle w:val="Heading3"/>
                  <w:rPr>
                    <w:i w:val="0"/>
                    <w:szCs w:val="18"/>
                  </w:rPr>
                </w:pP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12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0</w:t>
                </w: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 w:rsidR="008072D8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7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3" type="#_x0000_t202" style="height:9.75pt;margin-left:128pt;margin-top:-22.4pt;position:absolute;width:27.7pt;z-index:251723776" filled="f" stroked="f">
          <v:textbox inset="0,0,0,0">
            <w:txbxContent>
              <w:p w:rsidR="009928BE" w:rsidRPr="00AB0323" w:rsidP="004135F9">
                <w:pPr>
                  <w:pStyle w:val="Heading3"/>
                  <w:rPr>
                    <w:i w:val="0"/>
                    <w:szCs w:val="18"/>
                  </w:rPr>
                </w:pP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12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.0</w:t>
                </w: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 w:rsidR="008072D8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7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4" type="#_x0000_t202" style="height:9.75pt;margin-left:128pt;margin-top:-7.6pt;position:absolute;width:27.7pt;z-index:251721728" filled="f" stroked="f">
          <v:textbox inset="0,0,0,0">
            <w:txbxContent>
              <w:p w:rsidR="009928BE" w:rsidRPr="00AB0323" w:rsidP="00A83B3E">
                <w:pPr>
                  <w:pStyle w:val="Heading3"/>
                  <w:rPr>
                    <w:i w:val="0"/>
                    <w:szCs w:val="18"/>
                  </w:rPr>
                </w:pP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12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 w:rsidR="008072D8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0</w:t>
                </w: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5</w:t>
                </w:r>
                <w:r w:rsidR="008072D8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1</w:t>
                </w:r>
                <w:r w:rsidR="008072D8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7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5" type="#_x0000_t202" style="height:9.75pt;margin-left:128pt;margin-top:6.2pt;position:absolute;width:27.7pt;z-index:251722752" filled="f" stroked="f">
          <v:textbox inset="0,0,0,0">
            <w:txbxContent>
              <w:p w:rsidR="009928BE" w:rsidRPr="00AB0323" w:rsidP="00A83B3E">
                <w:pPr>
                  <w:pStyle w:val="Heading3"/>
                  <w:rPr>
                    <w:i w:val="0"/>
                    <w:szCs w:val="18"/>
                  </w:rPr>
                </w:pP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12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 w:rsidR="008072D8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0</w:t>
                </w:r>
                <w:r w:rsidR="007F1581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 w:rsidR="008072D8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7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6" type="#_x0000_t202" style="height:9.75pt;margin-left:116.1pt;margin-top:-75.3pt;position:absolute;width:27pt;z-index:251685888" filled="f" stroked="f">
          <v:textbox inset="0,0,0,0">
            <w:txbxContent>
              <w:p w:rsidR="009928BE" w:rsidRPr="00AB0323">
                <w:pPr>
                  <w:pStyle w:val="Heading3"/>
                  <w:rPr>
                    <w:i w:val="0"/>
                    <w:szCs w:val="18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7" type="#_x0000_t202" style="height:12.3pt;margin-left:20.55pt;margin-top:-50.85pt;position:absolute;width:64.15pt;z-index:251679744" filled="f" stroked="f">
          <v:textbox inset="0,0,0,0">
            <w:txbxContent>
              <w:p w:rsidR="009928BE" w:rsidRPr="006C1393" w:rsidP="001F5887">
                <w:pPr>
                  <w:pStyle w:val="Heading3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  <w:lang w:val="ru-RU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  <w:lang w:val="ru-RU"/>
                  </w:rPr>
                  <w:t>Коробейников</w:t>
                </w:r>
              </w:p>
              <w:p w:rsidR="009928BE">
                <w:pPr>
                  <w:rPr>
                    <w:i/>
                    <w:iCs/>
                    <w:sz w:val="18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8" type="#_x0000_t202" style="height:13pt;margin-left:350.6pt;margin-top:-51.5pt;position:absolute;width:41.8pt;z-index:251671552" filled="f" stroked="f">
          <v:textbox inset="0,0,0,0">
            <w:txbxContent>
              <w:p w:rsidR="009928BE" w:rsidRPr="00F40126" w:rsidP="005947B6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Лит.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9" type="#_x0000_t202" style="height:13.8pt;margin-left:-27.2pt;margin-top:4.65pt;position:absolute;width:41.5pt;z-index:251669504" filled="f" stroked="f">
          <v:textbox inset="0,0,0,0">
            <w:txbxContent>
              <w:p w:rsidR="009928BE" w:rsidRPr="00F40126" w:rsidP="001F5887">
                <w:pPr>
                  <w:pStyle w:val="a"/>
                  <w:ind w:left="57"/>
                  <w:rPr>
                    <w:rFonts w:ascii="Arial Narrow" w:hAnsi="Arial Narrow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Утв.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0" type="#_x0000_t202" style="height:13.1pt;margin-left:-27.3pt;margin-top:-9.35pt;position:absolute;width:41.5pt;z-index:251668480" filled="f" stroked="f">
          <v:textbox inset="0,0,0,0">
            <w:txbxContent>
              <w:p w:rsidR="009928BE" w:rsidRPr="00F40126" w:rsidP="001F5887">
                <w:pPr>
                  <w:pStyle w:val="a"/>
                  <w:ind w:left="57"/>
                  <w:rPr>
                    <w:rFonts w:ascii="Arial Narrow" w:hAnsi="Arial Narrow"/>
                    <w:sz w:val="22"/>
                    <w:szCs w:val="22"/>
                  </w:rPr>
                </w:pPr>
                <w:r w:rsidRPr="00F41637">
                  <w:rPr>
                    <w:rFonts w:ascii="Arial Narrow" w:hAnsi="Arial Narrow"/>
                    <w:i w:val="0"/>
                    <w:sz w:val="22"/>
                    <w:szCs w:val="22"/>
                  </w:rPr>
                  <w:t>Н.контр</w:t>
                </w:r>
                <w:r w:rsidRPr="00F40126">
                  <w:rPr>
                    <w:rFonts w:ascii="Arial Narrow" w:hAnsi="Arial Narrow"/>
                    <w:sz w:val="22"/>
                    <w:szCs w:val="22"/>
                  </w:rPr>
                  <w:t>.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1" type="#_x0000_t202" style="height:13.05pt;margin-left:-27.3pt;margin-top:-23.45pt;position:absolute;width:41.5pt;z-index:251667456" filled="f" stroked="f">
          <v:textbox inset="0,0,0,0">
            <w:txbxContent>
              <w:p w:rsidR="009928BE" w:rsidRPr="00F40126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Нач.гр.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2" type="#_x0000_t202" style="height:12.45pt;margin-left:-27.3pt;margin-top:-37.25pt;position:absolute;width:41.5pt;z-index:251666432" filled="f" stroked="f">
          <v:textbox inset="0,0,0,0">
            <w:txbxContent>
              <w:p w:rsidR="009928BE" w:rsidRPr="00F40126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Пров.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3" type="#_x0000_t202" style="height:12.6pt;margin-left:-27.2pt;margin-top:-50.65pt;position:absolute;width:41.5pt;z-index:251665408" filled="f" stroked="f">
          <v:textbox inset="0,0,0,0">
            <w:txbxContent>
              <w:p w:rsidR="009928BE" w:rsidRPr="00EC2FC4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  <w:lang w:val="en-US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Разраб</w:t>
                </w:r>
                <w:r>
                  <w:rPr>
                    <w:rFonts w:ascii="Arial Narrow" w:hAnsi="Arial Narrow"/>
                    <w:i w:val="0"/>
                    <w:sz w:val="22"/>
                    <w:szCs w:val="22"/>
                    <w:lang w:val="en-US"/>
                  </w:rPr>
                  <w:t>.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4" type="#_x0000_t202" style="height:13.4pt;margin-left:20.5pt;margin-top:4.35pt;position:absolute;width:55pt;z-index:251682816" filled="f" stroked="f">
          <v:textbox inset="0,0,0,0">
            <w:txbxContent>
              <w:p w:rsidR="009928BE" w:rsidRPr="00651260" w:rsidP="001F5887">
                <w:pPr>
                  <w:ind w:left="57"/>
                  <w:rPr>
                    <w:rFonts w:ascii="Arial Narrow" w:hAnsi="Arial Narrow"/>
                    <w:lang w:val="en-US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Осинцев</w:t>
                </w:r>
              </w:p>
              <w:p w:rsidR="009928BE" w:rsidRPr="00A5530C" w:rsidP="00A5530C">
                <w:pPr>
                  <w:rPr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5" type="#_x0000_t202" style="height:13.35pt;margin-left:20.7pt;margin-top:-9.6pt;position:absolute;width:55pt;z-index:251681792" filled="f" stroked="f">
          <v:textbox inset="0,0,0,0">
            <w:txbxContent>
              <w:p w:rsidR="009928BE" w:rsidRPr="00651260" w:rsidP="001F5887">
                <w:pPr>
                  <w:ind w:left="57"/>
                  <w:rPr>
                    <w:rFonts w:ascii="Arial Narrow" w:hAnsi="Arial Narrow"/>
                    <w:iCs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Cs/>
                    <w:sz w:val="22"/>
                    <w:szCs w:val="22"/>
                  </w:rPr>
                  <w:t>Вельгина</w:t>
                </w:r>
              </w:p>
              <w:p w:rsidR="009928BE" w:rsidRPr="00FE66ED">
                <w:pPr>
                  <w:rPr>
                    <w:iCs/>
                    <w:sz w:val="22"/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6" type="#_x0000_t202" style="height:13.95pt;margin-left:20.4pt;margin-top:-23.55pt;position:absolute;width:54.5pt;z-index:251680768" filled="f" stroked="f">
          <v:textbox inset="0,0,0,0">
            <w:txbxContent>
              <w:p w:rsidR="009928BE" w:rsidRPr="00564630" w:rsidP="005947B6">
                <w:pPr>
                  <w:ind w:left="57"/>
                  <w:rPr>
                    <w:szCs w:val="22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Коровин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7" type="#_x0000_t202" style="height:10.75pt;margin-left:127.05pt;margin-top:-65.15pt;position:absolute;width:27pt;z-index:251663360" filled="f" stroked="f">
          <v:textbox inset="0,0,0,0">
            <w:txbxContent>
              <w:p w:rsidR="009928BE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Д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а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та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8" type="#_x0000_t202" style="height:10.75pt;margin-left:84.9pt;margin-top:-65pt;position:absolute;width:41.75pt;z-index:251662336" filled="f" stroked="f">
          <v:textbox inset="0,0,0,0">
            <w:txbxContent>
              <w:p w:rsidR="009928BE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По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д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пись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9" type="#_x0000_t202" style="height:10.75pt;margin-left:20.7pt;margin-top:-64.85pt;position:absolute;width:54pt;z-index:251661312" filled="f" stroked="f">
          <v:textbox inset="0,0,0,0">
            <w:txbxContent>
              <w:p w:rsidR="009928BE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№ докум.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line id="_x0000_s2130" style="position:absolute;z-index:251704320" from="-27.2pt,-65.65pt" to="154.6pt,-65.6pt" strokeweight="2pt">
          <v:stroke startarrowwidth="narrow" startarrowlength="long" endarrowwidth="narrow" endarrowlength="long"/>
        </v:line>
      </w:pict>
    </w:r>
    <w:r>
      <w:rPr>
        <w:noProof/>
      </w:rPr>
      <w:pict>
        <v:shape id="_x0000_s2131" type="#_x0000_t202" style="height:10.75pt;margin-left:-7.5pt;margin-top:-64.55pt;position:absolute;width:27pt;z-index:251660288" filled="f" stroked="f">
          <v:textbox inset="0,0,0,0">
            <w:txbxContent>
              <w:p w:rsidR="009928BE" w:rsidRPr="00551333" w:rsidP="00D33405">
                <w:pPr>
                  <w:pStyle w:val="a"/>
                  <w:spacing w:before="100" w:beforeAutospacing="1" w:after="100" w:afterAutospacing="1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2" type="#_x0000_t202" style="height:10.75pt;margin-left:-26.6pt;margin-top:-64.25pt;position:absolute;width:18pt;z-index:251659264" filled="f" stroked="f">
          <v:textbox inset="0,0,0,0">
            <w:txbxContent>
              <w:p w:rsidR="009928BE" w:rsidRPr="00551333" w:rsidP="00D33405">
                <w:pPr>
                  <w:rPr>
                    <w:iCs/>
                    <w:sz w:val="22"/>
                    <w:szCs w:val="22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Изм</w:t>
                </w:r>
                <w:r w:rsidRPr="00551333">
                  <w:rPr>
                    <w:iCs/>
                    <w:sz w:val="22"/>
                    <w:szCs w:val="22"/>
                  </w:rPr>
                  <w:t>.</w:t>
                </w:r>
              </w:p>
              <w:p w:rsidR="009928BE">
                <w:pPr>
                  <w:jc w:val="center"/>
                  <w:rPr>
                    <w:i/>
                    <w:iCs/>
                    <w:sz w:val="16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3" type="#_x0000_t202" style="height:10.75pt;margin-left:434.3pt;margin-top:-50.85pt;position:absolute;width:55.95pt;z-index:251673600" filled="f" stroked="f">
          <v:textbox inset="0,0,0,0">
            <w:txbxContent>
              <w:p w:rsidR="009928BE" w:rsidRPr="00F40126" w:rsidP="005947B6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стов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4" type="#_x0000_t202" style="height:42.5pt;margin-left:350.6pt;margin-top:-24.25pt;position:absolute;width:139.65pt;z-index:251677696" filled="f" stroked="f">
          <v:textbox inset="0,0,0,0">
            <w:txbxContent>
              <w:p w:rsidR="009928BE" w:rsidRPr="008738D3" w:rsidP="007C6C6C">
                <w:pPr>
                  <w:pStyle w:val="a0"/>
                  <w:spacing w:before="120"/>
                  <w:rPr>
                    <w:rFonts w:ascii="Arial Narrow" w:hAnsi="Arial Narrow"/>
                    <w:sz w:val="28"/>
                    <w:szCs w:val="28"/>
                  </w:rPr>
                </w:pP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АО "Свер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д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НИИхиммаш"</w:t>
                </w:r>
              </w:p>
              <w:p w:rsidR="009928BE" w:rsidRPr="00E22AFB" w:rsidP="007C6C6C">
                <w:pPr>
                  <w:pStyle w:val="a0"/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t>отдел</w:t>
                </w:r>
                <w:r w:rsidRPr="00E22AFB">
                  <w:rPr>
                    <w:rFonts w:ascii="Arial Narrow" w:hAnsi="Arial Narrow"/>
                    <w:sz w:val="28"/>
                    <w:szCs w:val="28"/>
                  </w:rPr>
                  <w:t xml:space="preserve"> 4</w:t>
                </w:r>
              </w:p>
              <w:p w:rsidR="009928BE">
                <w:pPr>
                  <w:pStyle w:val="a0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5" type="#_x0000_t202" style="height:10.75pt;margin-left:392.6pt;margin-top:-36.75pt;position:absolute;width:41.7pt;z-index:251675648" filled="f" stroked="f">
          <v:textbox inset="0,0,0,0">
            <w:txbxContent>
              <w:p w:rsidR="009928BE" w:rsidRPr="00F40126" w:rsidP="007C6C6C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1</w:t>
                </w:r>
              </w:p>
              <w:p w:rsidR="009928BE" w:rsidRPr="00356C27">
                <w:pPr>
                  <w:pStyle w:val="a"/>
                  <w:rPr>
                    <w:i w:val="0"/>
                    <w:sz w:val="20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6" type="#_x0000_t202" style="height:10.75pt;margin-left:392.6pt;margin-top:-50.75pt;position:absolute;width:28.5pt;z-index:251672576" filled="f" stroked="f">
          <v:textbox inset="0,0,0,0">
            <w:txbxContent>
              <w:p w:rsidR="009928BE" w:rsidRPr="00F40126" w:rsidP="005947B6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9928BE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7" type="#_x0000_t202" style="height:10.75pt;margin-left:353.3pt;margin-top:-36.25pt;position:absolute;width:9pt;z-index:251674624" filled="f" stroked="f">
          <v:textbox inset="0,0,0,0">
            <w:txbxContent>
              <w:p w:rsidR="009928BE" w:rsidRPr="00D40695" w:rsidP="007C6C6C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</w:p>
              <w:p w:rsidR="009928BE" w:rsidRPr="00505202">
                <w:pPr>
                  <w:pStyle w:val="a"/>
                  <w:rPr>
                    <w:i w:val="0"/>
                  </w:rPr>
                </w:pPr>
                <w:r>
                  <w:rPr>
                    <w:i w:val="0"/>
                  </w:rPr>
                  <w:t>И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38" type="#_x0000_t202" style="height:36pt;margin-left:169.5pt;margin-top:-89.8pt;position:absolute;width:304.95pt;z-index:251664384" filled="f" stroked="f">
          <v:textbox inset="0,0,0,0">
            <w:txbxContent>
              <w:p w:rsidR="009928BE" w:rsidRPr="002932EB" w:rsidP="00C65244">
                <w:pPr>
                  <w:pStyle w:val="a2"/>
                  <w:spacing w:before="120" w:after="240"/>
                  <w:rPr>
                    <w:b w:val="0"/>
                    <w:sz w:val="28"/>
                    <w:szCs w:val="28"/>
                    <w:lang w:val="en-US"/>
                  </w:rPr>
                </w:pP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А.7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0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.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454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.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0</w:t>
                </w:r>
                <w:r w:rsidR="007F1581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2.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000 В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2</w:t>
                </w:r>
              </w:p>
              <w:p w:rsidR="009928BE" w:rsidRPr="00C65244" w:rsidP="00C65244">
                <w:pPr>
                  <w:rPr>
                    <w:szCs w:val="28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line id="_x0000_s2139" style="position:absolute;z-index:251718656" from="378.35pt,-37.5pt" to="378.4pt,-23.5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0" style="position:absolute;z-index:251717632" from="364.4pt,-37.5pt" to="364.45pt,-23.5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1" style="position:absolute;z-index:251716608" from="434.3pt,-51.5pt" to="434.3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2" style="position:absolute;z-index:251715584" from="392.4pt,-51.5pt" to="392.4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3" style="position:absolute;z-index:251714560" from="350.4pt,-37.5pt" to="490.25pt,-37.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4" style="position:absolute;z-index:251713536" from="350.4pt,-23.65pt" to="490.2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5" style="position:absolute;z-index:251712512" from="-7.6pt,-93.25pt" to="-7.55pt,-51.3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6" style="position:absolute;z-index:251711488" from="20.4pt,-93.25pt" to="20.4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7" style="position:absolute;z-index:251710464" from="84.7pt,-93.25pt" to="84.7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8" style="position:absolute;z-index:251709440" from="126.65pt,-93.25pt" to="126.7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9" style="position:absolute;z-index:251708416" from="-27.2pt,4.3pt" to="154.6pt,4.3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0" style="position:absolute;z-index:251707392" from="-27.2pt,-9.65pt" to="154.6pt,-9.6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1" style="position:absolute;z-index:251706368" from="-27.2pt,-23.65pt" to="154.6pt,-23.6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2" style="position:absolute;z-index:251705344" from="-27.2pt,-37.5pt" to="154.6pt,-37.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3" style="position:absolute;z-index:251703296" from="-27.2pt,-79.3pt" to="154.6pt,-79.3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4" style="position:absolute;z-index:251702272" from="350.4pt,-51.5pt" to="350.4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5" style="position:absolute;z-index:251701248" from="154.7pt,-93.25pt" to="154.7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6" style="position:absolute;z-index:251700224" from="-27.2pt,-51.5pt" to="490.25pt,-51.4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7" style="position:absolute;z-index:251699200" from="-27.2pt,-93.25pt" to="490.25pt,-93.2pt" strokeweight="2pt">
          <v:stroke startarrowwidth="narrow" startarrowlength="long" endarrowwidth="narrow" endarrowlength="long"/>
        </v:line>
      </w:pict>
    </w:r>
    <w:r>
      <w:rPr>
        <w:noProof/>
      </w:rPr>
      <w:pict>
        <v:shape id="_x0000_s2158" type="#_x0000_t202" style="height:16.1pt;margin-left:180pt;margin-top:813.4pt;mso-position-vertical-relative:page;position:absolute;width:70.2pt;z-index:251683840" filled="f" stroked="f">
          <v:textbox inset="0,0,0,0">
            <w:txbxContent>
              <w:p w:rsidR="009928BE" w:rsidRPr="007C6C6C">
                <w:pPr>
                  <w:pStyle w:val="a"/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</w:pPr>
                <w:r w:rsidRPr="007C6C6C"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  <w:t>Копировал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59" type="#_x0000_t202" style="height:16.1pt;margin-left:418pt;margin-top:813.4pt;mso-position-vertical-relative:page;position:absolute;width:68pt;z-index:251684864" filled="f" stroked="f">
          <v:textbox inset="0,0,0,0">
            <w:txbxContent>
              <w:p w:rsidR="009928BE" w:rsidRPr="007C6C6C">
                <w:pPr>
                  <w:pStyle w:val="a"/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</w:pPr>
                <w:r w:rsidRPr="007C6C6C"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  <w:t>Формат А4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60" type="#_x0000_t202" style="height:10.2pt;margin-left:25.5pt;margin-top:-48.25pt;position:absolute;width:55pt;z-index:251678720" filled="f" stroked="f">
          <v:textbox inset="0,0,0,0">
            <w:txbxContent>
              <w:p w:rsidR="009928BE" w:rsidRPr="00FE66ED">
                <w:pPr>
                  <w:pStyle w:val="Heading3"/>
                  <w:rPr>
                    <w:i w:val="0"/>
                    <w:sz w:val="22"/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61" type="#_x0000_t202" style="height:10.75pt;margin-left:450pt;margin-top:-36.75pt;position:absolute;width:18pt;z-index:251676672" filled="f" stroked="f">
          <v:textbox inset="0,0,0,0">
            <w:txbxContent>
              <w:p w:rsidR="009928BE" w:rsidRPr="008072D8" w:rsidP="007C6C6C">
                <w:pPr>
                  <w:pStyle w:val="Heading2"/>
                  <w:jc w:val="center"/>
                  <w:rPr>
                    <w:rFonts w:ascii="Arial Narrow" w:hAnsi="Arial Narrow"/>
                    <w:sz w:val="22"/>
                    <w:szCs w:val="22"/>
                    <w:lang w:val="ru-RU"/>
                  </w:rPr>
                </w:pPr>
                <w:r>
                  <w:rPr>
                    <w:rFonts w:ascii="Arial Narrow" w:hAnsi="Arial Narrow"/>
                    <w:sz w:val="22"/>
                    <w:szCs w:val="22"/>
                    <w:lang w:val="ru-RU"/>
                  </w:rPr>
                  <w:t>2</w:t>
                </w:r>
                <w:r w:rsidR="008072D8">
                  <w:rPr>
                    <w:rFonts w:ascii="Arial Narrow" w:hAnsi="Arial Narrow"/>
                    <w:sz w:val="22"/>
                    <w:szCs w:val="22"/>
                    <w:lang w:val="ru-RU"/>
                  </w:rPr>
                  <w:t>7</w:t>
                </w:r>
              </w:p>
              <w:p w:rsidR="009928BE" w:rsidRPr="007C6C6C">
                <w:pPr>
                  <w:pStyle w:val="Heading2"/>
                  <w:jc w:val="center"/>
                  <w:rPr>
                    <w:rFonts w:ascii="Arial Narrow" w:hAnsi="Arial Narrow"/>
                    <w:sz w:val="18"/>
                  </w:rPr>
                </w:pPr>
              </w:p>
            </w:txbxContent>
          </v:textbox>
          <w10:wrap type="topAndBottom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2B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28BE">
    <w:pPr>
      <w:pStyle w:val="Header"/>
    </w:pPr>
    <w:r>
      <w:rPr>
        <w:noProof/>
      </w:rPr>
      <w:pict>
        <v:group id="_x0000_s2049" style="height:786.95pt;margin-left:75.32pt;margin-top:-93.88pt;position:absolute;rotation:90;width:555.2pt;z-index:251696128" coordorigin="0,3" coordsize="20018,19993">
          <v:group id="_x0000_s2050" style="height:10522;position:absolute;top:9459;width:1435" coordorigin="0,0" coordsize="20015,19991">
            <v:group id="_x0000_s2051" style="height:19991;position:absolute;width:8550" coordorigin="0,0" coordsize="20000,19991">
              <v:rect id="_x0000_s2052" style="height:4820;position:absolute;width:19935" filled="f" strokeweight="2pt">
                <v:textbox inset="2pt,2pt,2pt,2pt">
                  <w:txbxContent>
                    <w:p w:rsidR="009928BE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Подп. и дата</w:t>
                      </w:r>
                    </w:p>
                    <w:p w:rsidR="009928BE"/>
                  </w:txbxContent>
                </v:textbox>
              </v:rect>
              <v:rect id="_x0000_s2053" style="height:3441;position:absolute;top:4850;width:19935" filled="f" strokeweight="2pt">
                <v:textbox inset="2pt,2pt,2pt,2pt">
                  <w:txbxContent>
                    <w:p w:rsidR="009928BE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Инв. № дубл.</w:t>
                      </w:r>
                    </w:p>
                    <w:p w:rsidR="009928BE"/>
                  </w:txbxContent>
                </v:textbox>
              </v:rect>
              <v:rect id="_x0000_s2054" style="height:3441;left:65;position:absolute;top:8308;width:19935" filled="f" strokeweight="2pt">
                <v:textbox inset="2pt,2pt,2pt,2pt">
                  <w:txbxContent>
                    <w:p w:rsidR="009928BE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Взам. инв.№</w:t>
                      </w:r>
                    </w:p>
                    <w:p w:rsidR="009928BE"/>
                  </w:txbxContent>
                </v:textbox>
              </v:rect>
              <v:rect id="_x0000_s2055" style="height:4824;position:absolute;top:11736;width:19935" filled="f" strokeweight="2pt">
                <v:textbox inset="2pt,2pt,2pt,2pt">
                  <w:txbxContent>
                    <w:p w:rsidR="009928BE" w:rsidRPr="00651260" w:rsidP="00280485">
                      <w:pPr>
                        <w:spacing w:before="100" w:beforeAutospacing="1"/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Подп. и дата</w:t>
                      </w:r>
                    </w:p>
                    <w:p w:rsidR="009928BE" w:rsidP="00280485"/>
                  </w:txbxContent>
                </v:textbox>
              </v:rect>
              <v:rect id="_x0000_s2056" style="height:3452;position:absolute;top:16539;width:19935" filled="f" strokeweight="2pt">
                <v:textbox inset="2pt,2pt,2pt,2pt">
                  <w:txbxContent>
                    <w:p w:rsidR="009928BE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Инв. № подл.</w:t>
                      </w:r>
                    </w:p>
                    <w:p w:rsidR="009928BE" w:rsidRPr="00FC2988" w:rsidP="006E7BF4">
                      <w:pPr>
                        <w:jc w:val="center"/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v:group>
            <v:group id="_x0000_s2057" style="height:19979;left:8592;position:absolute;top:8;width:11423" coordorigin="-25,0" coordsize="20025,20001">
              <v:rect id="_x0000_s2058" style="height:4823;position:absolute;width:19951" filled="f" strokeweight="2pt">
                <v:textbox inset="2pt,2pt,2pt,2pt">
                  <w:txbxContent>
                    <w:p w:rsidR="009928BE"/>
                  </w:txbxContent>
                </v:textbox>
              </v:rect>
              <v:rect id="_x0000_s2059" style="height:3447;left:-25;position:absolute;top:4853;width:19976" filled="f" strokeweight="2pt">
                <v:textbox inset="2pt,2pt,2pt,2pt">
                  <w:txbxContent>
                    <w:p w:rsidR="009928BE"/>
                  </w:txbxContent>
                </v:textbox>
              </v:rect>
              <v:rect id="_x0000_s2060" style="height:3447;left:24;position:absolute;top:8315;width:19976" filled="f" strokeweight="2pt">
                <v:textbox inset="2pt,2pt,2pt,2pt">
                  <w:txbxContent>
                    <w:p w:rsidR="009928BE"/>
                  </w:txbxContent>
                </v:textbox>
              </v:rect>
              <v:rect id="_x0000_s2061" style="height:4825;position:absolute;top:11747;width:19951" filled="f" strokeweight="2pt">
                <v:textbox inset="2pt,2pt,2pt,2pt">
                  <w:txbxContent>
                    <w:p w:rsidR="009928BE">
                      <w:r>
                        <w:rPr>
                          <w:noProof/>
                        </w:rPr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Рисунок 1" o:spid="_x0000_i2062" type="#_x0000_t75" style="height:18.1pt;visibility:visible;width:93.53pt" filled="f" stroked="f">
                            <v:fill o:detectmouseclick="f"/>
                            <v:imagedata r:id="rId1" o:title=""/>
                          </v:shape>
                        </w:pict>
                      </w:r>
                    </w:p>
                  </w:txbxContent>
                </v:textbox>
              </v:rect>
              <v:rect id="_x0000_s2063" style="height:3446;position:absolute;top:16555;width:19951" filled="f" strokeweight="2pt">
                <v:textbox inset="2pt,2pt,2pt,2pt">
                  <w:txbxContent>
                    <w:p w:rsidR="009928BE">
                      <w:r>
                        <w:rPr>
                          <w:noProof/>
                        </w:rPr>
                        <w:pict>
                          <v:shape id="Рисунок 3" o:spid="_x0000_i2064" type="#_x0000_t75" style="height:16.63pt;visibility:visible;width:65.02pt" filled="f" stroked="f">
                            <v:fill o:detectmouseclick="f"/>
                            <v:imagedata r:id="rId2" o:title=""/>
                          </v:shape>
                        </w:pict>
                      </w:r>
                    </w:p>
                  </w:txbxContent>
                </v:textbox>
              </v:rect>
            </v:group>
          </v:group>
          <v:group id="_x0000_s2065" style="height:19993;left:1426;position:absolute;top:3;width:18592" coordorigin="0,0" coordsize="20000,20000">
            <v:rect id="_x0000_s2066" style="height:19975;left:2;position:absolute;width:19998" filled="f" strokeweight="2pt"/>
            <v:line id="_x0000_s2067" style="position:absolute" from="0,18936" to="19998,18937" strokeweight="2pt">
              <v:stroke startarrowwidth="narrow" startarrowlength="long" endarrowwidth="narrow" endarrowlength="long"/>
            </v:line>
            <v:line id="_x0000_s2068" style="position:absolute" from="0,19987" to="19998,19989" strokeweight="2pt">
              <v:stroke startarrowwidth="narrow" startarrowlength="long" endarrowwidth="narrow" endarrowlength="long"/>
            </v:line>
            <v:line id="_x0000_s2069" style="position:absolute" from="7028,18936" to="7030,20000" strokeweight="2pt">
              <v:stroke startarrowwidth="narrow" startarrowlength="long" endarrowwidth="narrow" endarrowlength="long"/>
            </v:line>
            <v:line id="_x0000_s2070" style="position:absolute" from="0,19286" to="7028,19287" strokeweight="1pt">
              <v:stroke startarrowwidth="narrow" startarrowlength="long" endarrowwidth="narrow" endarrowlength="long"/>
            </v:line>
            <v:line id="_x0000_s2071" style="position:absolute" from="0,19635" to="7028,19636" strokeweight="1pt">
              <v:stroke startarrowwidth="narrow" startarrowlength="long" endarrowwidth="narrow" endarrowlength="long"/>
            </v:line>
            <v:line id="_x0000_s2072" style="position:absolute" from="5946,18936" to="5948,20000" strokeweight="2pt">
              <v:stroke startarrowwidth="narrow" startarrowlength="long" endarrowwidth="narrow" endarrowlength="long"/>
            </v:line>
            <v:line id="_x0000_s2073" style="position:absolute" from="4324,18936" to="4327,20000" strokeweight="2pt">
              <v:stroke startarrowwidth="narrow" startarrowlength="long" endarrowwidth="narrow" endarrowlength="long"/>
            </v:line>
            <v:line id="_x0000_s2074" style="position:absolute" from="1838,18936" to="1841,20000" strokeweight="2pt">
              <v:stroke startarrowwidth="narrow" startarrowlength="long" endarrowwidth="narrow" endarrowlength="long"/>
            </v:line>
            <v:line id="_x0000_s2075" style="position:absolute" from="758,18936" to="761,19988" strokeweight="2pt">
              <v:stroke startarrowwidth="narrow" startarrowlength="long" endarrowwidth="narrow" endarrowlength="long"/>
            </v:line>
            <v:line id="_x0000_s2076" style="position:absolute" from="18906,18935" to="18908,19999" strokeweight="2pt">
              <v:stroke startarrowwidth="narrow" startarrowlength="long" endarrowwidth="narrow" endarrowlength="long"/>
            </v:line>
            <v:line id="_x0000_s2077" style="position:absolute" from="18906,19420" to="19992,19421" strokeweight="2pt">
              <v:stroke startarrowwidth="narrow" startarrowlength="long" endarrowwidth="narrow" endarrowlength="long"/>
            </v:line>
          </v:group>
        </v:group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height:23.6pt;margin-left:-47.35pt;margin-top:214.9pt;position:absolute;width:21.1pt;z-index:251692032" filled="f" stroked="f">
          <v:textbox style="layout-flow:vertical" inset="0,0,0,0">
            <w:txbxContent>
              <w:p w:rsidR="009928BE" w:rsidRPr="000F2818" w:rsidP="00D641D7">
                <w:pPr>
                  <w:pStyle w:val="a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80023A">
                  <w:rPr>
                    <w:rFonts w:ascii="Arial Narrow" w:hAnsi="Arial Narrow"/>
                    <w:i w:val="0"/>
                    <w:sz w:val="12"/>
                  </w:rPr>
                  <w:t xml:space="preserve">  </w:t>
                </w:r>
                <w:r w:rsidRPr="000F2818">
                  <w:rPr>
                    <w:rFonts w:ascii="Arial Narrow" w:hAnsi="Arial Narrow"/>
                    <w:i w:val="0"/>
                    <w:sz w:val="22"/>
                    <w:szCs w:val="22"/>
                  </w:rPr>
                  <w:t>Дата</w:t>
                </w:r>
              </w:p>
              <w:p w:rsidR="009928BE">
                <w:pPr>
                  <w:pStyle w:val="a"/>
                </w:pPr>
              </w:p>
            </w:txbxContent>
          </v:textbox>
        </v:shape>
      </w:pict>
    </w:r>
    <w:r>
      <w:rPr>
        <w:noProof/>
      </w:rPr>
      <w:pict>
        <v:shape id="_x0000_s2079" type="#_x0000_t202" style="height:37.6pt;margin-left:-41.85pt;margin-top:173.3pt;position:absolute;width:15.65pt;z-index:251691008" filled="f" stroked="f">
          <v:textbox style="layout-flow:vertical" inset="0,0,0,0">
            <w:txbxContent>
              <w:p w:rsidR="009928BE" w:rsidRPr="00E22AFB" w:rsidP="00D641D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22AFB">
                  <w:rPr>
                    <w:rFonts w:ascii="Arial Narrow" w:hAnsi="Arial Narrow"/>
                    <w:i w:val="0"/>
                    <w:sz w:val="22"/>
                    <w:szCs w:val="22"/>
                  </w:rPr>
                  <w:t>Подп</w:t>
                </w: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.</w:t>
                </w:r>
              </w:p>
              <w:p w:rsidR="009928BE" w:rsidP="00D641D7">
                <w:pPr>
                  <w:ind w:left="57"/>
                  <w:jc w:val="center"/>
                </w:pPr>
              </w:p>
            </w:txbxContent>
          </v:textbox>
        </v:shape>
      </w:pict>
    </w:r>
    <w:r>
      <w:rPr>
        <w:noProof/>
      </w:rPr>
      <w:pict>
        <v:group id="_x0000_s2080" style="height:174.9pt;margin-left:637.6pt;margin-top:-47.4pt;position:absolute;rotation:90;width:43.5pt;z-index:251720704" coordorigin="286,398" coordsize="870,3498">
          <v:rect id="_x0000_s2081" style="height:1789;left:286;position:absolute;top:398;width:870" strokeweight="1.5pt">
            <v:textbox style="layout-flow:vertical;mso-layout-flow-alt:bottom-to-top">
              <w:txbxContent>
                <w:p w:rsidR="009928BE" w:rsidRPr="009A70A5" w:rsidP="00793B96"/>
              </w:txbxContent>
            </v:textbox>
          </v:rect>
          <v:rect id="_x0000_s2082" style="height:1701;left:286;position:absolute;top:2195;width:870" strokeweight="1.5pt">
            <v:textbox>
              <w:txbxContent>
                <w:p w:rsidR="009928BE" w:rsidRPr="000F2818" w:rsidP="00793B96">
                  <w:pPr>
                    <w:spacing w:before="240"/>
                    <w:rPr>
                      <w:rFonts w:ascii="Arial Narrow" w:hAnsi="Arial Narrow"/>
                    </w:rPr>
                  </w:pPr>
                  <w:r w:rsidRPr="000F2818">
                    <w:rPr>
                      <w:rFonts w:ascii="Arial Narrow" w:hAnsi="Arial Narrow"/>
                      <w:sz w:val="22"/>
                      <w:szCs w:val="22"/>
                    </w:rPr>
                    <w:t>Версия</w:t>
                  </w:r>
                </w:p>
              </w:txbxContent>
            </v:textbox>
          </v:rect>
        </v:group>
      </w:pict>
    </w:r>
    <w:r>
      <w:rPr>
        <w:noProof/>
      </w:rPr>
      <w:pict>
        <v:shape id="_x0000_s2083" type="#_x0000_t202" style="height:285.1pt;margin-left:-41.3pt;margin-top:253.5pt;position:absolute;width:42.6pt;z-index:251695104" stroked="f">
          <v:textbox style="layout-flow:vertical">
            <w:txbxContent>
              <w:p w:rsidR="009928BE" w:rsidRPr="00D641D7" w:rsidP="00D641D7">
                <w:pPr>
                  <w:jc w:val="center"/>
                </w:pP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А.7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  <w:lang w:val="en-US"/>
                  </w:rPr>
                  <w:t>0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.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  <w:lang w:val="en-US"/>
                  </w:rPr>
                  <w:t>454.0</w:t>
                </w:r>
                <w:r w:rsidR="007F1581">
                  <w:rPr>
                    <w:rFonts w:ascii="Arial Narrow" w:hAnsi="Arial Narrow"/>
                    <w:bCs/>
                    <w:sz w:val="44"/>
                    <w:szCs w:val="44"/>
                    <w:lang w:val="en-US"/>
                  </w:rPr>
                  <w:t>2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  <w:lang w:val="en-US"/>
                  </w:rPr>
                  <w:t>.</w:t>
                </w:r>
                <w:r w:rsidRPr="00D641D7">
                  <w:rPr>
                    <w:rFonts w:ascii="Arial Narrow" w:hAnsi="Arial Narrow"/>
                    <w:bCs/>
                    <w:sz w:val="44"/>
                    <w:szCs w:val="44"/>
                  </w:rPr>
                  <w:t>000 В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2</w:t>
                </w:r>
              </w:p>
            </w:txbxContent>
          </v:textbox>
        </v:shape>
      </w:pict>
    </w:r>
    <w:r>
      <w:rPr>
        <w:noProof/>
      </w:rPr>
      <w:pict>
        <v:shape id="_x0000_s2084" type="#_x0000_t202" style="height:44.55pt;margin-left:-37.95pt;margin-top:109.2pt;position:absolute;width:11.75pt;z-index:251689984" filled="f" stroked="f">
          <v:textbox style="layout-flow:vertical" inset="0,0,0,0">
            <w:txbxContent>
              <w:p w:rsidR="009928BE" w:rsidRPr="00E22AFB" w:rsidP="00B548C0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22AFB">
                  <w:rPr>
                    <w:rFonts w:ascii="Arial Narrow" w:hAnsi="Arial Narrow"/>
                    <w:i w:val="0"/>
                    <w:sz w:val="22"/>
                    <w:szCs w:val="22"/>
                  </w:rPr>
                  <w:t>№ докум.</w:t>
                </w:r>
              </w:p>
              <w:p w:rsidR="009928BE" w:rsidP="00B548C0">
                <w:pPr>
                  <w:pStyle w:val="a"/>
                  <w:ind w:left="57"/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5" type="#_x0000_t202" style="height:27.6pt;margin-left:-40pt;margin-top:83.7pt;position:absolute;width:13.05pt;z-index:251688960" filled="f" stroked="f">
          <v:textbox style="layout-flow:vertical" inset="0,0,0,0">
            <w:txbxContent>
              <w:p w:rsidR="009928BE" w:rsidRPr="00E22AFB" w:rsidP="00B548C0">
                <w:pPr>
                  <w:pStyle w:val="a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22AFB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9928BE" w:rsidP="00B548C0">
                <w:pPr>
                  <w:pStyle w:val="a"/>
                </w:pPr>
              </w:p>
            </w:txbxContent>
          </v:textbox>
        </v:shape>
      </w:pict>
    </w:r>
    <w:r>
      <w:rPr>
        <w:noProof/>
      </w:rPr>
      <w:pict>
        <v:shape id="_x0000_s2086" type="#_x0000_t202" style="height:18.8pt;margin-left:-41.85pt;margin-top:62.3pt;position:absolute;width:14.6pt;z-index:251687936" filled="f" stroked="f">
          <v:textbox style="layout-flow:vertical" inset="0,0,0,0">
            <w:txbxContent>
              <w:p w:rsidR="009928BE" w:rsidRPr="00E22AFB" w:rsidP="00B548C0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22AFB">
                  <w:rPr>
                    <w:rFonts w:ascii="Arial Narrow" w:hAnsi="Arial Narrow"/>
                    <w:i w:val="0"/>
                    <w:sz w:val="22"/>
                    <w:szCs w:val="22"/>
                  </w:rPr>
                  <w:t>Изм.</w:t>
                </w:r>
              </w:p>
              <w:p w:rsidR="009928BE" w:rsidP="00F33F62">
                <w:pPr>
                  <w:pStyle w:val="a"/>
                  <w:jc w:val="center"/>
                </w:pPr>
              </w:p>
            </w:txbxContent>
          </v:textbox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28BE" w:rsidRPr="00F66893">
    <w:pPr>
      <w:pStyle w:val="Header"/>
      <w:rPr>
        <w:sz w:val="4"/>
        <w:szCs w:val="4"/>
      </w:rPr>
    </w:pPr>
    <w:r>
      <w:rPr>
        <w:noProof/>
        <w:sz w:val="4"/>
        <w:szCs w:val="4"/>
      </w:rPr>
      <w:pict>
        <v:group id="_x0000_s2090" style="height:174.9pt;margin-left:-70.75pt;margin-top:18.4pt;position:absolute;width:43.5pt;z-index:251719680" coordorigin="286,398" coordsize="870,3498">
          <v:rect id="_x0000_s2091" style="height:1789;left:286;position:absolute;top:398;width:870" strokeweight="1.5pt">
            <v:textbox style="layout-flow:vertical;mso-layout-flow-alt:bottom-to-top">
              <w:txbxContent>
                <w:p w:rsidR="009928BE" w:rsidRPr="009A70A5" w:rsidP="00287D7B"/>
              </w:txbxContent>
            </v:textbox>
          </v:rect>
          <v:rect id="_x0000_s2092" style="height:1701;left:286;position:absolute;top:2195;width:870" strokeweight="1.5pt">
            <v:textbox style="layout-flow:vertical;mso-layout-flow-alt:bottom-to-top">
              <w:txbxContent>
                <w:p w:rsidR="009928BE" w:rsidRPr="000F2818" w:rsidP="00287D7B">
                  <w:pPr>
                    <w:spacing w:before="240"/>
                    <w:rPr>
                      <w:rFonts w:ascii="Arial Narrow" w:hAnsi="Arial Narrow"/>
                      <w:sz w:val="22"/>
                      <w:szCs w:val="22"/>
                    </w:rPr>
                  </w:pPr>
                  <w:r w:rsidRPr="000F2818">
                    <w:rPr>
                      <w:rFonts w:ascii="Arial Narrow" w:hAnsi="Arial Narrow"/>
                      <w:sz w:val="22"/>
                      <w:szCs w:val="22"/>
                    </w:rPr>
                    <w:t>Версия</w:t>
                  </w:r>
                </w:p>
              </w:txbxContent>
            </v:textbox>
          </v:rect>
        </v:group>
      </w:pict>
    </w:r>
    <w:r>
      <w:rPr>
        <w:noProof/>
        <w:sz w:val="4"/>
        <w:szCs w:val="4"/>
      </w:rPr>
      <w:pict>
        <v:rect id="_x0000_s2093" style="height:794.65pt;margin-left:-27.2pt;margin-top:18.6pt;position:absolute;width:517.45pt;z-index:251698176" filled="f" strokeweight="2pt"/>
      </w:pict>
    </w:r>
    <w:r>
      <w:rPr>
        <w:noProof/>
        <w:sz w:val="4"/>
        <w:szCs w:val="4"/>
      </w:rPr>
      <w:pict>
        <v:group id="_x0000_s2094" style="height:402.6pt;margin-left:-66.9pt;margin-top:353.4pt;mso-position-horizontal-relative:margin;mso-position-vertical-relative:margin;position:absolute;width:39.1pt;z-index:251658240" coordorigin="0,0" coordsize="20000,20001" o:allowincell="f">
          <v:group id="_x0000_s2095" style="height:20001;position:absolute;width:8542" coordorigin="0,0" coordsize="20000,20001">
            <v:rect id="_x0000_s2096" style="height:4819;position:absolute;width:19939" filled="f" strokeweight="2pt">
              <v:textbox style="layout-flow:vertical;mso-layout-flow-alt:bottom-to-top" inset="2pt,2pt,2pt,2pt">
                <w:txbxContent>
                  <w:p w:rsidR="009928BE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Подп. и дата</w:t>
                    </w:r>
                  </w:p>
                  <w:p w:rsidR="009928BE"/>
                  <w:p w:rsidR="009928BE"/>
                </w:txbxContent>
              </v:textbox>
            </v:rect>
            <v:rect id="_x0000_s2097" style="height:3444;position:absolute;top:4851;width:19939" filled="f" strokeweight="2pt">
              <v:textbox style="layout-flow:vertical;mso-layout-flow-alt:bottom-to-top" inset="2pt,2pt,2pt,2pt">
                <w:txbxContent>
                  <w:p w:rsidR="009928BE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Инв. № дубл.</w:t>
                    </w:r>
                  </w:p>
                  <w:p w:rsidR="009928BE"/>
                  <w:p w:rsidR="009928BE"/>
                </w:txbxContent>
              </v:textbox>
            </v:rect>
            <v:rect id="_x0000_s2098" style="height:3445;left:61;position:absolute;top:8314;width:19939" filled="f" strokeweight="2pt">
              <v:textbox style="layout-flow:vertical;mso-layout-flow-alt:bottom-to-top" inset="2pt,2pt,2pt,2pt">
                <w:txbxContent>
                  <w:p w:rsidR="009928BE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Взам. инв.№</w:t>
                    </w:r>
                  </w:p>
                  <w:p w:rsidR="009928BE"/>
                  <w:p w:rsidR="009928BE"/>
                </w:txbxContent>
              </v:textbox>
            </v:rect>
            <v:rect id="_x0000_s2099" style="height:4824;position:absolute;top:11742;width:19939" filled="f" strokeweight="2pt">
              <v:textbox style="layout-flow:vertical;mso-layout-flow-alt:bottom-to-top" inset="2pt,2pt,2pt,2pt">
                <w:txbxContent>
                  <w:p w:rsidR="009928BE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Подп. и дата</w:t>
                    </w:r>
                  </w:p>
                  <w:p w:rsidR="009928BE"/>
                </w:txbxContent>
              </v:textbox>
            </v:rect>
            <v:rect id="_x0000_s2100" style="height:3454;position:absolute;top:16547;width:19939" filled="f" strokeweight="2pt">
              <v:textbox style="layout-flow:vertical;mso-layout-flow-alt:bottom-to-top" inset="2pt,2pt,2pt,2pt">
                <w:txbxContent>
                  <w:p w:rsidR="009928BE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Инв. № подл.</w:t>
                    </w:r>
                  </w:p>
                  <w:p w:rsidR="009928BE"/>
                </w:txbxContent>
              </v:textbox>
            </v:rect>
          </v:group>
          <v:group id="_x0000_s2101" style="height:19992;left:8593;position:absolute;top:7;width:11407" coordorigin="0,0" coordsize="20000,19999">
            <v:rect id="_x0000_s2102" style="height:4821;position:absolute;width:19954" filled="f" strokeweight="2pt">
              <v:textbox inset="2pt,2pt,2pt,2pt">
                <w:txbxContent>
                  <w:p w:rsidR="009928BE"/>
                </w:txbxContent>
              </v:textbox>
            </v:rect>
            <v:rect id="_x0000_s2103" style="height:3446;position:absolute;top:4853;width:19954" filled="f" strokeweight="2pt">
              <v:textbox inset="2pt,2pt,2pt,2pt">
                <w:txbxContent>
                  <w:p w:rsidR="009928BE"/>
                </w:txbxContent>
              </v:textbox>
            </v:rect>
            <v:rect id="_x0000_s2104" style="height:3446;left:46;position:absolute;top:8318;width:19954" filled="f" strokeweight="2pt">
              <v:textbox inset="2pt,2pt,2pt,2pt">
                <w:txbxContent>
                  <w:p w:rsidR="009928BE"/>
                </w:txbxContent>
              </v:textbox>
            </v:rect>
            <v:rect id="_x0000_s2105" style="height:4821;position:absolute;top:11747;width:19954" filled="f" strokeweight="2pt">
              <v:textbox style="layout-flow:vertical;mso-layout-flow-alt:bottom-to-top" inset="2pt,2pt,2pt,2pt">
                <w:txbxContent>
                  <w:p w:rsidR="009928BE">
                    <w:r>
                      <w:rPr>
                        <w:noProof/>
                      </w:rPr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Рисунок 1" o:spid="_x0000_i2106" type="#_x0000_t75" style="height:15.9pt;rotation:-90;visibility:visible;width:91.73pt" filled="f" stroked="f">
                          <v:fill o:detectmouseclick="f"/>
                          <v:imagedata r:id="rId1" o:title=""/>
                        </v:shape>
                      </w:pict>
                    </w:r>
                  </w:p>
                </w:txbxContent>
              </v:textbox>
            </v:rect>
            <v:rect id="_x0000_s2107" style="height:3446;position:absolute;top:16553;width:19954" filled="f" strokeweight="2pt">
              <v:textbox style="layout-flow:vertical;mso-layout-flow-alt:bottom-to-top" inset="2pt,2pt,2pt,2pt">
                <w:txbxContent>
                  <w:p w:rsidR="009928BE">
                    <w:r>
                      <w:rPr>
                        <w:noProof/>
                      </w:rPr>
                      <w:pict>
                        <v:shape id="Рисунок 3" o:spid="_x0000_i2108" type="#_x0000_t75" style="height:15.67pt;rotation:-90;visibility:visible;width:63.34pt" filled="f" stroked="f">
                          <v:fill o:detectmouseclick="f"/>
                          <v:imagedata r:id="rId2" o:title=""/>
                        </v:shape>
                      </w:pict>
                    </w:r>
                  </w:p>
                </w:txbxContent>
              </v:textbox>
            </v:rect>
          </v:group>
          <w10:wrap anchorx="margin" anchory="margin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67422"/>
    <w:multiLevelType w:val="hybridMultilevel"/>
    <w:tmpl w:val="EC308C6C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9560E7C"/>
    <w:multiLevelType w:val="hybridMultilevel"/>
    <w:tmpl w:val="F54AB9A4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731042F"/>
    <w:multiLevelType w:val="hybridMultilevel"/>
    <w:tmpl w:val="21E0E952"/>
    <w:lvl w:ilvl="0">
      <w:start w:val="1"/>
      <w:numFmt w:val="decimal"/>
      <w:pStyle w:val="Heading6"/>
      <w:lvlText w:val="%1"/>
      <w:lvlJc w:val="left"/>
      <w:pPr>
        <w:tabs>
          <w:tab w:val="num" w:pos="644"/>
        </w:tabs>
        <w:ind w:left="397" w:hanging="113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43F6D25"/>
    <w:multiLevelType w:val="hybridMultilevel"/>
    <w:tmpl w:val="D45C6D8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b w:val="0"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gutterAtTop/>
  <w:attachedTemplate r:id="rId1"/>
  <w:stylePaneFormatFilter w:val="3F01"/>
  <w:doNotTrackMoves/>
  <w:defaultTabStop w:val="708"/>
  <w:drawingGridHorizontalSpacing w:val="100"/>
  <w:displayHorizontalDrawingGridEvery w:val="2"/>
  <w:doNotShadeFormData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A9F"/>
    <w:rPr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iCs/>
      <w:sz w:val="32"/>
    </w:rPr>
  </w:style>
  <w:style w:type="paragraph" w:styleId="Heading2">
    <w:name w:val="heading 2"/>
    <w:basedOn w:val="Normal"/>
    <w:next w:val="Normal"/>
    <w:link w:val="2"/>
    <w:qFormat/>
    <w:pPr>
      <w:keepNext/>
      <w:jc w:val="left"/>
      <w:outlineLvl w:val="1"/>
    </w:pPr>
    <w:rPr>
      <w:iCs/>
      <w:sz w:val="26"/>
    </w:rPr>
  </w:style>
  <w:style w:type="paragraph" w:styleId="Heading3">
    <w:name w:val="heading 3"/>
    <w:basedOn w:val="Normal"/>
    <w:next w:val="Normal"/>
    <w:link w:val="3"/>
    <w:qFormat/>
    <w:pPr>
      <w:keepNext/>
      <w:outlineLvl w:val="2"/>
    </w:pPr>
    <w:rPr>
      <w:i/>
      <w:iCs/>
      <w:sz w:val="1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i/>
      <w:iCs/>
      <w:sz w:val="18"/>
    </w:rPr>
  </w:style>
  <w:style w:type="paragraph" w:styleId="Heading5">
    <w:name w:val="heading 5"/>
    <w:basedOn w:val="Normal"/>
    <w:next w:val="Normal"/>
    <w:qFormat/>
    <w:pPr>
      <w:keepNext/>
      <w:ind w:left="-99" w:firstLine="639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0"/>
        <w:numId w:val="1"/>
      </w:numPr>
      <w:tabs>
        <w:tab w:val="left" w:pos="271"/>
      </w:tabs>
      <w:ind w:left="0" w:hanging="13"/>
      <w:outlineLvl w:val="5"/>
    </w:pPr>
    <w:rPr>
      <w:sz w:val="24"/>
      <w:szCs w:val="20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ind w:left="-99"/>
      <w:outlineLvl w:val="7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a3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left" w:pos="1935"/>
      </w:tabs>
      <w:jc w:val="center"/>
    </w:pPr>
    <w:rPr>
      <w:sz w:val="28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44"/>
      </w:tabs>
      <w:ind w:left="340" w:hanging="340"/>
      <w:jc w:val="center"/>
    </w:pPr>
    <w:rPr>
      <w:bCs/>
      <w:noProof/>
      <w:sz w:val="28"/>
      <w:szCs w:val="32"/>
    </w:rPr>
  </w:style>
  <w:style w:type="paragraph" w:styleId="TOC2">
    <w:name w:val="toc 2"/>
    <w:basedOn w:val="Normal"/>
    <w:next w:val="Normal"/>
    <w:autoRedefine/>
    <w:semiHidden/>
    <w:pPr>
      <w:jc w:val="both"/>
    </w:pPr>
    <w:rPr>
      <w:sz w:val="24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a">
    <w:name w:val="Низ рамки"/>
    <w:rPr>
      <w:i/>
      <w:iCs/>
      <w:sz w:val="16"/>
      <w:lang w:val="ru-RU" w:eastAsia="ru-RU" w:bidi="ar-SA"/>
    </w:rPr>
  </w:style>
  <w:style w:type="paragraph" w:customStyle="1" w:styleId="a0">
    <w:name w:val="ОАО"/>
    <w:pPr>
      <w:jc w:val="center"/>
    </w:pPr>
    <w:rPr>
      <w:lang w:val="ru-RU" w:eastAsia="ru-RU" w:bidi="ar-SA"/>
    </w:rPr>
  </w:style>
  <w:style w:type="paragraph" w:customStyle="1" w:styleId="a1">
    <w:name w:val="Название системы"/>
    <w:basedOn w:val="a"/>
    <w:pPr>
      <w:jc w:val="center"/>
    </w:pPr>
  </w:style>
  <w:style w:type="paragraph" w:customStyle="1" w:styleId="a2">
    <w:name w:val="Код темы"/>
    <w:basedOn w:val="Normal"/>
    <w:pPr>
      <w:jc w:val="center"/>
    </w:pPr>
    <w:rPr>
      <w:b/>
      <w:bCs/>
      <w:sz w:val="32"/>
    </w:rPr>
  </w:style>
  <w:style w:type="paragraph" w:styleId="Subtitle">
    <w:name w:val="Subtitle"/>
    <w:basedOn w:val="Normal"/>
    <w:qFormat/>
    <w:pPr>
      <w:ind w:firstLine="567"/>
    </w:pPr>
    <w:rPr>
      <w:sz w:val="24"/>
      <w:szCs w:val="20"/>
    </w:rPr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sz w:val="18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firstLine="540"/>
    </w:pPr>
    <w:rPr>
      <w:sz w:val="24"/>
    </w:rPr>
  </w:style>
  <w:style w:type="paragraph" w:styleId="BodyTextIndent2">
    <w:name w:val="Body Text Indent 2"/>
    <w:basedOn w:val="Normal"/>
    <w:link w:val="20"/>
    <w:pPr>
      <w:ind w:firstLine="540"/>
      <w:jc w:val="center"/>
    </w:pPr>
    <w:rPr>
      <w:sz w:val="24"/>
    </w:rPr>
  </w:style>
  <w:style w:type="paragraph" w:styleId="Caption">
    <w:name w:val="caption"/>
    <w:basedOn w:val="Normal"/>
    <w:next w:val="Normal"/>
    <w:qFormat/>
    <w:pPr>
      <w:ind w:firstLine="540"/>
    </w:pPr>
    <w:rPr>
      <w:iCs/>
      <w:sz w:val="24"/>
    </w:rPr>
  </w:style>
  <w:style w:type="character" w:customStyle="1" w:styleId="a3">
    <w:name w:val="Верхний колонтитул Знак"/>
    <w:link w:val="Header"/>
    <w:rsid w:val="00F86B68"/>
    <w:rPr>
      <w:szCs w:val="24"/>
    </w:rPr>
  </w:style>
  <w:style w:type="paragraph" w:styleId="DocumentMap">
    <w:name w:val="Document Map"/>
    <w:basedOn w:val="Normal"/>
    <w:link w:val="a4"/>
    <w:rsid w:val="00E00615"/>
    <w:rPr>
      <w:rFonts w:ascii="Tahoma" w:hAnsi="Tahoma"/>
      <w:sz w:val="16"/>
      <w:szCs w:val="16"/>
    </w:rPr>
  </w:style>
  <w:style w:type="character" w:customStyle="1" w:styleId="a4">
    <w:name w:val="Схема документа Знак"/>
    <w:link w:val="DocumentMap"/>
    <w:rsid w:val="00E00615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link w:val="Heading2"/>
    <w:rsid w:val="002D4E60"/>
    <w:rPr>
      <w:iCs/>
      <w:sz w:val="26"/>
      <w:szCs w:val="24"/>
    </w:rPr>
  </w:style>
  <w:style w:type="character" w:customStyle="1" w:styleId="3">
    <w:name w:val="Заголовок 3 Знак"/>
    <w:link w:val="Heading3"/>
    <w:rsid w:val="002D4E60"/>
    <w:rPr>
      <w:i/>
      <w:iCs/>
      <w:sz w:val="18"/>
      <w:szCs w:val="24"/>
    </w:rPr>
  </w:style>
  <w:style w:type="character" w:customStyle="1" w:styleId="20">
    <w:name w:val="Основной текст с отступом 2 Знак"/>
    <w:link w:val="BodyTextIndent2"/>
    <w:rsid w:val="002D4E60"/>
    <w:rPr>
      <w:sz w:val="24"/>
      <w:szCs w:val="24"/>
    </w:rPr>
  </w:style>
  <w:style w:type="paragraph" w:styleId="FootnoteText">
    <w:name w:val="footnote text"/>
    <w:basedOn w:val="Normal"/>
    <w:link w:val="a5"/>
    <w:rsid w:val="00847B70"/>
    <w:rPr>
      <w:szCs w:val="20"/>
    </w:rPr>
  </w:style>
  <w:style w:type="character" w:customStyle="1" w:styleId="a5">
    <w:name w:val="Текст сноски Знак"/>
    <w:basedOn w:val="DefaultParagraphFont"/>
    <w:link w:val="FootnoteText"/>
    <w:rsid w:val="00847B70"/>
  </w:style>
  <w:style w:type="character" w:styleId="FootnoteReference">
    <w:name w:val="footnote reference"/>
    <w:rsid w:val="00847B70"/>
    <w:rPr>
      <w:vertAlign w:val="superscript"/>
    </w:rPr>
  </w:style>
  <w:style w:type="character" w:styleId="IntenseReference">
    <w:name w:val="Intense Reference"/>
    <w:uiPriority w:val="32"/>
    <w:qFormat/>
    <w:rsid w:val="001F5887"/>
    <w:rPr>
      <w:b/>
      <w:bCs/>
      <w:smallCaps/>
      <w:color w:val="C0504D"/>
      <w:spacing w:val="5"/>
      <w:u w:val="single"/>
    </w:rPr>
  </w:style>
  <w:style w:type="paragraph" w:styleId="BalloonText">
    <w:name w:val="Balloon Text"/>
    <w:basedOn w:val="Normal"/>
    <w:link w:val="a6"/>
    <w:rsid w:val="00287D7B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BalloonText"/>
    <w:rsid w:val="00287D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1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3.png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emf" /><Relationship Id="rId2" Type="http://schemas.openxmlformats.org/officeDocument/2006/relationships/image" Target="media/image2.emf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emf" /><Relationship Id="rId2" Type="http://schemas.openxmlformats.org/officeDocument/2006/relationships/image" Target="media/image2.emf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WINDOWS\Application%20Data\Microsoft\&#1064;&#1072;&#1073;&#1083;&#1086;&#1085;&#1099;\&#1056;&#1040;&#1052;&#1050;&#1040;.DOT" TargetMode="Externa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23AE74-F973-4C01-8BA7-88269A0EB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</Template>
  <TotalTime>5279</TotalTime>
  <Pages>28</Pages>
  <Words>4840</Words>
  <Characters>27594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Таблицы</vt:lpstr>
    </vt:vector>
  </TitlesOfParts>
  <Company>Отдел №4</Company>
  <LinksUpToDate>false</LinksUpToDate>
  <CharactersWithSpaces>32370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Таблицы</dc:title>
  <dc:subject>УПП</dc:subject>
  <dc:creator>Коробейников Сергей  Фёдорович</dc:creator>
  <cp:lastModifiedBy>Коробейников С. Ф.</cp:lastModifiedBy>
  <cp:revision>317</cp:revision>
  <cp:lastPrinted>2016-10-20T10:05:00Z</cp:lastPrinted>
  <dcterms:created xsi:type="dcterms:W3CDTF">2016-06-01T10:52:00Z</dcterms:created>
  <dcterms:modified xsi:type="dcterms:W3CDTF">2018-03-26T06:25:00Z</dcterms:modified>
</cp:coreProperties>
</file>