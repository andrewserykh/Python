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10.0.0 -->
  <w:body>
    <w:p w:rsidR="003239DB" w:rsidRPr="00142B74" w:rsidP="001F15E0">
      <w:pPr>
        <w:numPr>
          <w:ilvl w:val="0"/>
          <w:numId w:val="4"/>
        </w:numPr>
        <w:spacing w:line="360" w:lineRule="auto"/>
        <w:ind w:hanging="299"/>
        <w:rPr>
          <w:rFonts w:ascii="Arial Narrow" w:hAnsi="Arial Narrow"/>
          <w:sz w:val="24"/>
        </w:rPr>
      </w:pPr>
      <w:r w:rsidRPr="00142B74" w:rsidR="00BA58FD">
        <w:rPr>
          <w:rFonts w:ascii="Arial Narrow" w:hAnsi="Arial Narrow"/>
          <w:sz w:val="24"/>
        </w:rPr>
        <w:t xml:space="preserve">  </w:t>
      </w:r>
      <w:r w:rsidRPr="00142B74" w:rsidR="00D63781">
        <w:rPr>
          <w:rFonts w:ascii="Arial Narrow" w:hAnsi="Arial Narrow"/>
          <w:sz w:val="24"/>
        </w:rPr>
        <w:t xml:space="preserve"> Перечень входных сигналов </w:t>
      </w:r>
      <w:r w:rsidRPr="00142B74" w:rsidR="00142B74">
        <w:rPr>
          <w:rFonts w:ascii="Arial Narrow" w:hAnsi="Arial Narrow"/>
          <w:sz w:val="24"/>
        </w:rPr>
        <w:t>ЛСУ</w:t>
      </w:r>
      <w:r w:rsidRPr="00142B74" w:rsidR="00142B74">
        <w:rPr>
          <w:rFonts w:ascii="Arial Narrow" w:hAnsi="Arial Narrow"/>
          <w:iCs/>
          <w:sz w:val="24"/>
        </w:rPr>
        <w:t xml:space="preserve"> установки упаривания реэкстракта урана </w:t>
      </w:r>
      <w:r w:rsidR="00F24FB9">
        <w:rPr>
          <w:rFonts w:ascii="Arial Narrow" w:hAnsi="Arial Narrow"/>
          <w:iCs/>
          <w:sz w:val="24"/>
          <w:lang w:val="en-US"/>
        </w:rPr>
        <w:t>I</w:t>
      </w:r>
      <w:r w:rsidRPr="00142B74" w:rsidR="00142B74">
        <w:rPr>
          <w:rFonts w:ascii="Arial Narrow" w:hAnsi="Arial Narrow"/>
          <w:iCs/>
          <w:sz w:val="24"/>
          <w:lang w:val="en-US"/>
        </w:rPr>
        <w:t>I</w:t>
      </w:r>
      <w:r w:rsidRPr="00142B74" w:rsidR="00142B74">
        <w:rPr>
          <w:rFonts w:ascii="Arial Narrow" w:hAnsi="Arial Narrow"/>
          <w:iCs/>
          <w:sz w:val="24"/>
        </w:rPr>
        <w:t xml:space="preserve"> экстракционного цикла второго пускового комплекса ОДЦ</w:t>
      </w:r>
      <w:r w:rsidR="0012074E">
        <w:rPr>
          <w:rFonts w:ascii="Arial Narrow" w:hAnsi="Arial Narrow"/>
          <w:iCs/>
          <w:sz w:val="24"/>
        </w:rPr>
        <w:t>.</w:t>
      </w:r>
      <w:r w:rsidRPr="00142B74" w:rsidR="00142B74">
        <w:rPr>
          <w:rFonts w:ascii="Arial Narrow" w:hAnsi="Arial Narrow"/>
          <w:iCs/>
          <w:sz w:val="24"/>
        </w:rPr>
        <w:t xml:space="preserve"> </w:t>
      </w:r>
      <w:r w:rsidR="0012074E">
        <w:rPr>
          <w:rFonts w:ascii="Arial Narrow" w:hAnsi="Arial Narrow"/>
          <w:iCs/>
          <w:sz w:val="24"/>
        </w:rPr>
        <w:t>О</w:t>
      </w:r>
      <w:r w:rsidRPr="00142B74" w:rsidR="00142B74">
        <w:rPr>
          <w:rFonts w:ascii="Arial Narrow" w:hAnsi="Arial Narrow"/>
          <w:iCs/>
          <w:sz w:val="24"/>
        </w:rPr>
        <w:t xml:space="preserve">тделение </w:t>
      </w:r>
      <w:r w:rsidR="00F24FB9">
        <w:rPr>
          <w:rFonts w:ascii="Arial Narrow" w:hAnsi="Arial Narrow"/>
          <w:iCs/>
          <w:sz w:val="24"/>
          <w:lang w:val="en-US"/>
        </w:rPr>
        <w:t>22</w:t>
      </w:r>
      <w:r w:rsidRPr="00142B74" w:rsidR="00142B74">
        <w:rPr>
          <w:rFonts w:ascii="Arial Narrow" w:hAnsi="Arial Narrow"/>
          <w:iCs/>
          <w:sz w:val="24"/>
        </w:rPr>
        <w:t>.</w:t>
      </w:r>
    </w:p>
    <w:p w:rsidR="003239DB" w:rsidRPr="00142B74" w:rsidP="001F15E0">
      <w:pPr>
        <w:numPr>
          <w:ilvl w:val="1"/>
          <w:numId w:val="4"/>
        </w:numPr>
        <w:spacing w:line="360" w:lineRule="auto"/>
        <w:ind w:hanging="242"/>
        <w:rPr>
          <w:rFonts w:ascii="Arial Narrow" w:hAnsi="Arial Narrow"/>
          <w:sz w:val="24"/>
        </w:rPr>
      </w:pPr>
      <w:r w:rsidRPr="00142B74">
        <w:rPr>
          <w:rFonts w:ascii="Arial Narrow" w:hAnsi="Arial Narrow"/>
          <w:sz w:val="24"/>
        </w:rPr>
        <w:t>Перечень входных аналоговых сигналов приведен в таблице 1.</w:t>
      </w:r>
    </w:p>
    <w:p w:rsidR="003239DB" w:rsidRPr="00142B74" w:rsidP="001F15E0">
      <w:pPr>
        <w:numPr>
          <w:ilvl w:val="1"/>
          <w:numId w:val="4"/>
        </w:numPr>
        <w:spacing w:line="360" w:lineRule="auto"/>
        <w:ind w:hanging="242"/>
        <w:rPr>
          <w:rFonts w:ascii="Arial Narrow" w:hAnsi="Arial Narrow"/>
          <w:sz w:val="24"/>
        </w:rPr>
      </w:pPr>
      <w:r w:rsidRPr="00142B74">
        <w:rPr>
          <w:rFonts w:ascii="Arial Narrow" w:hAnsi="Arial Narrow"/>
          <w:sz w:val="24"/>
        </w:rPr>
        <w:t>Перечень входных дискретных сигналов приведен в таблице 2.</w:t>
      </w:r>
    </w:p>
    <w:p w:rsidR="003239DB" w:rsidRPr="00142B74" w:rsidP="001F15E0">
      <w:pPr>
        <w:numPr>
          <w:ilvl w:val="1"/>
          <w:numId w:val="3"/>
        </w:numPr>
        <w:spacing w:line="360" w:lineRule="auto"/>
        <w:rPr>
          <w:rFonts w:ascii="Arial Narrow" w:hAnsi="Arial Narrow"/>
          <w:sz w:val="24"/>
        </w:rPr>
      </w:pPr>
      <w:r w:rsidRPr="00142B74">
        <w:rPr>
          <w:rFonts w:ascii="Arial Narrow" w:hAnsi="Arial Narrow"/>
          <w:sz w:val="24"/>
        </w:rPr>
        <w:t xml:space="preserve">Перечень интерфейсных </w:t>
      </w:r>
      <w:r w:rsidRPr="00142B74">
        <w:rPr>
          <w:rFonts w:ascii="Arial Narrow" w:hAnsi="Arial Narrow"/>
          <w:iCs/>
          <w:sz w:val="24"/>
        </w:rPr>
        <w:t>сигналов</w:t>
      </w:r>
      <w:r w:rsidRPr="00142B74">
        <w:rPr>
          <w:rFonts w:ascii="Arial Narrow" w:hAnsi="Arial Narrow"/>
          <w:sz w:val="24"/>
        </w:rPr>
        <w:t xml:space="preserve"> приведен в таблиц</w:t>
      </w:r>
      <w:r w:rsidRPr="00142B74" w:rsidR="00B465F0">
        <w:rPr>
          <w:rFonts w:ascii="Arial Narrow" w:hAnsi="Arial Narrow"/>
          <w:sz w:val="24"/>
        </w:rPr>
        <w:t>е</w:t>
      </w:r>
      <w:r w:rsidRPr="00142B74">
        <w:rPr>
          <w:rFonts w:ascii="Arial Narrow" w:hAnsi="Arial Narrow"/>
          <w:sz w:val="24"/>
        </w:rPr>
        <w:t xml:space="preserve"> 3</w:t>
      </w:r>
      <w:r w:rsidRPr="00142B74" w:rsidR="00157626">
        <w:rPr>
          <w:rFonts w:ascii="Arial Narrow" w:hAnsi="Arial Narrow"/>
          <w:sz w:val="24"/>
        </w:rPr>
        <w:t>.</w:t>
      </w:r>
    </w:p>
    <w:p w:rsidR="00D63781" w:rsidRPr="00142B74" w:rsidP="001F15E0">
      <w:pPr>
        <w:numPr>
          <w:ilvl w:val="0"/>
          <w:numId w:val="3"/>
        </w:numPr>
        <w:spacing w:line="360" w:lineRule="auto"/>
        <w:rPr>
          <w:rFonts w:ascii="Arial Narrow" w:hAnsi="Arial Narrow"/>
          <w:sz w:val="24"/>
        </w:rPr>
      </w:pPr>
      <w:r w:rsidRPr="00142B74">
        <w:rPr>
          <w:rFonts w:ascii="Arial Narrow" w:hAnsi="Arial Narrow"/>
          <w:sz w:val="24"/>
        </w:rPr>
        <w:t xml:space="preserve">    Перечень входных сигналов составлен по схемам </w:t>
      </w:r>
    </w:p>
    <w:p w:rsidR="00D63781" w:rsidRPr="00142B74" w:rsidP="0024784D">
      <w:pPr>
        <w:spacing w:line="360" w:lineRule="auto"/>
        <w:ind w:left="477"/>
        <w:rPr>
          <w:rFonts w:ascii="Arial Narrow" w:hAnsi="Arial Narrow"/>
          <w:sz w:val="24"/>
        </w:rPr>
      </w:pPr>
      <w:r w:rsidRPr="00142B74" w:rsidR="00503447">
        <w:rPr>
          <w:rFonts w:ascii="Arial Narrow" w:hAnsi="Arial Narrow"/>
          <w:sz w:val="24"/>
        </w:rPr>
        <w:t>A.70</w:t>
      </w:r>
      <w:r w:rsidR="00F24FB9">
        <w:rPr>
          <w:rFonts w:ascii="Arial Narrow" w:hAnsi="Arial Narrow"/>
          <w:sz w:val="24"/>
        </w:rPr>
        <w:t>.454.02.</w:t>
      </w:r>
      <w:r w:rsidRPr="00142B74" w:rsidR="00503447">
        <w:rPr>
          <w:rFonts w:ascii="Arial Narrow" w:hAnsi="Arial Narrow"/>
          <w:sz w:val="24"/>
        </w:rPr>
        <w:t>000</w:t>
      </w:r>
      <w:r w:rsidRPr="00142B74">
        <w:rPr>
          <w:rFonts w:ascii="Arial Narrow" w:hAnsi="Arial Narrow"/>
          <w:sz w:val="24"/>
        </w:rPr>
        <w:t xml:space="preserve"> Э3,  </w:t>
      </w:r>
      <w:r w:rsidRPr="00142B74" w:rsidR="00503447">
        <w:rPr>
          <w:rFonts w:ascii="Arial Narrow" w:hAnsi="Arial Narrow"/>
          <w:sz w:val="24"/>
        </w:rPr>
        <w:t>A.70</w:t>
      </w:r>
      <w:r w:rsidR="00F24FB9">
        <w:rPr>
          <w:rFonts w:ascii="Arial Narrow" w:hAnsi="Arial Narrow"/>
          <w:sz w:val="24"/>
        </w:rPr>
        <w:t>.454.02.</w:t>
      </w:r>
      <w:r w:rsidRPr="00142B74" w:rsidR="00503447">
        <w:rPr>
          <w:rFonts w:ascii="Arial Narrow" w:hAnsi="Arial Narrow"/>
          <w:sz w:val="24"/>
        </w:rPr>
        <w:t>000</w:t>
      </w:r>
      <w:r w:rsidRPr="00142B74">
        <w:rPr>
          <w:rFonts w:ascii="Arial Narrow" w:hAnsi="Arial Narrow"/>
          <w:sz w:val="24"/>
        </w:rPr>
        <w:t xml:space="preserve"> Э3.1 - </w:t>
      </w:r>
      <w:r w:rsidRPr="00142B74" w:rsidR="00503447">
        <w:rPr>
          <w:rFonts w:ascii="Arial Narrow" w:hAnsi="Arial Narrow"/>
          <w:sz w:val="24"/>
        </w:rPr>
        <w:t>A.70</w:t>
      </w:r>
      <w:r w:rsidR="00F24FB9">
        <w:rPr>
          <w:rFonts w:ascii="Arial Narrow" w:hAnsi="Arial Narrow"/>
          <w:sz w:val="24"/>
        </w:rPr>
        <w:t>.454.02.</w:t>
      </w:r>
      <w:r w:rsidRPr="00142B74" w:rsidR="00503447">
        <w:rPr>
          <w:rFonts w:ascii="Arial Narrow" w:hAnsi="Arial Narrow"/>
          <w:sz w:val="24"/>
        </w:rPr>
        <w:t>000</w:t>
      </w:r>
      <w:r w:rsidRPr="00142B74">
        <w:rPr>
          <w:rFonts w:ascii="Arial Narrow" w:hAnsi="Arial Narrow"/>
          <w:sz w:val="24"/>
        </w:rPr>
        <w:t> Э3.1</w:t>
      </w:r>
      <w:r w:rsidRPr="00142B74" w:rsidR="00142B74">
        <w:rPr>
          <w:rFonts w:ascii="Arial Narrow" w:hAnsi="Arial Narrow"/>
          <w:sz w:val="24"/>
        </w:rPr>
        <w:t>30</w:t>
      </w:r>
      <w:r w:rsidRPr="00142B74">
        <w:rPr>
          <w:rFonts w:ascii="Arial Narrow" w:hAnsi="Arial Narrow"/>
          <w:sz w:val="24"/>
        </w:rPr>
        <w:t xml:space="preserve">,  </w:t>
      </w:r>
      <w:r w:rsidRPr="00142B74" w:rsidR="00503447">
        <w:rPr>
          <w:rFonts w:ascii="Arial Narrow" w:hAnsi="Arial Narrow"/>
          <w:sz w:val="24"/>
        </w:rPr>
        <w:t>A.70</w:t>
      </w:r>
      <w:r w:rsidR="00F24FB9">
        <w:rPr>
          <w:rFonts w:ascii="Arial Narrow" w:hAnsi="Arial Narrow"/>
          <w:sz w:val="24"/>
        </w:rPr>
        <w:t>.454.02.</w:t>
      </w:r>
      <w:r w:rsidRPr="00142B74" w:rsidR="00503447">
        <w:rPr>
          <w:rFonts w:ascii="Arial Narrow" w:hAnsi="Arial Narrow"/>
          <w:sz w:val="24"/>
        </w:rPr>
        <w:t>000</w:t>
      </w:r>
      <w:r w:rsidRPr="00142B74">
        <w:rPr>
          <w:rFonts w:ascii="Arial Narrow" w:hAnsi="Arial Narrow"/>
          <w:sz w:val="24"/>
        </w:rPr>
        <w:t> Э3.200</w:t>
      </w:r>
      <w:r w:rsidR="0024784D">
        <w:rPr>
          <w:rFonts w:ascii="Arial Narrow" w:hAnsi="Arial Narrow"/>
          <w:sz w:val="24"/>
        </w:rPr>
        <w:t xml:space="preserve">, </w:t>
      </w:r>
      <w:r w:rsidRPr="00142B74" w:rsidR="0024784D">
        <w:rPr>
          <w:rFonts w:ascii="Arial Narrow" w:hAnsi="Arial Narrow"/>
          <w:sz w:val="24"/>
        </w:rPr>
        <w:t>A.70</w:t>
      </w:r>
      <w:r w:rsidR="00F24FB9">
        <w:rPr>
          <w:rFonts w:ascii="Arial Narrow" w:hAnsi="Arial Narrow"/>
          <w:sz w:val="24"/>
        </w:rPr>
        <w:t>.454.02.</w:t>
      </w:r>
      <w:r w:rsidRPr="00142B74" w:rsidR="0024784D">
        <w:rPr>
          <w:rFonts w:ascii="Arial Narrow" w:hAnsi="Arial Narrow"/>
          <w:sz w:val="24"/>
        </w:rPr>
        <w:t>000 Э3.</w:t>
      </w:r>
      <w:r w:rsidR="0024784D">
        <w:rPr>
          <w:rFonts w:ascii="Arial Narrow" w:hAnsi="Arial Narrow"/>
          <w:sz w:val="24"/>
        </w:rPr>
        <w:t>300</w:t>
      </w:r>
      <w:r w:rsidRPr="00142B74" w:rsidR="0024784D">
        <w:rPr>
          <w:rFonts w:ascii="Arial Narrow" w:hAnsi="Arial Narrow"/>
          <w:sz w:val="24"/>
        </w:rPr>
        <w:t xml:space="preserve"> - A.70</w:t>
      </w:r>
      <w:r w:rsidR="00F24FB9">
        <w:rPr>
          <w:rFonts w:ascii="Arial Narrow" w:hAnsi="Arial Narrow"/>
          <w:sz w:val="24"/>
        </w:rPr>
        <w:t>.454.02.</w:t>
      </w:r>
      <w:r w:rsidRPr="00142B74" w:rsidR="0024784D">
        <w:rPr>
          <w:rFonts w:ascii="Arial Narrow" w:hAnsi="Arial Narrow"/>
          <w:sz w:val="24"/>
        </w:rPr>
        <w:t>000 Э3.</w:t>
      </w:r>
      <w:r w:rsidR="0024784D">
        <w:rPr>
          <w:rFonts w:ascii="Arial Narrow" w:hAnsi="Arial Narrow"/>
          <w:sz w:val="24"/>
        </w:rPr>
        <w:t xml:space="preserve">437, </w:t>
      </w:r>
      <w:r w:rsidRPr="00142B74" w:rsidR="0024784D">
        <w:rPr>
          <w:rFonts w:ascii="Arial Narrow" w:hAnsi="Arial Narrow"/>
          <w:sz w:val="24"/>
        </w:rPr>
        <w:t>A.70</w:t>
      </w:r>
      <w:r w:rsidR="00F24FB9">
        <w:rPr>
          <w:rFonts w:ascii="Arial Narrow" w:hAnsi="Arial Narrow"/>
          <w:sz w:val="24"/>
        </w:rPr>
        <w:t>.454.02.</w:t>
      </w:r>
      <w:r w:rsidRPr="00142B74" w:rsidR="0024784D">
        <w:rPr>
          <w:rFonts w:ascii="Arial Narrow" w:hAnsi="Arial Narrow"/>
          <w:sz w:val="24"/>
        </w:rPr>
        <w:t>000 </w:t>
      </w:r>
      <w:r w:rsidR="0024784D">
        <w:rPr>
          <w:rFonts w:ascii="Arial Narrow" w:hAnsi="Arial Narrow"/>
          <w:sz w:val="24"/>
        </w:rPr>
        <w:t>С2</w:t>
      </w:r>
      <w:r w:rsidRPr="00142B74" w:rsidR="00142B74">
        <w:rPr>
          <w:rFonts w:ascii="Arial Narrow" w:hAnsi="Arial Narrow"/>
          <w:sz w:val="24"/>
        </w:rPr>
        <w:t>.</w:t>
      </w:r>
      <w:r w:rsidRPr="00142B74" w:rsidR="00B465F0">
        <w:rPr>
          <w:rFonts w:ascii="Arial Narrow" w:hAnsi="Arial Narrow"/>
          <w:sz w:val="24"/>
        </w:rPr>
        <w:t xml:space="preserve"> </w:t>
      </w:r>
    </w:p>
    <w:p w:rsidR="00137CCF" w:rsidRPr="00142B74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D63781" w:rsidP="00BA58FD">
      <w:pPr>
        <w:keepNext/>
        <w:keepLines/>
        <w:spacing w:line="360" w:lineRule="auto"/>
        <w:ind w:left="426" w:hanging="9"/>
        <w:rPr>
          <w:rFonts w:ascii="Arial Narrow" w:hAnsi="Arial Narrow"/>
          <w:sz w:val="24"/>
        </w:rPr>
      </w:pPr>
    </w:p>
    <w:p w:rsidR="00137CCF" w:rsidRPr="000D55C8" w:rsidP="00BA58FD">
      <w:pPr>
        <w:keepNext/>
        <w:keepLines/>
        <w:spacing w:line="360" w:lineRule="auto"/>
        <w:ind w:left="426" w:hanging="9"/>
        <w:rPr>
          <w:rFonts w:ascii="Arial Narrow" w:hAnsi="Arial Narrow"/>
          <w:iCs/>
          <w:color w:val="FF0000"/>
          <w:sz w:val="24"/>
        </w:rPr>
        <w:sectPr w:rsidSect="00D33405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type w:val="continuous"/>
          <w:pgSz w:w="11906" w:h="16838" w:code="9"/>
          <w:pgMar w:top="1145" w:right="851" w:bottom="2835" w:left="1701" w:header="0" w:footer="709" w:gutter="0"/>
          <w:cols w:space="708"/>
          <w:titlePg/>
          <w:docGrid w:linePitch="360"/>
        </w:sectPr>
      </w:pPr>
    </w:p>
    <w:p w:rsidR="009C6F6C" w:rsidRPr="00B465F0" w:rsidP="00A26A9C">
      <w:pPr>
        <w:pStyle w:val="Heading2"/>
        <w:spacing w:line="360" w:lineRule="auto"/>
        <w:ind w:left="567"/>
        <w:jc w:val="both"/>
        <w:rPr>
          <w:rFonts w:ascii="Arial Narrow" w:hAnsi="Arial Narrow"/>
          <w:color w:val="000000"/>
          <w:sz w:val="24"/>
          <w:lang w:val="ru-RU"/>
        </w:rPr>
      </w:pPr>
    </w:p>
    <w:p w:rsidR="00A26A9C" w:rsidP="00A26A9C">
      <w:pPr>
        <w:pStyle w:val="Heading2"/>
        <w:spacing w:line="360" w:lineRule="auto"/>
        <w:ind w:left="567"/>
        <w:jc w:val="both"/>
        <w:rPr>
          <w:rFonts w:ascii="Arial Narrow" w:hAnsi="Arial Narrow"/>
          <w:color w:val="000000"/>
          <w:sz w:val="24"/>
          <w:lang w:val="ru-RU"/>
        </w:rPr>
      </w:pPr>
      <w:r w:rsidRPr="00AD176D">
        <w:rPr>
          <w:rFonts w:ascii="Arial Narrow" w:hAnsi="Arial Narrow"/>
          <w:color w:val="000000"/>
          <w:sz w:val="24"/>
        </w:rPr>
        <w:t>Таблица 1 – Перечень входных аналоговых сигналов</w:t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20"/>
      </w:tblPr>
      <w:tblGrid>
        <w:gridCol w:w="2552"/>
        <w:gridCol w:w="57"/>
        <w:gridCol w:w="2075"/>
        <w:gridCol w:w="1418"/>
        <w:gridCol w:w="992"/>
        <w:gridCol w:w="1273"/>
        <w:gridCol w:w="862"/>
        <w:gridCol w:w="853"/>
        <w:gridCol w:w="853"/>
        <w:gridCol w:w="1551"/>
        <w:gridCol w:w="853"/>
        <w:gridCol w:w="836"/>
      </w:tblGrid>
      <w:tr w:rsidTr="00970E51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09"/>
        </w:trPr>
        <w:tc>
          <w:tcPr>
            <w:tcW w:w="920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732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970E51" w:rsidR="0033474A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Модуль: клемма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04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Номи-нальное знач</w:t>
            </w:r>
            <w:r w:rsidRPr="00970E51">
              <w:rPr>
                <w:rFonts w:ascii="Arial Narrow" w:hAnsi="Arial Narrow"/>
                <w:sz w:val="24"/>
              </w:rPr>
              <w:t>е</w:t>
            </w:r>
            <w:r w:rsidR="00DE20F2">
              <w:rPr>
                <w:rFonts w:ascii="Arial Narrow" w:hAnsi="Arial Narrow"/>
                <w:sz w:val="24"/>
              </w:rPr>
              <w:t>-</w:t>
            </w:r>
            <w:r w:rsidRPr="00970E51">
              <w:rPr>
                <w:rFonts w:ascii="Arial Narrow" w:hAnsi="Arial Narrow"/>
                <w:sz w:val="24"/>
              </w:rPr>
              <w:t>ние</w:t>
            </w:r>
          </w:p>
        </w:tc>
        <w:tc>
          <w:tcPr>
            <w:tcW w:w="602" w:type="pct"/>
            <w:gridSpan w:val="2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Диапазон изменения пар</w:t>
            </w:r>
            <w:r w:rsidRPr="00970E51">
              <w:rPr>
                <w:rFonts w:ascii="Arial Narrow" w:hAnsi="Arial Narrow"/>
                <w:sz w:val="24"/>
              </w:rPr>
              <w:t>а</w:t>
            </w:r>
            <w:r w:rsidRPr="00970E51">
              <w:rPr>
                <w:rFonts w:ascii="Arial Narrow" w:hAnsi="Arial Narrow"/>
                <w:sz w:val="24"/>
              </w:rPr>
              <w:t>метра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Тип сигнала и диапазон настройки датчика</w:t>
            </w:r>
          </w:p>
        </w:tc>
        <w:tc>
          <w:tcPr>
            <w:tcW w:w="301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Поз. обозна-чение</w:t>
            </w:r>
          </w:p>
        </w:tc>
        <w:tc>
          <w:tcPr>
            <w:tcW w:w="295" w:type="pct"/>
            <w:vMerge w:val="restart"/>
            <w:tcBorders>
              <w:top w:val="single" w:sz="4" w:space="0" w:color="auto"/>
            </w:tcBorders>
            <w:vAlign w:val="center"/>
          </w:tcPr>
          <w:p w:rsidR="009C6F6C" w:rsidRPr="00970E51" w:rsidP="00171AD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Цикл опр</w:t>
            </w:r>
            <w:r w:rsidRPr="00970E51">
              <w:rPr>
                <w:rFonts w:ascii="Arial Narrow" w:hAnsi="Arial Narrow"/>
                <w:sz w:val="24"/>
              </w:rPr>
              <w:t>о</w:t>
            </w:r>
            <w:r w:rsidRPr="00970E51">
              <w:rPr>
                <w:rFonts w:ascii="Arial Narrow" w:hAnsi="Arial Narrow"/>
                <w:sz w:val="24"/>
              </w:rPr>
              <w:t>са,</w:t>
            </w:r>
          </w:p>
          <w:p w:rsidR="009C6F6C" w:rsidRPr="00970E51" w:rsidP="00171AD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 с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20" w:type="pct"/>
            <w:gridSpan w:val="2"/>
            <w:vMerge/>
            <w:vAlign w:val="center"/>
          </w:tcPr>
          <w:p w:rsidR="009C6F6C" w:rsidRPr="00970E51" w:rsidP="00171AD4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732" w:type="pct"/>
            <w:vMerge/>
            <w:vAlign w:val="center"/>
          </w:tcPr>
          <w:p w:rsidR="009C6F6C" w:rsidRPr="00970E51" w:rsidP="00171AD4">
            <w:pPr>
              <w:pStyle w:val="a0"/>
              <w:keepNext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00" w:type="pct"/>
            <w:vMerge/>
            <w:vAlign w:val="center"/>
          </w:tcPr>
          <w:p w:rsidR="009C6F6C" w:rsidRPr="00970E51" w:rsidP="00171AD4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  <w:tc>
          <w:tcPr>
            <w:tcW w:w="350" w:type="pct"/>
            <w:vMerge/>
            <w:vAlign w:val="center"/>
          </w:tcPr>
          <w:p w:rsidR="009C6F6C" w:rsidRPr="00970E51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Merge/>
            <w:vAlign w:val="center"/>
          </w:tcPr>
          <w:p w:rsidR="009C6F6C" w:rsidRPr="00970E51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4" w:type="pct"/>
            <w:vMerge/>
            <w:vAlign w:val="center"/>
          </w:tcPr>
          <w:p w:rsidR="009C6F6C" w:rsidRPr="00970E51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min</w:t>
            </w:r>
          </w:p>
        </w:tc>
        <w:tc>
          <w:tcPr>
            <w:tcW w:w="301" w:type="pct"/>
            <w:vAlign w:val="center"/>
          </w:tcPr>
          <w:p w:rsidR="009C6F6C" w:rsidRPr="00970E51" w:rsidP="00171AD4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max</w:t>
            </w:r>
          </w:p>
        </w:tc>
        <w:tc>
          <w:tcPr>
            <w:tcW w:w="547" w:type="pct"/>
            <w:vMerge/>
            <w:vAlign w:val="center"/>
          </w:tcPr>
          <w:p w:rsidR="009C6F6C" w:rsidRPr="00970E51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Merge/>
            <w:vAlign w:val="center"/>
          </w:tcPr>
          <w:p w:rsidR="009C6F6C" w:rsidRPr="00970E51" w:rsidP="00171AD4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295" w:type="pct"/>
            <w:vMerge/>
            <w:vAlign w:val="center"/>
          </w:tcPr>
          <w:p w:rsidR="009C6F6C" w:rsidRPr="00970E51" w:rsidP="00171AD4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hRule="exact" w:val="468"/>
        </w:trPr>
        <w:tc>
          <w:tcPr>
            <w:tcW w:w="5000" w:type="pct"/>
            <w:gridSpan w:val="12"/>
            <w:vAlign w:val="center"/>
          </w:tcPr>
          <w:p w:rsidR="0012074E" w:rsidRPr="00970E51" w:rsidP="00227D4E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Шкаф 040Т</w:t>
            </w:r>
            <w:r w:rsidR="00227D4E">
              <w:rPr>
                <w:rFonts w:ascii="Arial Narrow" w:hAnsi="Arial Narrow"/>
                <w:sz w:val="24"/>
              </w:rPr>
              <w:t>22</w:t>
            </w:r>
            <w:r w:rsidRPr="00970E51">
              <w:rPr>
                <w:rFonts w:ascii="Arial Narrow" w:hAnsi="Arial Narrow"/>
                <w:sz w:val="24"/>
              </w:rPr>
              <w:t>405Z,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970E51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раствора в дренажном монжюсе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550А,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550Т01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1.3:3, 405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1.3:5-;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1.3:4,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1.3:6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301-601,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301-602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405-ХТ10:21, 405-ХТ10:23; 405-ХТ10:22, 405-ХТ10:24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1-1 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1421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раствора в баке реэкстракта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000Т01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1.3:7, 405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1.3:9;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1.3:8,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1.3:10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302-601,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302-602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405-ХТ10:25, 405-ХТ10:27; 405-ХТ10:26, 405-ХТ10:28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раствора в баке реэкстракта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001А,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001Т01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1.3:11, 405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1.3:13;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1.3:12,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1.3:14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303-601,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303-602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405-ХТ10:29, 405-ХТ10:31; 405-ХТ10:30, 405-ХТ10:3</w:t>
            </w:r>
            <w:r w:rsidRPr="00970E51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Температура греющего пара на входе в греющую камеру выпарного аппарата</w:t>
              <w:br/>
              <w:t xml:space="preserve">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1.3:15,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1.3:17;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1.3:16,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1.3:18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330-601,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330-602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405-ХТ10:33, 405-ХТ10:35; 405-ХТ10:34, 405-ХТ10:36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140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вторичного пара после выпарного аппарата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gridSpan w:val="2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110Т04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1.3:23, 405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1.3:25;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1.3:24,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1.3:26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332-601,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332-602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405-ХТ10:37, 405-ХТ10:39; 405-ХТ10:38, 405-ХТ10:40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80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32-1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970E51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552"/>
        <w:gridCol w:w="2132"/>
        <w:gridCol w:w="1418"/>
        <w:gridCol w:w="992"/>
        <w:gridCol w:w="1273"/>
        <w:gridCol w:w="862"/>
        <w:gridCol w:w="853"/>
        <w:gridCol w:w="853"/>
        <w:gridCol w:w="1551"/>
        <w:gridCol w:w="853"/>
        <w:gridCol w:w="836"/>
      </w:tblGrid>
      <w:tr w:rsidTr="00970E51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E51" w:rsidRPr="00BD4196" w:rsidP="004939F5">
            <w:pPr>
              <w:rPr>
                <w:rFonts w:ascii="Arial Narrow" w:hAnsi="Arial Narrow"/>
                <w:sz w:val="24"/>
              </w:rPr>
            </w:pPr>
            <w:r w:rsidRPr="00BD4196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09"/>
          <w:tblHeader/>
        </w:trPr>
        <w:tc>
          <w:tcPr>
            <w:tcW w:w="900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752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Модуль: клемма</w:t>
            </w:r>
          </w:p>
        </w:tc>
        <w:tc>
          <w:tcPr>
            <w:tcW w:w="350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449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04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Номи-нальное знач</w:t>
            </w:r>
            <w:r w:rsidRPr="00970E51">
              <w:rPr>
                <w:rFonts w:ascii="Arial Narrow" w:hAnsi="Arial Narrow"/>
                <w:sz w:val="24"/>
              </w:rPr>
              <w:t>е</w:t>
            </w:r>
            <w:r w:rsidR="00DE20F2">
              <w:rPr>
                <w:rFonts w:ascii="Arial Narrow" w:hAnsi="Arial Narrow"/>
                <w:sz w:val="24"/>
              </w:rPr>
              <w:t>-</w:t>
            </w:r>
            <w:r w:rsidRPr="00970E51">
              <w:rPr>
                <w:rFonts w:ascii="Arial Narrow" w:hAnsi="Arial Narrow"/>
                <w:sz w:val="24"/>
              </w:rPr>
              <w:t>ние</w:t>
            </w:r>
          </w:p>
        </w:tc>
        <w:tc>
          <w:tcPr>
            <w:tcW w:w="602" w:type="pct"/>
            <w:gridSpan w:val="2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Диапазон изменения пар</w:t>
            </w:r>
            <w:r w:rsidRPr="00970E51">
              <w:rPr>
                <w:rFonts w:ascii="Arial Narrow" w:hAnsi="Arial Narrow"/>
                <w:sz w:val="24"/>
              </w:rPr>
              <w:t>а</w:t>
            </w:r>
            <w:r w:rsidRPr="00970E51">
              <w:rPr>
                <w:rFonts w:ascii="Arial Narrow" w:hAnsi="Arial Narrow"/>
                <w:sz w:val="24"/>
              </w:rPr>
              <w:t>метра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Тип сигнала и диапазон настройки датчика</w:t>
            </w:r>
          </w:p>
        </w:tc>
        <w:tc>
          <w:tcPr>
            <w:tcW w:w="301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Поз. обозна-чение</w:t>
            </w:r>
          </w:p>
        </w:tc>
        <w:tc>
          <w:tcPr>
            <w:tcW w:w="295" w:type="pct"/>
            <w:vMerge w:val="restar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Цикл опр</w:t>
            </w:r>
            <w:r w:rsidRPr="00970E51">
              <w:rPr>
                <w:rFonts w:ascii="Arial Narrow" w:hAnsi="Arial Narrow"/>
                <w:sz w:val="24"/>
              </w:rPr>
              <w:t>о</w:t>
            </w:r>
            <w:r w:rsidRPr="00970E51">
              <w:rPr>
                <w:rFonts w:ascii="Arial Narrow" w:hAnsi="Arial Narrow"/>
                <w:sz w:val="24"/>
              </w:rPr>
              <w:t>са,</w:t>
            </w:r>
          </w:p>
          <w:p w:rsidR="00970E51" w:rsidRPr="00970E51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 с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  <w:tblHeader/>
        </w:trPr>
        <w:tc>
          <w:tcPr>
            <w:tcW w:w="900" w:type="pct"/>
            <w:vMerge/>
            <w:vAlign w:val="center"/>
          </w:tcPr>
          <w:p w:rsidR="00970E51" w:rsidRPr="00970E51" w:rsidP="004939F5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752" w:type="pct"/>
            <w:vMerge/>
            <w:vAlign w:val="center"/>
          </w:tcPr>
          <w:p w:rsidR="00970E51" w:rsidRPr="00970E51" w:rsidP="004939F5">
            <w:pPr>
              <w:pStyle w:val="a0"/>
              <w:keepNext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00" w:type="pct"/>
            <w:vMerge/>
            <w:vAlign w:val="center"/>
          </w:tcPr>
          <w:p w:rsidR="00970E51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  <w:tc>
          <w:tcPr>
            <w:tcW w:w="350" w:type="pct"/>
            <w:vMerge/>
            <w:vAlign w:val="center"/>
          </w:tcPr>
          <w:p w:rsidR="00970E51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Merge/>
            <w:vAlign w:val="center"/>
          </w:tcPr>
          <w:p w:rsidR="00970E51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4" w:type="pct"/>
            <w:vMerge/>
            <w:vAlign w:val="center"/>
          </w:tcPr>
          <w:p w:rsidR="00970E51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min</w:t>
            </w:r>
          </w:p>
        </w:tc>
        <w:tc>
          <w:tcPr>
            <w:tcW w:w="301" w:type="pct"/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max</w:t>
            </w:r>
          </w:p>
        </w:tc>
        <w:tc>
          <w:tcPr>
            <w:tcW w:w="547" w:type="pct"/>
            <w:vMerge/>
            <w:vAlign w:val="center"/>
          </w:tcPr>
          <w:p w:rsidR="00970E51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01" w:type="pct"/>
            <w:vMerge/>
            <w:vAlign w:val="center"/>
          </w:tcPr>
          <w:p w:rsidR="00970E51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295" w:type="pct"/>
            <w:vMerge/>
            <w:vAlign w:val="center"/>
          </w:tcPr>
          <w:p w:rsidR="00970E51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hRule="exact" w:val="468"/>
          <w:tblHeader/>
        </w:trPr>
        <w:tc>
          <w:tcPr>
            <w:tcW w:w="5000" w:type="pct"/>
            <w:gridSpan w:val="11"/>
            <w:vAlign w:val="center"/>
          </w:tcPr>
          <w:p w:rsidR="00970E51" w:rsidRPr="00970E51" w:rsidP="00227D4E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Шкаф 040Т</w:t>
            </w:r>
            <w:r w:rsidR="00227D4E">
              <w:rPr>
                <w:rFonts w:ascii="Arial Narrow" w:hAnsi="Arial Narrow"/>
                <w:sz w:val="24"/>
              </w:rPr>
              <w:t>22</w:t>
            </w:r>
            <w:r w:rsidRPr="00970E51">
              <w:rPr>
                <w:rFonts w:ascii="Arial Narrow" w:hAnsi="Arial Narrow"/>
                <w:sz w:val="24"/>
              </w:rPr>
              <w:t>405Z,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970E51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стенки обогреваемого трубопровода после выпарного аппарата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110Т03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1.3:27, 405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1.3:29;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1.3:28,</w:t>
            </w:r>
            <w:r w:rsidRPr="00970E51">
              <w:rPr>
                <w:rFonts w:ascii="Arial Narrow" w:hAnsi="Arial Narrow"/>
                <w:sz w:val="24"/>
              </w:rPr>
              <w:t xml:space="preserve">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1.3:30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333-601,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333-602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405-ХТ10:41, 405-ХТ10:43; 405-ХТ10:42, 405-ХТ10:44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80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70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95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раствора в выпарном аппарате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110Т02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1.3:31, 405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1.3:33;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1.3:32,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 xml:space="preserve"> DD</w:t>
            </w:r>
            <w:r w:rsidRPr="00970E51">
              <w:rPr>
                <w:rFonts w:ascii="Arial Narrow" w:hAnsi="Arial Narrow"/>
                <w:sz w:val="24"/>
              </w:rPr>
              <w:t>1</w:t>
            </w:r>
            <w:r w:rsidRPr="00970E51">
              <w:rPr>
                <w:rFonts w:ascii="Arial Narrow" w:hAnsi="Arial Narrow"/>
                <w:sz w:val="24"/>
              </w:rPr>
              <w:t>.3:34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331-601,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331-602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405-ХТ10:45, 405-ХТ10:47; 405-ХТ10:46, 405-ХТ10:48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70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31-1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упаренного раствора в баке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1.4:3,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1.4:5-;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1.4:4,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</w:t>
            </w:r>
            <w:r w:rsidRPr="00970E51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336-601,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336-602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405-ХТ10:56, 405-ХТ10:58; 405-ХТ10:57, 405-ХТ10:59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</w:t>
            </w: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80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упаренного раствора в баке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1.4:7,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1.4:9;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1.4:8,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1.4:10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337-601,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337-602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405-ХТ10:60, 405-ХТ10:62; 405-ХТ10:61, 405-ХТ10:63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</w:t>
            </w: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80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стенки обогреваемого трубопровода на выходе из баков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 xml:space="preserve">222А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223Т02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1.4:11,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1.4:13; </w:t>
            </w:r>
            <w:r w:rsidRPr="00970E51">
              <w:rPr>
                <w:rFonts w:ascii="Arial Narrow" w:hAnsi="Arial Narrow"/>
                <w:sz w:val="24"/>
              </w:rPr>
              <w:t xml:space="preserve">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1.4:12,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1.4:14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338-601,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338-602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405-ХТ10:64, 405-ХТ10:66; 405-ХТ10:65, 405-ХТ10:67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8</w:t>
            </w: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75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95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38-1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пара в сепараторе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111А,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111Т01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1.4:15,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1.4:17;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1.4:16, 405-</w:t>
            </w:r>
            <w:r w:rsidRPr="00970E51">
              <w:rPr>
                <w:rFonts w:ascii="Arial Narrow" w:hAnsi="Arial Narrow"/>
                <w:sz w:val="24"/>
              </w:rPr>
              <w:t xml:space="preserve">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1.4:18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365-601,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365-602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405-ХТ10:68, 405-ХТ10:70 405-ХТ10:69, 405-ХТ10:71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75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65-1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раствора в скруббере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1.4:23,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1.4:25;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1.4:24,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1.4:26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366-601</w:t>
            </w:r>
            <w:r w:rsidRPr="00970E51">
              <w:rPr>
                <w:rFonts w:ascii="Arial Narrow" w:hAnsi="Arial Narrow"/>
                <w:sz w:val="24"/>
              </w:rPr>
              <w:t xml:space="preserve">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366-602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405-ХТ10:72, 405-ХТ10:74 405-ХТ10:73, 405-ХТ10:75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75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66-1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греющего пара на входе в греющую камеру скруббера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330Т02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1.4:27,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1.4:29;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1.4:28,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</w:rPr>
              <w:t>4:30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367-601,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367-602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405-ХТ10:76, 405-ХТ10:78 405-ХТ10:77, 405-ХТ10:79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130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67-1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охлаждающей воды на выходе из конденсатора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440Т01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1.4:31,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1.4:33;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1.4:32, 40</w:t>
            </w:r>
            <w:r w:rsidRPr="00970E51">
              <w:rPr>
                <w:rFonts w:ascii="Arial Narrow" w:hAnsi="Arial Narrow"/>
                <w:sz w:val="24"/>
              </w:rPr>
              <w:t xml:space="preserve">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1.4:34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410-601,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410-602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405-ХТ10:80, 405-ХТ10:82 405-ХТ10:81, 405-ХТ10:83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110-1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конденсата вторичного пара на выходе из конденсатора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440А,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440Т01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1.4:35,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1.4:37; 40</w:t>
            </w:r>
            <w:r w:rsidRPr="00970E51">
              <w:rPr>
                <w:rFonts w:ascii="Arial Narrow" w:hAnsi="Arial Narrow"/>
                <w:sz w:val="24"/>
              </w:rPr>
              <w:t xml:space="preserve">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1.4:36,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1.4:38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411-601,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411-602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405-ХТ10:84, 405-ХТ10:86 405-ХТ10:85, 405-ХТ10:87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80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111-1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охлаждающей воды на выходе из конденсатора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447А,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447Т01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1.5:3,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1.5:5; </w:t>
            </w:r>
            <w:r w:rsidRPr="00970E51">
              <w:rPr>
                <w:rFonts w:ascii="Arial Narrow" w:hAnsi="Arial Narrow"/>
                <w:sz w:val="24"/>
              </w:rPr>
              <w:t xml:space="preserve">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1.5:4,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1.5:6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412-601,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412-602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405-ХТ10:91, 405-ХТ10:93 405-ХТ10:92, 405-ХТ10:94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112-1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раствора в баке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112А,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112Т01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1.5:7,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1.5:9;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1.5:8,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1.5:10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368-601,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368-602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405-ХТ10:95, 405-ХТ10:97 405-ХТ10:96, 405-ХТ10:98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68-1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упаренного раствора в баке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332А,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332Т01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1.5:11,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1.5:13;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1.5:12,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1.5:14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</w:t>
            </w:r>
            <w:r w:rsidRPr="00970E51">
              <w:rPr>
                <w:rFonts w:ascii="Arial Narrow" w:hAnsi="Arial Narrow"/>
                <w:sz w:val="24"/>
              </w:rPr>
              <w:t xml:space="preserve">1-601,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371-602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405-ХТ10:99, 405-ХТ10:101 405-ХТ10:100, 405-ХТ10:102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71-1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Температура газа перед эжектором</w:t>
            </w:r>
          </w:p>
          <w:p w:rsidR="0012074E" w:rsidRPr="00970E51" w:rsidP="004939F5">
            <w:pPr>
              <w:ind w:left="36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448А,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448Т01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1.5:15,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1.5:17;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1.5:14,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1.5:18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369-601,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369-6</w:t>
            </w:r>
            <w:r w:rsidRPr="00970E51">
              <w:rPr>
                <w:rFonts w:ascii="Arial Narrow" w:hAnsi="Arial Narrow"/>
                <w:sz w:val="24"/>
              </w:rPr>
              <w:t>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405-ХТ10:103, 405-ХТ10:105 405-ХТ10:104, 405-ХТ10:106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25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69-1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раствора в баке конденсатном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441А,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441Т01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1.5:23,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1.5:25;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1.5:24,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1.5:26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413-601,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413-602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405-ХТ10:107, 405-ХТ10:109 405-ХТ10:108, 405-ХТ10:110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113-1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Температура конденсата вторичного пара после конденсатора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447А, °</w:t>
            </w:r>
            <w:r w:rsidRPr="00970E51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447Т02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1.5:27, 405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1.5:29;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 xml:space="preserve">1.5:28, 405- 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1.5:30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414-601,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414-602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405-ХТ10:111, 405-ХТ10:113 405-ХТ10:112, 405-ХТ10:114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Pt100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минус 50 - </w:t>
              <w:br/>
              <w:t>плюс 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114-1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Давление избыточное в коллекторе греющего пара,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110Р03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1.6:2;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304-603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304-602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405-ХТ10:123, 405-ХТ10:124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</w:t>
            </w:r>
            <w:r w:rsidRPr="00970E51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0-600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греющего пара на входе в эжектор </w:t>
              <w:br/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448А,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448Р01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1.6:4;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417-603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417-602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405-ХТ10:121, 405-ХТ10:122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0-600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117-1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Перепад давления на на тарелках скруббера </w:t>
            </w:r>
            <w:r w:rsidR="00F67173">
              <w:rPr>
                <w:rFonts w:ascii="Arial Narrow" w:hAnsi="Arial Narrow"/>
                <w:sz w:val="24"/>
              </w:rPr>
              <w:t>040</w:t>
            </w:r>
            <w:r w:rsidR="00F67173">
              <w:rPr>
                <w:rFonts w:ascii="Arial Narrow" w:hAnsi="Arial Narrow"/>
                <w:sz w:val="24"/>
              </w:rPr>
              <w:t>T22</w:t>
            </w:r>
            <w:r w:rsidRPr="00970E51">
              <w:rPr>
                <w:rFonts w:ascii="Arial Narrow" w:hAnsi="Arial Narrow"/>
                <w:sz w:val="24"/>
              </w:rPr>
              <w:t>330А,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330Р05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1.6:6;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378-603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378-602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405-ХТ10:125, 405-ХТ10:126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5,0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3,0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6,0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0-6,3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78-1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003А,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003Р01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1.6:8;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1.6:9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306-603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306-602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405-ХТ10:127, 405-ХТ10:128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002А,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002Р01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1.6:12;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1.6:13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307-603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307-602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405-ХТ10:129, 405-ХТ10:130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114А,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114Р01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1.6:14;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1.6:15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375-603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375-602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405-ХТ10:131, 405-ХТ10:132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75-1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113А,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113Р01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1.6:16;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1.6:17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376-603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376-602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405-ХТ10:133, 405-ХТ10:134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76-1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333А,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333Р01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1.6:18;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1.6:19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377-603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377-602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405-ХТ10:135, 405-ХТ10:136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77-1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греющего пара в выпарной аппарат </w:t>
              <w:br/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</w:t>
            </w:r>
            <w:r w:rsidRPr="00970E5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1.7:2;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339-603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339-602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405-ХТ10:141, 405-ХТ10:142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0-300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39-1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греющего пара в скруббер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330Р02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1.7:4; 4</w:t>
            </w:r>
            <w:r w:rsidRPr="00970E51">
              <w:rPr>
                <w:rFonts w:ascii="Arial Narrow" w:hAnsi="Arial Narrow"/>
                <w:sz w:val="24"/>
              </w:rPr>
              <w:t>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374-603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374-602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405-ХТ10:143, 405-ХТ10:144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0-300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74-1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вторичного  пара на выходе из выпарного аппарата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110Р02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1.7:6;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340-603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340-602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405-ХТ10:145, 405-ХТ10:146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греющего  пара перед кольцевыми баками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 xml:space="preserve">222А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222Р02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1.7:8;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1.7:9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341-603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341-602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405-ХТ10:147, 405-ХТ10:148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90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0-150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в зазоре бака  кольцевого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1.7:12 405-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1.7:13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342-603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342-602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405-ХТ10:149, 405-ХТ10:150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0-400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42-1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в зазоре бака  кольцевого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1.7:14 405-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1.7:15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343-603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343-602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405-ХТ10:151, 405-ХТ10:152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0-400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43-1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вторичного пара перед скруббером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330Р03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1.7:16 405-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1.7:17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372-603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372-602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405-ХТ10:153, 405-ХТ10:154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65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0-65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72-1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вторичного пара на выходе из скруббера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440Р01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1.7:18 405-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1.7:19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373-603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373-602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405-ХТ10:155, 405-ХТ10:156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65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0-65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73-1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Давление греющего  пара перед конденсатором ПЭБ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447А,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447Р01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</w:t>
            </w:r>
            <w:r w:rsidRPr="00970E51">
              <w:rPr>
                <w:rFonts w:ascii="Arial Narrow" w:hAnsi="Arial Narrow"/>
                <w:sz w:val="24"/>
              </w:rPr>
              <w:t>.8:2 405-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418-603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418-602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405-ХТ10:157 405-ХТ10:158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118-1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442А,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442Р01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419-603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419-602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405-ХТ10:159 405-ХТ10:160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</w:t>
            </w: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119-1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446А,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446Р01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1.8:6 405-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420-603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420-602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405-ХТ10:161 405-ХТ10:162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120-1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443А,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443Р01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</w:t>
            </w:r>
            <w:r w:rsidRPr="00970E51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1.8:8 405-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1.8:9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421-603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421-602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405-ХТ10:163 405-ХТ10:164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121-1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444А,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444Р01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1.8:12 405-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1.8:13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422-603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422-602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405-ХТ10:165 405-ХТ10:166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122-1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Избыточное давление на напоре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445А, кПа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445Р01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1.8:14 405-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1.8:15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423-603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423-602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405-ХТ10:167 405-ХТ10:168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123-1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электропроводности исходного раствора на выходе из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 xml:space="preserve">000А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001А, мСм/см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000М01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1.8:16 405-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1.8:17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324-60</w:t>
            </w:r>
            <w:r w:rsidRPr="00970E51">
              <w:rPr>
                <w:rFonts w:ascii="Arial Narrow" w:hAnsi="Arial Narrow"/>
                <w:sz w:val="24"/>
                <w:lang w:val="en-US"/>
              </w:rPr>
              <w:t>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324-60</w:t>
            </w:r>
            <w:r w:rsidRPr="00970E5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405-ХТ10:169 405-ХТ10:170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0-1000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24-2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электропроводности конденсата греющего пара на выходе из выпарного аппарата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мСм/см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110М02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1.8:18 405-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1.8:19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358-60</w:t>
            </w:r>
            <w:r w:rsidRPr="00970E51">
              <w:rPr>
                <w:rFonts w:ascii="Arial Narrow" w:hAnsi="Arial Narrow"/>
                <w:sz w:val="24"/>
                <w:lang w:val="en-US"/>
              </w:rPr>
              <w:t>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358-60</w:t>
            </w:r>
            <w:r w:rsidRPr="00970E5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405-ХТ10:171 405-ХТ10:172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58-2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Расход реэкстракта после насосов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 xml:space="preserve">002А,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003А, кг/ч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F01XQ01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1.9:</w:t>
            </w:r>
            <w:r w:rsidRPr="00970E51">
              <w:rPr>
                <w:rFonts w:ascii="Arial Narrow" w:hAnsi="Arial Narrow"/>
                <w:sz w:val="24"/>
                <w:lang w:val="en-US"/>
              </w:rPr>
              <w:t>2</w:t>
            </w:r>
            <w:r w:rsidRPr="00970E51">
              <w:rPr>
                <w:rFonts w:ascii="Arial Narrow" w:hAnsi="Arial Narrow"/>
                <w:sz w:val="24"/>
              </w:rPr>
              <w:t xml:space="preserve">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9</w:t>
            </w:r>
            <w:r w:rsidRPr="00970E51">
              <w:rPr>
                <w:rFonts w:ascii="Arial Narrow" w:hAnsi="Arial Narrow"/>
                <w:sz w:val="24"/>
              </w:rPr>
              <w:t>:</w:t>
            </w:r>
            <w:r w:rsidRPr="00970E5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3</w:t>
            </w: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  <w:r w:rsidRPr="00970E51">
              <w:rPr>
                <w:rFonts w:ascii="Arial Narrow" w:hAnsi="Arial Narrow"/>
                <w:sz w:val="24"/>
              </w:rPr>
              <w:t>8-603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</w:t>
            </w: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  <w:r w:rsidRPr="00970E51">
              <w:rPr>
                <w:rFonts w:ascii="Arial Narrow" w:hAnsi="Arial Narrow"/>
                <w:sz w:val="24"/>
              </w:rPr>
              <w:t>8-60</w:t>
            </w:r>
            <w:r w:rsidRPr="00970E51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</w:t>
            </w:r>
            <w:r w:rsidRPr="00970E51">
              <w:rPr>
                <w:rFonts w:ascii="Arial Narrow" w:hAnsi="Arial Narrow"/>
                <w:sz w:val="22"/>
                <w:szCs w:val="22"/>
              </w:rPr>
              <w:t>0:1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8</w:t>
            </w:r>
            <w:r w:rsidRPr="00970E51">
              <w:rPr>
                <w:rFonts w:ascii="Arial Narrow" w:hAnsi="Arial Narrow"/>
                <w:sz w:val="22"/>
                <w:szCs w:val="22"/>
              </w:rPr>
              <w:t>1 405-ХТ10:1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8</w:t>
            </w:r>
            <w:r w:rsidRPr="00970E51">
              <w:rPr>
                <w:rFonts w:ascii="Arial Narrow" w:hAnsi="Arial Narrow"/>
                <w:sz w:val="22"/>
                <w:szCs w:val="22"/>
              </w:rPr>
              <w:t>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500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400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60</w:t>
            </w:r>
            <w:r w:rsidRPr="00970E51">
              <w:rPr>
                <w:rFonts w:ascii="Arial Narrow" w:hAnsi="Arial Narrow"/>
                <w:sz w:val="24"/>
              </w:rPr>
              <w:t>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8-1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01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Расход флегмы на скруббер</w:t>
              <w:br/>
              <w:t xml:space="preserve">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л/ч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</w:t>
            </w:r>
            <w:r w:rsidRPr="00970E51">
              <w:rPr>
                <w:rFonts w:ascii="Arial Narrow" w:hAnsi="Arial Narrow"/>
                <w:sz w:val="24"/>
                <w:lang w:val="en-US"/>
              </w:rPr>
              <w:t>F</w:t>
            </w:r>
            <w:r w:rsidRPr="00970E51">
              <w:rPr>
                <w:rFonts w:ascii="Arial Narrow" w:hAnsi="Arial Narrow"/>
                <w:sz w:val="24"/>
              </w:rPr>
              <w:t>02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</w:t>
            </w:r>
            <w:r w:rsidRPr="00970E51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1.9:4 405-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1.9:5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380-603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380-604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405-ХТ10:183 405-ХТ10:184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6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80-1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Расход конденсата вторичного пара из конденсатора </w:t>
            </w:r>
            <w:r w:rsidR="00F67173">
              <w:rPr>
                <w:rFonts w:ascii="Arial Narrow" w:hAnsi="Arial Narrow"/>
                <w:sz w:val="24"/>
              </w:rPr>
              <w:t>040T2</w:t>
            </w:r>
            <w:r w:rsidR="00F67173">
              <w:rPr>
                <w:rFonts w:ascii="Arial Narrow" w:hAnsi="Arial Narrow"/>
                <w:sz w:val="24"/>
              </w:rPr>
              <w:t>2</w:t>
            </w:r>
            <w:r w:rsidRPr="00970E51">
              <w:rPr>
                <w:rFonts w:ascii="Arial Narrow" w:hAnsi="Arial Narrow"/>
                <w:sz w:val="24"/>
              </w:rPr>
              <w:t>440А, кг/ч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440</w:t>
            </w:r>
            <w:r w:rsidRPr="00970E51">
              <w:rPr>
                <w:rFonts w:ascii="Arial Narrow" w:hAnsi="Arial Narrow"/>
                <w:sz w:val="24"/>
                <w:lang w:val="en-US"/>
              </w:rPr>
              <w:t>F0</w:t>
            </w:r>
            <w:r w:rsidRPr="00970E51">
              <w:rPr>
                <w:rFonts w:ascii="Arial Narrow" w:hAnsi="Arial Narrow"/>
                <w:sz w:val="24"/>
              </w:rPr>
              <w:t>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1.9:6 405-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9</w:t>
            </w:r>
            <w:r w:rsidRPr="00970E51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425-603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425-602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8</w:t>
            </w:r>
            <w:r w:rsidRPr="00970E51">
              <w:rPr>
                <w:rFonts w:ascii="Arial Narrow" w:hAnsi="Arial Narrow"/>
                <w:sz w:val="22"/>
                <w:szCs w:val="22"/>
              </w:rPr>
              <w:t>5 405-ХТ10:1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8</w:t>
            </w:r>
            <w:r w:rsidRPr="00970E51">
              <w:rPr>
                <w:rFonts w:ascii="Arial Narrow" w:hAnsi="Arial Narrow"/>
                <w:sz w:val="22"/>
                <w:szCs w:val="22"/>
              </w:rPr>
              <w:t>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300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125-2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854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Раход флегмы на сепаратор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111А, л/ч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443</w:t>
            </w:r>
            <w:r w:rsidRPr="00970E51">
              <w:rPr>
                <w:rFonts w:ascii="Arial Narrow" w:hAnsi="Arial Narrow"/>
                <w:sz w:val="24"/>
                <w:lang w:val="en-US"/>
              </w:rPr>
              <w:t>F0</w:t>
            </w:r>
            <w:r w:rsidRPr="00970E51">
              <w:rPr>
                <w:rFonts w:ascii="Arial Narrow" w:hAnsi="Arial Narrow"/>
                <w:sz w:val="24"/>
              </w:rPr>
              <w:t>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1.9:12 405-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9</w:t>
            </w:r>
            <w:r w:rsidRPr="00970E51">
              <w:rPr>
                <w:rFonts w:ascii="Arial Narrow" w:hAnsi="Arial Narrow"/>
                <w:sz w:val="24"/>
              </w:rPr>
              <w:t>:13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427-603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427-604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8</w:t>
            </w:r>
            <w:r w:rsidRPr="00970E51">
              <w:rPr>
                <w:rFonts w:ascii="Arial Narrow" w:hAnsi="Arial Narrow"/>
                <w:sz w:val="22"/>
                <w:szCs w:val="22"/>
              </w:rPr>
              <w:t>9 405-ХТ10:190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40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127-1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Раход флегмы на скруббер </w:t>
              <w:br/>
              <w:t xml:space="preserve">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л/ч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445</w:t>
            </w:r>
            <w:r w:rsidRPr="00970E51">
              <w:rPr>
                <w:rFonts w:ascii="Arial Narrow" w:hAnsi="Arial Narrow"/>
                <w:sz w:val="24"/>
                <w:lang w:val="en-US"/>
              </w:rPr>
              <w:t>F</w:t>
            </w:r>
            <w:r w:rsidRPr="00970E51">
              <w:rPr>
                <w:rFonts w:ascii="Arial Narrow" w:hAnsi="Arial Narrow"/>
                <w:sz w:val="24"/>
              </w:rPr>
              <w:t>01XQ01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1.9:14 405-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1.9:15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428-603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428-604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405-ХТ10:191 405-ХТ10:192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40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128-1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Раход греющего пара на скруббер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м</w:t>
            </w:r>
            <w:r w:rsidRPr="00970E51">
              <w:rPr>
                <w:rFonts w:ascii="Arial Narrow" w:hAnsi="Arial Narrow"/>
                <w:sz w:val="24"/>
                <w:vertAlign w:val="superscript"/>
              </w:rPr>
              <w:t>3</w:t>
            </w:r>
            <w:r w:rsidRPr="00970E51">
              <w:rPr>
                <w:rFonts w:ascii="Arial Narrow" w:hAnsi="Arial Narrow"/>
                <w:sz w:val="24"/>
              </w:rPr>
              <w:t>/ч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</w:t>
            </w:r>
            <w:r w:rsidRPr="00970E51">
              <w:rPr>
                <w:rFonts w:ascii="Arial Narrow" w:hAnsi="Arial Narrow"/>
                <w:sz w:val="24"/>
                <w:lang w:val="en-US"/>
              </w:rPr>
              <w:t>F01</w:t>
            </w:r>
            <w:r w:rsidRPr="00970E51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405</w:t>
            </w:r>
            <w:r w:rsidRPr="00970E51">
              <w:rPr>
                <w:rFonts w:ascii="Arial Narrow" w:hAnsi="Arial Narrow"/>
                <w:sz w:val="24"/>
              </w:rPr>
              <w:t>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1.9:1</w:t>
            </w:r>
            <w:r w:rsidRPr="00970E51">
              <w:rPr>
                <w:rFonts w:ascii="Arial Narrow" w:hAnsi="Arial Narrow"/>
                <w:sz w:val="24"/>
                <w:lang w:val="en-US"/>
              </w:rPr>
              <w:t>6</w:t>
            </w:r>
            <w:r w:rsidRPr="00970E51">
              <w:rPr>
                <w:rFonts w:ascii="Arial Narrow" w:hAnsi="Arial Narrow"/>
                <w:sz w:val="24"/>
              </w:rPr>
              <w:t xml:space="preserve">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9</w:t>
            </w:r>
            <w:r w:rsidRPr="00970E51">
              <w:rPr>
                <w:rFonts w:ascii="Arial Narrow" w:hAnsi="Arial Narrow"/>
                <w:sz w:val="24"/>
              </w:rPr>
              <w:t>:1</w:t>
            </w:r>
            <w:r w:rsidRPr="00970E51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383</w:t>
            </w:r>
            <w:r w:rsidRPr="00970E51">
              <w:rPr>
                <w:rFonts w:ascii="Arial Narrow" w:hAnsi="Arial Narrow"/>
                <w:sz w:val="24"/>
              </w:rPr>
              <w:t>-60</w:t>
            </w:r>
            <w:r w:rsidRPr="00970E51">
              <w:rPr>
                <w:rFonts w:ascii="Arial Narrow" w:hAnsi="Arial Narrow"/>
                <w:sz w:val="24"/>
                <w:lang w:val="en-US"/>
              </w:rPr>
              <w:t>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</w:t>
            </w:r>
            <w:r w:rsidRPr="00970E51">
              <w:rPr>
                <w:rFonts w:ascii="Arial Narrow" w:hAnsi="Arial Narrow"/>
                <w:sz w:val="24"/>
                <w:lang w:val="en-US"/>
              </w:rPr>
              <w:t>383</w:t>
            </w:r>
            <w:r w:rsidRPr="00970E51">
              <w:rPr>
                <w:rFonts w:ascii="Arial Narrow" w:hAnsi="Arial Narrow"/>
                <w:sz w:val="24"/>
              </w:rPr>
              <w:t>-60</w:t>
            </w:r>
            <w:r w:rsidRPr="00970E51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405-ХТ10:19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3</w:t>
            </w:r>
            <w:r w:rsidRPr="00970E51">
              <w:rPr>
                <w:rFonts w:ascii="Arial Narrow" w:hAnsi="Arial Narrow"/>
                <w:sz w:val="22"/>
                <w:szCs w:val="22"/>
              </w:rPr>
              <w:t xml:space="preserve"> 405-ХТ10:19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20</w:t>
            </w:r>
            <w:r w:rsidRPr="00970E51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3</w:t>
            </w:r>
            <w:r w:rsidRPr="00970E51">
              <w:rPr>
                <w:rFonts w:ascii="Arial Narrow" w:hAnsi="Arial Narrow"/>
                <w:sz w:val="24"/>
              </w:rPr>
              <w:t>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83-1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уровня в монжюсе дренажном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550А,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550</w:t>
            </w:r>
            <w:r w:rsidRPr="00970E51">
              <w:rPr>
                <w:rFonts w:ascii="Arial Narrow" w:hAnsi="Arial Narrow"/>
                <w:sz w:val="24"/>
                <w:lang w:val="en-US"/>
              </w:rPr>
              <w:t>L03</w:t>
            </w:r>
            <w:r w:rsidRPr="00970E51">
              <w:rPr>
                <w:rFonts w:ascii="Arial Narrow" w:hAnsi="Arial Narrow"/>
                <w:sz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1.10:</w:t>
            </w:r>
            <w:r w:rsidRPr="00970E51">
              <w:rPr>
                <w:rFonts w:ascii="Arial Narrow" w:hAnsi="Arial Narrow"/>
                <w:sz w:val="24"/>
                <w:lang w:val="en-US"/>
              </w:rPr>
              <w:t>2</w:t>
            </w:r>
            <w:r w:rsidRPr="00970E51">
              <w:rPr>
                <w:rFonts w:ascii="Arial Narrow" w:hAnsi="Arial Narrow"/>
                <w:sz w:val="24"/>
              </w:rPr>
              <w:t xml:space="preserve">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:</w:t>
            </w:r>
            <w:r w:rsidRPr="00970E51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310-603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310-604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197</w:t>
            </w:r>
            <w:r w:rsidRPr="00970E51">
              <w:rPr>
                <w:rFonts w:ascii="Arial Narrow" w:hAnsi="Arial Narrow"/>
                <w:sz w:val="22"/>
                <w:szCs w:val="22"/>
              </w:rPr>
              <w:t xml:space="preserve"> 405-ХТ10:19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2800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2900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уровня в баке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000А,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000</w:t>
            </w:r>
            <w:r w:rsidRPr="00970E51">
              <w:rPr>
                <w:rFonts w:ascii="Arial Narrow" w:hAnsi="Arial Narrow"/>
                <w:sz w:val="24"/>
                <w:lang w:val="en-US"/>
              </w:rPr>
              <w:t>L0</w:t>
            </w:r>
            <w:r w:rsidRPr="00970E51">
              <w:rPr>
                <w:rFonts w:ascii="Arial Narrow" w:hAnsi="Arial Narrow"/>
                <w:sz w:val="24"/>
              </w:rPr>
              <w:t>4XQ01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1.10:4 405-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314-603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314-604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</w:t>
            </w:r>
            <w:r w:rsidRPr="00970E51">
              <w:rPr>
                <w:rFonts w:ascii="Arial Narrow" w:hAnsi="Arial Narrow"/>
                <w:sz w:val="22"/>
                <w:szCs w:val="22"/>
                <w:lang w:val="en-US"/>
              </w:rPr>
              <w:t>19</w:t>
            </w:r>
            <w:r w:rsidRPr="00970E51">
              <w:rPr>
                <w:rFonts w:ascii="Arial Narrow" w:hAnsi="Arial Narrow"/>
                <w:sz w:val="22"/>
                <w:szCs w:val="22"/>
              </w:rPr>
              <w:t>9 405-ХТ10:200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2800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2900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14-1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уровня в баке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001А,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001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L0</w:t>
            </w:r>
            <w:r w:rsidRPr="00970E51">
              <w:rPr>
                <w:rFonts w:ascii="Arial Narrow" w:hAnsi="Arial Narrow"/>
                <w:sz w:val="24"/>
              </w:rPr>
              <w:t>4XQ01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1.10:6 405-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319-603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319-604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405-ХТ10:201 405-ХТ10:202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2800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2900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19-1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уровня в выпарном аппарате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</w:t>
            </w:r>
            <w:r w:rsidRPr="00970E51">
              <w:rPr>
                <w:rFonts w:ascii="Arial Narrow" w:hAnsi="Arial Narrow"/>
                <w:sz w:val="24"/>
                <w:lang w:val="en-US"/>
              </w:rPr>
              <w:t>L0</w:t>
            </w:r>
            <w:r w:rsidRPr="00970E51">
              <w:rPr>
                <w:rFonts w:ascii="Arial Narrow" w:hAnsi="Arial Narrow"/>
                <w:sz w:val="24"/>
              </w:rPr>
              <w:t>3XQ01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1.10:8 405-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:9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347-603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347-604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405-ХТ10:203 405-ХТ10:204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200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380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47-1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уровня в баке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</w:t>
            </w:r>
            <w:r w:rsidRPr="00970E51">
              <w:rPr>
                <w:rFonts w:ascii="Arial Narrow" w:hAnsi="Arial Narrow"/>
                <w:sz w:val="24"/>
                <w:lang w:val="en-US"/>
              </w:rPr>
              <w:t>L0</w:t>
            </w:r>
            <w:r w:rsidRPr="00970E51">
              <w:rPr>
                <w:rFonts w:ascii="Arial Narrow" w:hAnsi="Arial Narrow"/>
                <w:sz w:val="24"/>
              </w:rPr>
              <w:t>4XQ01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1.10:12 405-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:13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353-603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353-604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405-ХТ10:205 405-ХТ10:206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1400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1925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53-1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уровня в баке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</w:t>
            </w:r>
            <w:r w:rsidRPr="00970E51">
              <w:rPr>
                <w:rFonts w:ascii="Arial Narrow" w:hAnsi="Arial Narrow"/>
                <w:sz w:val="24"/>
                <w:lang w:val="en-US"/>
              </w:rPr>
              <w:t>L0</w:t>
            </w:r>
            <w:r w:rsidRPr="00970E51">
              <w:rPr>
                <w:rFonts w:ascii="Arial Narrow" w:hAnsi="Arial Narrow"/>
                <w:sz w:val="24"/>
              </w:rPr>
              <w:t>4XQ01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1.10:14 405-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:15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357</w:t>
            </w:r>
            <w:r w:rsidRPr="00970E51">
              <w:rPr>
                <w:rFonts w:ascii="Arial Narrow" w:hAnsi="Arial Narrow"/>
                <w:sz w:val="24"/>
              </w:rPr>
              <w:t>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357-604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405-ХТ10:207 405-ХТ10:208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1400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1925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57-1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электропроводности упаренного раствора в выпарном аппарате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110А, мСм/см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110М01XQ01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1.10:16 405-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:17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359-604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359-605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405-ХТ10:211 405-ХТ10:212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10</w:t>
            </w: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59-2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электропроводности упаренного раствора в скруббере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См/м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330М01XQ01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1.10:18 405-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10</w:t>
            </w:r>
            <w:r w:rsidRPr="00970E51">
              <w:rPr>
                <w:rFonts w:ascii="Arial Narrow" w:hAnsi="Arial Narrow"/>
                <w:sz w:val="24"/>
              </w:rPr>
              <w:t>:19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400-604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400-605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405-ХТ10:213 405-ХТ10:214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100-2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уровня в  баке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112А,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112</w:t>
            </w:r>
            <w:r w:rsidRPr="00970E51">
              <w:rPr>
                <w:rFonts w:ascii="Arial Narrow" w:hAnsi="Arial Narrow"/>
                <w:sz w:val="24"/>
                <w:lang w:val="en-US"/>
              </w:rPr>
              <w:t>L0</w:t>
            </w:r>
            <w:r w:rsidRPr="00970E51">
              <w:rPr>
                <w:rFonts w:ascii="Arial Narrow" w:hAnsi="Arial Narrow"/>
                <w:sz w:val="24"/>
              </w:rPr>
              <w:t>3XQ01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1.11:2 405-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1.11:3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391-603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391-604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405-ХТ10:221 405-ХТ10:222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91-1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Измерение уровня в  баке упаренного раствора</w:t>
              <w:br/>
              <w:t xml:space="preserve">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332А,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332</w:t>
            </w:r>
            <w:r w:rsidRPr="00970E51">
              <w:rPr>
                <w:rFonts w:ascii="Arial Narrow" w:hAnsi="Arial Narrow"/>
                <w:sz w:val="24"/>
                <w:lang w:val="en-US"/>
              </w:rPr>
              <w:t>L</w:t>
            </w:r>
            <w:r w:rsidRPr="00970E51">
              <w:rPr>
                <w:rFonts w:ascii="Arial Narrow" w:hAnsi="Arial Narrow"/>
                <w:sz w:val="24"/>
              </w:rPr>
              <w:t>03XQ01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1.11:5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398-603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398-604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405-ХТ10:223 405-ХТ10:224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1100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98-1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уровня в  баке конденсатном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441А, мм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441</w:t>
            </w:r>
            <w:r w:rsidRPr="00970E51">
              <w:rPr>
                <w:rFonts w:ascii="Arial Narrow" w:hAnsi="Arial Narrow"/>
                <w:sz w:val="24"/>
                <w:lang w:val="en-US"/>
              </w:rPr>
              <w:t>L0</w:t>
            </w:r>
            <w:r w:rsidRPr="00970E51">
              <w:rPr>
                <w:rFonts w:ascii="Arial Narrow" w:hAnsi="Arial Narrow"/>
                <w:sz w:val="24"/>
              </w:rPr>
              <w:t>3XQ01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1.11:6 405-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1.11:7</w:t>
            </w:r>
          </w:p>
        </w:tc>
        <w:tc>
          <w:tcPr>
            <w:tcW w:w="35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432-603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432-604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405-ХТ10:225 405-ХТ10:226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2360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2560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132-1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электропроводности конденсата греющего пара на выходе из скруббера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330А, мкСм/см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330М02XQ01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1.11:8 405-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1.11:9</w:t>
            </w:r>
          </w:p>
        </w:tc>
        <w:tc>
          <w:tcPr>
            <w:tcW w:w="350" w:type="pct"/>
            <w:vAlign w:val="center"/>
          </w:tcPr>
          <w:p w:rsidR="0012074E" w:rsidRPr="00970E51" w:rsidP="00970E5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401-604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401-605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405-ХТ10:227 405-ХТ10:228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0-50,0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101-2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Измерение электропроводности конденсата вторичного пара на выходе из конденсатора</w:t>
            </w:r>
            <w:r w:rsidRPr="00970E51">
              <w:rPr>
                <w:rFonts w:ascii="Arial Narrow" w:hAnsi="Arial Narrow"/>
                <w:sz w:val="24"/>
              </w:rPr>
              <w:t xml:space="preserve">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440А, мкСм/см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440М01XQ01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1.11:12 405-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1.11:13</w:t>
            </w:r>
          </w:p>
        </w:tc>
        <w:tc>
          <w:tcPr>
            <w:tcW w:w="350" w:type="pct"/>
            <w:vAlign w:val="center"/>
          </w:tcPr>
          <w:p w:rsidR="0012074E" w:rsidRPr="00970E51" w:rsidP="00970E5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435-604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435-605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405-ХТ10:229 405-ХТ10:230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135-1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электропроводности конденсата вторичного пара на выходе из конденсатора ПЭБ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447А, мкСм/см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447М01XQ01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1.11:14 405-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1.11:15</w:t>
            </w:r>
          </w:p>
        </w:tc>
        <w:tc>
          <w:tcPr>
            <w:tcW w:w="350" w:type="pct"/>
            <w:vAlign w:val="center"/>
          </w:tcPr>
          <w:p w:rsidR="0012074E" w:rsidRPr="00970E51" w:rsidP="00970E5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435-604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435-605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405-ХТ10:231 405-ХТ10:232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136-1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электропроводности конденсата в рубашке бака кольцевого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222А, мкСм/см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222М01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1.11:16 405-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1.11:17</w:t>
            </w:r>
          </w:p>
        </w:tc>
        <w:tc>
          <w:tcPr>
            <w:tcW w:w="350" w:type="pct"/>
            <w:vAlign w:val="center"/>
          </w:tcPr>
          <w:p w:rsidR="0012074E" w:rsidRPr="00970E51" w:rsidP="00970E5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360-604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360-6</w:t>
            </w:r>
            <w:r w:rsidRPr="00970E51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405-ХТ10:217 405-ХТ10:218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0-50,0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60-2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28"/>
        </w:trPr>
        <w:tc>
          <w:tcPr>
            <w:tcW w:w="900" w:type="pct"/>
            <w:vAlign w:val="center"/>
          </w:tcPr>
          <w:p w:rsidR="0012074E" w:rsidRPr="00970E51" w:rsidP="0012074E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Измерение электропроводности конденсата в рубашке бака кольцевого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223А, мкСм/см</w:t>
            </w:r>
          </w:p>
        </w:tc>
        <w:tc>
          <w:tcPr>
            <w:tcW w:w="752" w:type="pct"/>
            <w:vAlign w:val="center"/>
          </w:tcPr>
          <w:p w:rsidR="0012074E" w:rsidRPr="00970E51" w:rsidP="004939F5">
            <w:pPr>
              <w:pStyle w:val="a0"/>
              <w:keepNext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223М01</w:t>
            </w:r>
            <w:r w:rsidRPr="00970E51">
              <w:rPr>
                <w:rFonts w:ascii="Arial Narrow" w:hAnsi="Arial Narrow"/>
                <w:sz w:val="24"/>
                <w:lang w:val="en-US"/>
              </w:rPr>
              <w:t>XQ01</w:t>
            </w:r>
          </w:p>
        </w:tc>
        <w:tc>
          <w:tcPr>
            <w:tcW w:w="500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1.11:18 405-</w:t>
            </w:r>
            <w:r w:rsidRPr="00970E51">
              <w:rPr>
                <w:rFonts w:ascii="Arial Narrow" w:hAnsi="Arial Narrow"/>
                <w:sz w:val="24"/>
                <w:lang w:val="en-US"/>
              </w:rPr>
              <w:t>DD</w:t>
            </w:r>
            <w:r w:rsidRPr="00970E51">
              <w:rPr>
                <w:rFonts w:ascii="Arial Narrow" w:hAnsi="Arial Narrow"/>
                <w:sz w:val="24"/>
              </w:rPr>
              <w:t>1.11:19</w:t>
            </w:r>
          </w:p>
        </w:tc>
        <w:tc>
          <w:tcPr>
            <w:tcW w:w="350" w:type="pct"/>
            <w:vAlign w:val="center"/>
          </w:tcPr>
          <w:p w:rsidR="0012074E" w:rsidRPr="00970E51" w:rsidP="00970E5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361-604</w:t>
            </w:r>
            <w:r w:rsidRPr="00970E51" w:rsidR="00970E51">
              <w:rPr>
                <w:rFonts w:ascii="Arial Narrow" w:hAnsi="Arial Narrow"/>
                <w:sz w:val="24"/>
              </w:rPr>
              <w:t>,</w:t>
            </w:r>
            <w:r w:rsidRPr="00970E51">
              <w:rPr>
                <w:rFonts w:ascii="Arial Narrow" w:hAnsi="Arial Narrow"/>
                <w:sz w:val="24"/>
              </w:rPr>
              <w:t xml:space="preserve"> 361-605</w:t>
            </w:r>
          </w:p>
        </w:tc>
        <w:tc>
          <w:tcPr>
            <w:tcW w:w="449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70E51">
              <w:rPr>
                <w:rFonts w:ascii="Arial Narrow" w:hAnsi="Arial Narrow"/>
                <w:sz w:val="22"/>
                <w:szCs w:val="22"/>
              </w:rPr>
              <w:t>405-ХТ10:219 405-ХТ10:220</w:t>
            </w:r>
          </w:p>
        </w:tc>
        <w:tc>
          <w:tcPr>
            <w:tcW w:w="304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pStyle w:val="Header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1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547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0-50</w:t>
            </w:r>
          </w:p>
        </w:tc>
        <w:tc>
          <w:tcPr>
            <w:tcW w:w="301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6</w:t>
            </w:r>
            <w:r w:rsidRPr="00970E51">
              <w:rPr>
                <w:rFonts w:ascii="Arial Narrow" w:hAnsi="Arial Narrow"/>
                <w:sz w:val="24"/>
              </w:rPr>
              <w:t>1-2</w:t>
            </w:r>
          </w:p>
        </w:tc>
        <w:tc>
          <w:tcPr>
            <w:tcW w:w="295" w:type="pct"/>
            <w:vAlign w:val="center"/>
          </w:tcPr>
          <w:p w:rsidR="0012074E" w:rsidRPr="00970E51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970E51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552"/>
        <w:gridCol w:w="2132"/>
        <w:gridCol w:w="1418"/>
        <w:gridCol w:w="992"/>
        <w:gridCol w:w="1273"/>
        <w:gridCol w:w="862"/>
        <w:gridCol w:w="853"/>
        <w:gridCol w:w="853"/>
        <w:gridCol w:w="1551"/>
        <w:gridCol w:w="853"/>
        <w:gridCol w:w="836"/>
      </w:tblGrid>
      <w:tr w:rsidTr="004939F5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E51" w:rsidRPr="00BD4196" w:rsidP="004939F5">
            <w:pPr>
              <w:rPr>
                <w:rFonts w:ascii="Arial Narrow" w:hAnsi="Arial Narrow"/>
                <w:sz w:val="24"/>
              </w:rPr>
            </w:pPr>
            <w:r w:rsidRPr="00BD4196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709"/>
          <w:tblHeader/>
        </w:trPr>
        <w:tc>
          <w:tcPr>
            <w:tcW w:w="900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752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Модуль: клемма</w:t>
            </w:r>
          </w:p>
        </w:tc>
        <w:tc>
          <w:tcPr>
            <w:tcW w:w="350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04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Номи-нальное знач</w:t>
            </w:r>
            <w:r w:rsidRPr="00970E51">
              <w:rPr>
                <w:rFonts w:ascii="Arial Narrow" w:hAnsi="Arial Narrow"/>
                <w:sz w:val="24"/>
              </w:rPr>
              <w:t>е</w:t>
            </w:r>
            <w:r w:rsidRPr="00970E51">
              <w:rPr>
                <w:rFonts w:ascii="Arial Narrow" w:hAnsi="Arial Narrow"/>
                <w:sz w:val="24"/>
              </w:rPr>
              <w:t>ние</w:t>
            </w:r>
          </w:p>
        </w:tc>
        <w:tc>
          <w:tcPr>
            <w:tcW w:w="602" w:type="pct"/>
            <w:gridSpan w:val="2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</w:rPr>
              <w:t>Диапазон изменения пар</w:t>
            </w:r>
            <w:r w:rsidRPr="00970E51">
              <w:rPr>
                <w:rFonts w:ascii="Arial Narrow" w:hAnsi="Arial Narrow"/>
                <w:sz w:val="24"/>
              </w:rPr>
              <w:t>а</w:t>
            </w:r>
            <w:r w:rsidRPr="00970E51">
              <w:rPr>
                <w:rFonts w:ascii="Arial Narrow" w:hAnsi="Arial Narrow"/>
                <w:sz w:val="24"/>
              </w:rPr>
              <w:t>метра</w:t>
            </w:r>
          </w:p>
        </w:tc>
        <w:tc>
          <w:tcPr>
            <w:tcW w:w="547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Тип сигнала и диапазон настройки датчика</w:t>
            </w:r>
          </w:p>
        </w:tc>
        <w:tc>
          <w:tcPr>
            <w:tcW w:w="301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Поз. обозна-чение</w:t>
            </w:r>
          </w:p>
        </w:tc>
        <w:tc>
          <w:tcPr>
            <w:tcW w:w="295" w:type="pct"/>
            <w:tcBorders>
              <w:top w:val="single" w:sz="4" w:space="0" w:color="auto"/>
            </w:tcBorders>
            <w:vAlign w:val="center"/>
          </w:tcPr>
          <w:p w:rsidR="00970E51" w:rsidRPr="00970E51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Цикл опр</w:t>
            </w:r>
            <w:r w:rsidRPr="00970E51">
              <w:rPr>
                <w:rFonts w:ascii="Arial Narrow" w:hAnsi="Arial Narrow"/>
                <w:sz w:val="24"/>
              </w:rPr>
              <w:t>о</w:t>
            </w:r>
            <w:r w:rsidRPr="00970E51">
              <w:rPr>
                <w:rFonts w:ascii="Arial Narrow" w:hAnsi="Arial Narrow"/>
                <w:sz w:val="24"/>
              </w:rPr>
              <w:t>са,</w:t>
            </w:r>
          </w:p>
          <w:p w:rsidR="00970E51" w:rsidRPr="00970E51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 с</w:t>
            </w:r>
          </w:p>
        </w:tc>
      </w:tr>
      <w:tr w:rsidTr="009C6F6C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hRule="exact" w:val="468"/>
        </w:trPr>
        <w:tc>
          <w:tcPr>
            <w:tcW w:w="5000" w:type="pct"/>
            <w:gridSpan w:val="11"/>
            <w:vAlign w:val="center"/>
          </w:tcPr>
          <w:p w:rsidR="009C6F6C" w:rsidRPr="00970E51" w:rsidP="008C2EF2">
            <w:pPr>
              <w:jc w:val="center"/>
              <w:rPr>
                <w:rFonts w:ascii="Arial Narrow" w:hAnsi="Arial Narrow"/>
                <w:sz w:val="24"/>
              </w:rPr>
            </w:pPr>
            <w:r w:rsidRPr="00970E51" w:rsidR="008C2EF2">
              <w:rPr>
                <w:rFonts w:ascii="Arial Narrow" w:hAnsi="Arial Narrow"/>
                <w:sz w:val="24"/>
              </w:rPr>
              <w:t xml:space="preserve">Шкаф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970E51" w:rsidR="008C2EF2">
              <w:rPr>
                <w:rFonts w:ascii="Arial Narrow" w:hAnsi="Arial Narrow"/>
                <w:sz w:val="24"/>
              </w:rPr>
              <w:t>20</w:t>
            </w:r>
            <w:r w:rsidRPr="00970E51" w:rsidR="008C2EF2">
              <w:rPr>
                <w:rFonts w:ascii="Arial Narrow" w:hAnsi="Arial Narrow"/>
                <w:sz w:val="24"/>
                <w:lang w:val="en-US"/>
              </w:rPr>
              <w:t>9P</w:t>
            </w:r>
            <w:r w:rsidRPr="00970E51" w:rsidR="008C2EF2">
              <w:rPr>
                <w:rFonts w:ascii="Arial Narrow" w:hAnsi="Arial Narrow"/>
                <w:sz w:val="24"/>
              </w:rPr>
              <w:t>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970E51" w:rsidR="008C2EF2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4E05A9" w:rsidRPr="00970E51" w:rsidP="008C2EF2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Положение регулирующего органа клапана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 w:rsidR="008C2EF2">
              <w:rPr>
                <w:rFonts w:ascii="Arial Narrow" w:hAnsi="Arial Narrow"/>
                <w:sz w:val="24"/>
              </w:rPr>
              <w:t>110</w:t>
            </w:r>
            <w:r w:rsidRPr="00970E51" w:rsidR="008C2EF2">
              <w:rPr>
                <w:rFonts w:ascii="Arial Narrow" w:hAnsi="Arial Narrow"/>
                <w:sz w:val="24"/>
                <w:lang w:val="en-US"/>
              </w:rPr>
              <w:t>K</w:t>
            </w:r>
            <w:r w:rsidRPr="00970E51" w:rsidR="008C2EF2">
              <w:rPr>
                <w:rFonts w:ascii="Arial Narrow" w:hAnsi="Arial Narrow"/>
                <w:sz w:val="24"/>
              </w:rPr>
              <w:t>02/2</w:t>
            </w:r>
            <w:r w:rsidRPr="00970E51">
              <w:rPr>
                <w:rFonts w:ascii="Arial Narrow" w:hAnsi="Arial Narrow"/>
                <w:sz w:val="24"/>
              </w:rPr>
              <w:t xml:space="preserve">,  %  </w:t>
            </w:r>
          </w:p>
        </w:tc>
        <w:tc>
          <w:tcPr>
            <w:tcW w:w="752" w:type="pct"/>
            <w:vAlign w:val="center"/>
          </w:tcPr>
          <w:p w:rsidR="004E05A9" w:rsidRPr="00970E51" w:rsidP="00D16862">
            <w:pPr>
              <w:pStyle w:val="a0"/>
              <w:keepNext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 w:rsidR="00D16862">
              <w:rPr>
                <w:rFonts w:ascii="Arial Narrow" w:hAnsi="Arial Narrow"/>
                <w:sz w:val="24"/>
              </w:rPr>
              <w:t>110</w:t>
            </w:r>
            <w:r w:rsidRPr="00970E51" w:rsidR="00D16862">
              <w:rPr>
                <w:rFonts w:ascii="Arial Narrow" w:hAnsi="Arial Narrow"/>
                <w:sz w:val="24"/>
                <w:lang w:val="en-US"/>
              </w:rPr>
              <w:t>K</w:t>
            </w:r>
            <w:r w:rsidRPr="00970E51" w:rsidR="00D16862">
              <w:rPr>
                <w:rFonts w:ascii="Arial Narrow" w:hAnsi="Arial Narrow"/>
                <w:sz w:val="24"/>
              </w:rPr>
              <w:t>02/2</w:t>
            </w:r>
            <w:r w:rsidRPr="00970E51">
              <w:rPr>
                <w:rFonts w:ascii="Arial Narrow" w:hAnsi="Arial Narrow"/>
                <w:sz w:val="24"/>
                <w:szCs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4E05A9" w:rsidRPr="00970E51" w:rsidP="00473215">
            <w:pPr>
              <w:jc w:val="center"/>
              <w:rPr>
                <w:rFonts w:ascii="Arial Narrow" w:hAnsi="Arial Narrow"/>
                <w:sz w:val="24"/>
              </w:rPr>
            </w:pPr>
            <w:r w:rsidRPr="00970E51" w:rsidR="008C2EF2">
              <w:rPr>
                <w:rFonts w:ascii="Arial Narrow" w:hAnsi="Arial Narrow"/>
                <w:sz w:val="24"/>
              </w:rPr>
              <w:t>9-</w:t>
            </w:r>
            <w:r w:rsidRPr="00970E51">
              <w:rPr>
                <w:rFonts w:ascii="Arial Narrow" w:hAnsi="Arial Narrow"/>
                <w:sz w:val="24"/>
              </w:rPr>
              <w:t>DD1.</w:t>
            </w:r>
            <w:r w:rsidRPr="00970E51">
              <w:rPr>
                <w:rFonts w:ascii="Arial Narrow" w:hAnsi="Arial Narrow"/>
                <w:sz w:val="24"/>
                <w:lang w:val="en-US"/>
              </w:rPr>
              <w:t>7</w:t>
            </w:r>
            <w:r w:rsidRPr="00970E51">
              <w:rPr>
                <w:rFonts w:ascii="Arial Narrow" w:hAnsi="Arial Narrow"/>
                <w:sz w:val="24"/>
              </w:rPr>
              <w:t>:</w:t>
            </w:r>
            <w:r w:rsidR="00473215">
              <w:rPr>
                <w:rFonts w:ascii="Arial Narrow" w:hAnsi="Arial Narrow"/>
                <w:sz w:val="24"/>
              </w:rPr>
              <w:t xml:space="preserve"> </w:t>
            </w:r>
            <w:r w:rsidRPr="00970E51">
              <w:rPr>
                <w:rFonts w:ascii="Arial Narrow" w:hAnsi="Arial Narrow"/>
                <w:sz w:val="24"/>
                <w:lang w:val="en-US"/>
              </w:rPr>
              <w:t>2,3</w:t>
            </w:r>
          </w:p>
        </w:tc>
        <w:tc>
          <w:tcPr>
            <w:tcW w:w="350" w:type="pct"/>
            <w:vAlign w:val="center"/>
          </w:tcPr>
          <w:p w:rsidR="004E05A9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 w:rsidR="008C2EF2">
              <w:rPr>
                <w:rFonts w:ascii="Arial Narrow" w:hAnsi="Arial Narrow"/>
                <w:sz w:val="24"/>
              </w:rPr>
              <w:t>11</w:t>
            </w:r>
            <w:r w:rsidRPr="00970E51">
              <w:rPr>
                <w:rFonts w:ascii="Arial Narrow" w:hAnsi="Arial Narrow"/>
                <w:sz w:val="24"/>
              </w:rPr>
              <w:t>1-9</w:t>
            </w:r>
            <w:r w:rsidR="00970E51">
              <w:rPr>
                <w:rFonts w:ascii="Arial Narrow" w:hAnsi="Arial Narrow"/>
                <w:sz w:val="24"/>
              </w:rPr>
              <w:t>13</w:t>
            </w:r>
            <w:r w:rsidRPr="00970E51">
              <w:rPr>
                <w:rFonts w:ascii="Arial Narrow" w:hAnsi="Arial Narrow"/>
                <w:sz w:val="24"/>
              </w:rPr>
              <w:t>,</w:t>
            </w:r>
          </w:p>
          <w:p w:rsidR="004E05A9" w:rsidRPr="00970E51" w:rsidP="004732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 w:rsidR="008C2EF2">
              <w:rPr>
                <w:rFonts w:ascii="Arial Narrow" w:hAnsi="Arial Narrow"/>
                <w:sz w:val="24"/>
              </w:rPr>
              <w:t>11</w:t>
            </w:r>
            <w:r w:rsidRPr="00970E51">
              <w:rPr>
                <w:rFonts w:ascii="Arial Narrow" w:hAnsi="Arial Narrow"/>
                <w:sz w:val="24"/>
              </w:rPr>
              <w:t>1-9</w:t>
            </w:r>
            <w:r w:rsidR="00473215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49" w:type="pct"/>
            <w:vAlign w:val="center"/>
          </w:tcPr>
          <w:p w:rsidR="004E05A9" w:rsidRPr="00970E51" w:rsidP="00970E5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 w:rsidR="008C2EF2">
              <w:rPr>
                <w:rFonts w:ascii="Arial Narrow" w:hAnsi="Arial Narrow"/>
                <w:sz w:val="24"/>
              </w:rPr>
              <w:t>9-</w:t>
            </w:r>
            <w:r w:rsidRPr="00970E51">
              <w:rPr>
                <w:rFonts w:ascii="Arial Narrow" w:hAnsi="Arial Narrow"/>
                <w:sz w:val="24"/>
              </w:rPr>
              <w:t>Х10:</w:t>
            </w:r>
            <w:r w:rsidR="00970E51">
              <w:rPr>
                <w:rFonts w:ascii="Arial Narrow" w:hAnsi="Arial Narrow"/>
                <w:sz w:val="24"/>
              </w:rPr>
              <w:t>96,</w:t>
              <w:br/>
            </w:r>
            <w:r w:rsidRPr="00970E51" w:rsidR="008C2EF2">
              <w:rPr>
                <w:rFonts w:ascii="Arial Narrow" w:hAnsi="Arial Narrow"/>
                <w:sz w:val="24"/>
              </w:rPr>
              <w:t>9-</w:t>
            </w:r>
            <w:r w:rsidRPr="00970E51">
              <w:rPr>
                <w:rFonts w:ascii="Arial Narrow" w:hAnsi="Arial Narrow"/>
                <w:sz w:val="24"/>
              </w:rPr>
              <w:t>Х10:</w:t>
            </w:r>
            <w:r w:rsidR="00970E51">
              <w:rPr>
                <w:rFonts w:ascii="Arial Narrow" w:hAnsi="Arial Narrow"/>
                <w:sz w:val="24"/>
              </w:rPr>
              <w:t>97</w:t>
            </w:r>
          </w:p>
        </w:tc>
        <w:tc>
          <w:tcPr>
            <w:tcW w:w="304" w:type="pct"/>
            <w:vAlign w:val="center"/>
          </w:tcPr>
          <w:p w:rsidR="004E05A9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4E05A9" w:rsidRPr="00970E51" w:rsidP="00CF679A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970E51">
              <w:rPr>
                <w:rFonts w:ascii="Arial Narrow" w:hAnsi="Arial Narrow"/>
                <w:sz w:val="24"/>
                <w:lang w:val="ru-RU"/>
              </w:rPr>
              <w:t>0</w:t>
            </w:r>
          </w:p>
        </w:tc>
        <w:tc>
          <w:tcPr>
            <w:tcW w:w="301" w:type="pct"/>
            <w:vAlign w:val="center"/>
          </w:tcPr>
          <w:p w:rsidR="004E05A9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100</w:t>
            </w:r>
          </w:p>
        </w:tc>
        <w:tc>
          <w:tcPr>
            <w:tcW w:w="547" w:type="pct"/>
            <w:vAlign w:val="center"/>
          </w:tcPr>
          <w:p w:rsidR="004E05A9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4E05A9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0-100</w:t>
            </w:r>
          </w:p>
        </w:tc>
        <w:tc>
          <w:tcPr>
            <w:tcW w:w="301" w:type="pct"/>
            <w:vAlign w:val="center"/>
          </w:tcPr>
          <w:p w:rsidR="004E05A9" w:rsidRPr="00970E51" w:rsidP="00D168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 w:rsidR="00D16862">
              <w:rPr>
                <w:rFonts w:ascii="Arial Narrow" w:hAnsi="Arial Narrow"/>
                <w:sz w:val="24"/>
              </w:rPr>
              <w:t>130</w:t>
            </w:r>
            <w:r w:rsidRPr="00970E51" w:rsidR="008C2EF2">
              <w:rPr>
                <w:rFonts w:ascii="Arial Narrow" w:hAnsi="Arial Narrow"/>
                <w:sz w:val="24"/>
              </w:rPr>
              <w:t>-</w:t>
            </w:r>
            <w:r w:rsidRPr="00970E51" w:rsidR="008C2EF2">
              <w:rPr>
                <w:rFonts w:ascii="Arial Narrow" w:hAnsi="Arial Narrow"/>
                <w:sz w:val="24"/>
                <w:lang w:val="en-US"/>
              </w:rPr>
              <w:t>U</w:t>
            </w:r>
            <w:r w:rsidRPr="00970E51" w:rsidR="00D1686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95" w:type="pct"/>
            <w:vAlign w:val="center"/>
          </w:tcPr>
          <w:p w:rsidR="004E05A9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  <w:tr w:rsidTr="00970E51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20"/>
        </w:tblPrEx>
        <w:trPr>
          <w:cantSplit/>
          <w:trHeight w:val="268"/>
        </w:trPr>
        <w:tc>
          <w:tcPr>
            <w:tcW w:w="900" w:type="pct"/>
            <w:vAlign w:val="center"/>
          </w:tcPr>
          <w:p w:rsidR="00473215" w:rsidRPr="00970E51" w:rsidP="008C2EF2">
            <w:pPr>
              <w:numPr>
                <w:ilvl w:val="0"/>
                <w:numId w:val="1"/>
              </w:numPr>
              <w:tabs>
                <w:tab w:val="num" w:pos="360"/>
                <w:tab w:val="clear" w:pos="417"/>
              </w:tabs>
              <w:ind w:left="360" w:hanging="303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 xml:space="preserve">Положение регулирующего органа клапана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</w:t>
            </w:r>
            <w:r w:rsidRPr="00970E51">
              <w:rPr>
                <w:rFonts w:ascii="Arial Narrow" w:hAnsi="Arial Narrow"/>
                <w:sz w:val="24"/>
                <w:lang w:val="en-US"/>
              </w:rPr>
              <w:t>K</w:t>
            </w:r>
            <w:r w:rsidRPr="00970E51">
              <w:rPr>
                <w:rFonts w:ascii="Arial Narrow" w:hAnsi="Arial Narrow"/>
                <w:sz w:val="24"/>
              </w:rPr>
              <w:t xml:space="preserve">02/7,  %  </w:t>
            </w:r>
          </w:p>
        </w:tc>
        <w:tc>
          <w:tcPr>
            <w:tcW w:w="752" w:type="pct"/>
            <w:vAlign w:val="center"/>
          </w:tcPr>
          <w:p w:rsidR="00473215" w:rsidRPr="00970E51" w:rsidP="00CF679A">
            <w:pPr>
              <w:pStyle w:val="a0"/>
              <w:keepNext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970E51">
              <w:rPr>
                <w:rFonts w:ascii="Arial Narrow" w:hAnsi="Arial Narrow"/>
                <w:sz w:val="24"/>
              </w:rPr>
              <w:t>330</w:t>
            </w:r>
            <w:r w:rsidRPr="00970E51">
              <w:rPr>
                <w:rFonts w:ascii="Arial Narrow" w:hAnsi="Arial Narrow"/>
                <w:sz w:val="24"/>
                <w:lang w:val="en-US"/>
              </w:rPr>
              <w:t>K</w:t>
            </w:r>
            <w:r w:rsidRPr="00970E51">
              <w:rPr>
                <w:rFonts w:ascii="Arial Narrow" w:hAnsi="Arial Narrow"/>
                <w:sz w:val="24"/>
              </w:rPr>
              <w:t>02/7</w:t>
            </w:r>
            <w:r w:rsidRPr="00970E51">
              <w:rPr>
                <w:rFonts w:ascii="Arial Narrow" w:hAnsi="Arial Narrow"/>
                <w:sz w:val="24"/>
                <w:szCs w:val="24"/>
              </w:rPr>
              <w:t>XQ01</w:t>
            </w:r>
          </w:p>
        </w:tc>
        <w:tc>
          <w:tcPr>
            <w:tcW w:w="500" w:type="pct"/>
            <w:vAlign w:val="center"/>
          </w:tcPr>
          <w:p w:rsidR="00473215" w:rsidRPr="00970E51" w:rsidP="00473215">
            <w:pPr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9-DD1.7: 4,5</w:t>
            </w:r>
          </w:p>
        </w:tc>
        <w:tc>
          <w:tcPr>
            <w:tcW w:w="350" w:type="pct"/>
            <w:vAlign w:val="center"/>
          </w:tcPr>
          <w:p w:rsidR="00473215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</w:t>
            </w:r>
            <w:r>
              <w:rPr>
                <w:rFonts w:ascii="Arial Narrow" w:hAnsi="Arial Narrow"/>
                <w:sz w:val="24"/>
              </w:rPr>
              <w:t>4</w:t>
            </w:r>
            <w:r w:rsidRPr="00970E51">
              <w:rPr>
                <w:rFonts w:ascii="Arial Narrow" w:hAnsi="Arial Narrow"/>
                <w:sz w:val="24"/>
              </w:rPr>
              <w:t>-9</w:t>
            </w:r>
            <w:r>
              <w:rPr>
                <w:rFonts w:ascii="Arial Narrow" w:hAnsi="Arial Narrow"/>
                <w:sz w:val="24"/>
              </w:rPr>
              <w:t>13</w:t>
            </w:r>
            <w:r w:rsidRPr="00970E51">
              <w:rPr>
                <w:rFonts w:ascii="Arial Narrow" w:hAnsi="Arial Narrow"/>
                <w:sz w:val="24"/>
              </w:rPr>
              <w:t>,</w:t>
            </w:r>
          </w:p>
          <w:p w:rsidR="00473215" w:rsidRPr="00970E51" w:rsidP="004732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11</w:t>
            </w:r>
            <w:r>
              <w:rPr>
                <w:rFonts w:ascii="Arial Narrow" w:hAnsi="Arial Narrow"/>
                <w:sz w:val="24"/>
              </w:rPr>
              <w:t>4</w:t>
            </w:r>
            <w:r w:rsidRPr="00970E51">
              <w:rPr>
                <w:rFonts w:ascii="Arial Narrow" w:hAnsi="Arial Narrow"/>
                <w:sz w:val="24"/>
              </w:rPr>
              <w:t>-9</w:t>
            </w:r>
            <w:r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49" w:type="pct"/>
            <w:vAlign w:val="center"/>
          </w:tcPr>
          <w:p w:rsidR="00473215" w:rsidRPr="00970E51" w:rsidP="004732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9-Х10:</w:t>
            </w:r>
            <w:r>
              <w:rPr>
                <w:rFonts w:ascii="Arial Narrow" w:hAnsi="Arial Narrow"/>
                <w:sz w:val="24"/>
              </w:rPr>
              <w:t>98,</w:t>
              <w:br/>
            </w:r>
            <w:r w:rsidRPr="00970E51">
              <w:rPr>
                <w:rFonts w:ascii="Arial Narrow" w:hAnsi="Arial Narrow"/>
                <w:sz w:val="24"/>
              </w:rPr>
              <w:t>9-Х10:</w:t>
            </w:r>
            <w:r>
              <w:rPr>
                <w:rFonts w:ascii="Arial Narrow" w:hAnsi="Arial Narrow"/>
                <w:sz w:val="24"/>
              </w:rPr>
              <w:t>99</w:t>
            </w:r>
          </w:p>
        </w:tc>
        <w:tc>
          <w:tcPr>
            <w:tcW w:w="304" w:type="pct"/>
            <w:vAlign w:val="center"/>
          </w:tcPr>
          <w:p w:rsidR="00473215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-</w:t>
            </w:r>
          </w:p>
        </w:tc>
        <w:tc>
          <w:tcPr>
            <w:tcW w:w="301" w:type="pct"/>
            <w:vAlign w:val="center"/>
          </w:tcPr>
          <w:p w:rsidR="00473215" w:rsidRPr="00970E51" w:rsidP="00CF679A">
            <w:pPr>
              <w:pStyle w:val="Header"/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01" w:type="pct"/>
            <w:vAlign w:val="center"/>
          </w:tcPr>
          <w:p w:rsidR="00473215" w:rsidRPr="00970E51" w:rsidP="00CF679A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70E51">
              <w:rPr>
                <w:rFonts w:ascii="Arial Narrow" w:hAnsi="Arial Narrow"/>
                <w:sz w:val="24"/>
                <w:lang w:val="en-US"/>
              </w:rPr>
              <w:t>100</w:t>
            </w:r>
          </w:p>
        </w:tc>
        <w:tc>
          <w:tcPr>
            <w:tcW w:w="547" w:type="pct"/>
            <w:vAlign w:val="center"/>
          </w:tcPr>
          <w:p w:rsidR="00473215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4-20 мА</w:t>
            </w:r>
          </w:p>
          <w:p w:rsidR="00473215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0-100</w:t>
            </w:r>
          </w:p>
        </w:tc>
        <w:tc>
          <w:tcPr>
            <w:tcW w:w="301" w:type="pct"/>
            <w:vAlign w:val="center"/>
          </w:tcPr>
          <w:p w:rsidR="00473215" w:rsidRPr="00970E51" w:rsidP="00D168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130-</w:t>
            </w:r>
            <w:r w:rsidRPr="00970E51">
              <w:rPr>
                <w:rFonts w:ascii="Arial Narrow" w:hAnsi="Arial Narrow"/>
                <w:sz w:val="24"/>
                <w:lang w:val="en-US"/>
              </w:rPr>
              <w:t>U</w:t>
            </w:r>
            <w:r w:rsidRPr="00970E51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95" w:type="pct"/>
            <w:vAlign w:val="center"/>
          </w:tcPr>
          <w:p w:rsidR="00473215" w:rsidRPr="00970E51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70E51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9C6F6C" w:rsidRPr="00AD176D" w:rsidP="009C6F6C">
      <w:pPr>
        <w:rPr>
          <w:color w:val="000000"/>
        </w:rPr>
      </w:pPr>
      <w:r w:rsidRPr="00AD176D">
        <w:rPr>
          <w:color w:val="000000"/>
        </w:rPr>
        <w:br w:type="page"/>
      </w:r>
    </w:p>
    <w:p w:rsidR="007F4949" w:rsidRPr="00DE20F2" w:rsidP="007F4949">
      <w:pPr>
        <w:pStyle w:val="Heading2"/>
        <w:spacing w:line="360" w:lineRule="auto"/>
        <w:ind w:left="284"/>
        <w:jc w:val="both"/>
        <w:rPr>
          <w:rFonts w:ascii="Arial Narrow" w:hAnsi="Arial Narrow"/>
          <w:sz w:val="24"/>
        </w:rPr>
      </w:pPr>
      <w:r w:rsidRPr="00DE20F2">
        <w:rPr>
          <w:rFonts w:ascii="Arial Narrow" w:hAnsi="Arial Narrow"/>
          <w:sz w:val="24"/>
        </w:rPr>
        <w:t>Таблица 2 – Перечень входных дискретных сигналов</w:t>
      </w:r>
    </w:p>
    <w:tbl>
      <w:tblPr>
        <w:tblStyle w:val="TableNormal"/>
        <w:tblW w:w="1361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4"/>
        <w:gridCol w:w="2270"/>
        <w:gridCol w:w="1416"/>
        <w:gridCol w:w="1135"/>
        <w:gridCol w:w="1421"/>
        <w:gridCol w:w="988"/>
        <w:gridCol w:w="1846"/>
        <w:gridCol w:w="991"/>
        <w:gridCol w:w="710"/>
      </w:tblGrid>
      <w:tr w:rsidTr="00F9018F">
        <w:tblPrEx>
          <w:tblW w:w="1361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4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22C91" w:rsidRPr="00DE20F2" w:rsidP="002B5B7B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Наименование </w:t>
            </w:r>
            <w:r w:rsidRPr="00DE20F2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34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22C91" w:rsidRPr="00DE20F2" w:rsidP="0033474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2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22C91" w:rsidRPr="00DE20F2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22C91" w:rsidRPr="00DE20F2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2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22C91" w:rsidRPr="00DE20F2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63" w:type="pct"/>
            <w:tcBorders>
              <w:top w:val="single" w:sz="4" w:space="0" w:color="auto"/>
            </w:tcBorders>
            <w:vAlign w:val="center"/>
          </w:tcPr>
          <w:p w:rsidR="00A22C91" w:rsidRPr="00DE20F2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8" w:type="pct"/>
            <w:tcBorders>
              <w:top w:val="single" w:sz="4" w:space="0" w:color="auto"/>
            </w:tcBorders>
            <w:vAlign w:val="center"/>
          </w:tcPr>
          <w:p w:rsidR="00A22C91" w:rsidRPr="00DE20F2" w:rsidP="002B5B7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Источник с</w:t>
            </w:r>
            <w:r w:rsidRPr="00DE20F2">
              <w:rPr>
                <w:rFonts w:ascii="Arial Narrow" w:hAnsi="Arial Narrow"/>
                <w:sz w:val="24"/>
                <w:lang w:val="en-US"/>
              </w:rPr>
              <w:t>и</w:t>
            </w:r>
            <w:r w:rsidRPr="00DE20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center"/>
          </w:tcPr>
          <w:p w:rsidR="00A22C91" w:rsidRPr="00DE20F2" w:rsidP="002B5B7B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:rsidR="00A22C91" w:rsidRPr="00DE20F2" w:rsidP="002B5B7B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4E05A9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hRule="exact" w:val="567"/>
          <w:tblHeader/>
        </w:trPr>
        <w:tc>
          <w:tcPr>
            <w:tcW w:w="5000" w:type="pct"/>
            <w:gridSpan w:val="9"/>
            <w:vAlign w:val="center"/>
          </w:tcPr>
          <w:p w:rsidR="00A22C91" w:rsidRPr="00DE20F2" w:rsidP="0052728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Шкаф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 w:rsidR="00A654B2">
              <w:rPr>
                <w:rFonts w:ascii="Arial Narrow" w:hAnsi="Arial Narrow"/>
                <w:sz w:val="24"/>
              </w:rPr>
              <w:t>201</w:t>
            </w:r>
            <w:r w:rsidRPr="00DE20F2" w:rsidR="00A654B2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</w:rPr>
              <w:t>, А.7</w:t>
            </w:r>
            <w:r w:rsidRPr="00DE20F2" w:rsidR="0052728D">
              <w:rPr>
                <w:rFonts w:ascii="Arial Narrow" w:hAnsi="Arial Narrow"/>
                <w:sz w:val="24"/>
              </w:rPr>
              <w:t>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DE20F2">
              <w:rPr>
                <w:rFonts w:ascii="Arial Narrow" w:hAnsi="Arial Narrow"/>
                <w:sz w:val="24"/>
              </w:rPr>
              <w:t xml:space="preserve">000 Э3.200 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50287E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110S02/1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34" w:type="pct"/>
            <w:vAlign w:val="center"/>
          </w:tcPr>
          <w:p w:rsidR="0050287E" w:rsidRPr="00DE20F2" w:rsidP="009D24A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0E3E29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20" w:type="pct"/>
            <w:vAlign w:val="center"/>
          </w:tcPr>
          <w:p w:rsidR="0050287E" w:rsidRPr="00DE20F2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DF62B7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7" w:type="pct"/>
            <w:vAlign w:val="center"/>
          </w:tcPr>
          <w:p w:rsidR="0050287E" w:rsidRPr="00DE20F2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1-</w:t>
            </w:r>
            <w:r w:rsidRPr="00DE20F2">
              <w:rPr>
                <w:rFonts w:ascii="Arial Narrow" w:hAnsi="Arial Narrow"/>
                <w:sz w:val="24"/>
              </w:rPr>
              <w:t>903</w:t>
            </w:r>
          </w:p>
        </w:tc>
        <w:tc>
          <w:tcPr>
            <w:tcW w:w="522" w:type="pct"/>
            <w:vAlign w:val="center"/>
          </w:tcPr>
          <w:p w:rsidR="0050287E" w:rsidRPr="00DE20F2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4</w:t>
            </w:r>
          </w:p>
        </w:tc>
        <w:tc>
          <w:tcPr>
            <w:tcW w:w="363" w:type="pct"/>
            <w:vAlign w:val="center"/>
          </w:tcPr>
          <w:p w:rsidR="0050287E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50287E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64" w:type="pct"/>
            <w:vAlign w:val="center"/>
          </w:tcPr>
          <w:p w:rsidR="0050287E" w:rsidRPr="00DE20F2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14D4F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/2A</w:t>
            </w:r>
          </w:p>
        </w:tc>
        <w:tc>
          <w:tcPr>
            <w:tcW w:w="261" w:type="pct"/>
            <w:vAlign w:val="center"/>
          </w:tcPr>
          <w:p w:rsidR="0050287E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50287E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</w:t>
            </w:r>
            <w:r w:rsidRPr="00DE20F2" w:rsidR="000E3E29">
              <w:rPr>
                <w:rFonts w:ascii="Arial Narrow" w:hAnsi="Arial Narrow"/>
                <w:sz w:val="24"/>
              </w:rPr>
              <w:t>S02/1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34" w:type="pct"/>
            <w:vAlign w:val="center"/>
          </w:tcPr>
          <w:p w:rsidR="0050287E" w:rsidRPr="00DE20F2" w:rsidP="008D7A1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0E3E29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20" w:type="pct"/>
            <w:vAlign w:val="center"/>
          </w:tcPr>
          <w:p w:rsidR="0050287E" w:rsidRPr="00DE20F2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DF62B7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17" w:type="pct"/>
            <w:vAlign w:val="center"/>
          </w:tcPr>
          <w:p w:rsidR="0050287E" w:rsidRPr="00DE20F2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1-</w:t>
            </w:r>
            <w:r w:rsidRPr="00DE20F2">
              <w:rPr>
                <w:rFonts w:ascii="Arial Narrow" w:hAnsi="Arial Narrow"/>
                <w:sz w:val="24"/>
              </w:rPr>
              <w:t>904</w:t>
            </w:r>
          </w:p>
        </w:tc>
        <w:tc>
          <w:tcPr>
            <w:tcW w:w="522" w:type="pct"/>
            <w:vAlign w:val="center"/>
          </w:tcPr>
          <w:p w:rsidR="0050287E" w:rsidRPr="00DE20F2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5</w:t>
            </w:r>
          </w:p>
        </w:tc>
        <w:tc>
          <w:tcPr>
            <w:tcW w:w="363" w:type="pct"/>
            <w:vAlign w:val="center"/>
          </w:tcPr>
          <w:p w:rsidR="0050287E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50287E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 w:rsidR="00A14D4F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4" w:type="pct"/>
            <w:vAlign w:val="center"/>
          </w:tcPr>
          <w:p w:rsidR="0050287E" w:rsidRPr="00DE20F2" w:rsidP="008D7A1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 w:rsidR="00B045E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1" w:type="pct"/>
            <w:vAlign w:val="center"/>
          </w:tcPr>
          <w:p w:rsidR="0050287E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2"/>
        </w:trPr>
        <w:tc>
          <w:tcPr>
            <w:tcW w:w="1041" w:type="pct"/>
            <w:vAlign w:val="center"/>
          </w:tcPr>
          <w:p w:rsidR="0050287E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110S02/1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34" w:type="pct"/>
            <w:vAlign w:val="center"/>
          </w:tcPr>
          <w:p w:rsidR="0050287E" w:rsidRPr="00DE20F2" w:rsidP="009D24A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0E3E29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20" w:type="pct"/>
            <w:vAlign w:val="center"/>
          </w:tcPr>
          <w:p w:rsidR="0050287E" w:rsidRPr="00DE20F2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DF62B7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17" w:type="pct"/>
            <w:vAlign w:val="center"/>
          </w:tcPr>
          <w:p w:rsidR="0050287E" w:rsidRPr="00DE20F2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1-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22" w:type="pct"/>
            <w:vAlign w:val="center"/>
          </w:tcPr>
          <w:p w:rsidR="0050287E" w:rsidRPr="00DE20F2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6</w:t>
            </w:r>
          </w:p>
        </w:tc>
        <w:tc>
          <w:tcPr>
            <w:tcW w:w="363" w:type="pct"/>
            <w:vAlign w:val="center"/>
          </w:tcPr>
          <w:p w:rsidR="0050287E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50287E" w:rsidRPr="00DE20F2" w:rsidP="00D953C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 w:rsidR="00D953C5">
              <w:rPr>
                <w:rFonts w:ascii="Arial Narrow" w:hAnsi="Arial Narrow"/>
                <w:sz w:val="24"/>
              </w:rPr>
              <w:t>В</w:t>
            </w:r>
            <w:r w:rsidRPr="00DE20F2">
              <w:rPr>
                <w:rFonts w:ascii="Arial Narrow" w:hAnsi="Arial Narrow"/>
                <w:sz w:val="24"/>
              </w:rPr>
              <w:t>спомогательны</w:t>
            </w:r>
            <w:r w:rsidRPr="00DE20F2" w:rsidR="00D953C5">
              <w:rPr>
                <w:rFonts w:ascii="Arial Narrow" w:hAnsi="Arial Narrow"/>
                <w:sz w:val="24"/>
              </w:rPr>
              <w:t>й</w:t>
            </w:r>
            <w:r w:rsidRPr="00DE20F2">
              <w:rPr>
                <w:rFonts w:ascii="Arial Narrow" w:hAnsi="Arial Narrow"/>
                <w:sz w:val="24"/>
              </w:rPr>
              <w:t xml:space="preserve"> контакт контактора</w:t>
            </w:r>
          </w:p>
        </w:tc>
        <w:tc>
          <w:tcPr>
            <w:tcW w:w="364" w:type="pct"/>
            <w:vAlign w:val="center"/>
          </w:tcPr>
          <w:p w:rsidR="0050287E" w:rsidRPr="00DE20F2" w:rsidP="0050287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61" w:type="pct"/>
            <w:vAlign w:val="center"/>
          </w:tcPr>
          <w:p w:rsidR="0050287E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D953C5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110S02/1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34" w:type="pct"/>
            <w:vAlign w:val="center"/>
          </w:tcPr>
          <w:p w:rsidR="00D953C5" w:rsidRPr="00DE20F2" w:rsidP="009D24A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0E3E29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20" w:type="pct"/>
            <w:vAlign w:val="center"/>
          </w:tcPr>
          <w:p w:rsidR="00D953C5" w:rsidRPr="00DE20F2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DF62B7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17" w:type="pct"/>
            <w:vAlign w:val="center"/>
          </w:tcPr>
          <w:p w:rsidR="00D953C5" w:rsidRPr="00DE20F2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1-</w:t>
            </w:r>
            <w:r w:rsidRPr="00DE20F2">
              <w:rPr>
                <w:rFonts w:ascii="Arial Narrow" w:hAnsi="Arial Narrow"/>
                <w:sz w:val="24"/>
              </w:rPr>
              <w:t>906</w:t>
            </w:r>
          </w:p>
        </w:tc>
        <w:tc>
          <w:tcPr>
            <w:tcW w:w="522" w:type="pct"/>
            <w:vAlign w:val="center"/>
          </w:tcPr>
          <w:p w:rsidR="00D953C5" w:rsidRPr="00DE20F2" w:rsidP="001831F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7</w:t>
            </w:r>
          </w:p>
        </w:tc>
        <w:tc>
          <w:tcPr>
            <w:tcW w:w="363" w:type="pct"/>
            <w:vAlign w:val="center"/>
          </w:tcPr>
          <w:p w:rsidR="00D953C5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D953C5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4" w:type="pct"/>
            <w:vAlign w:val="center"/>
          </w:tcPr>
          <w:p w:rsidR="00D953C5" w:rsidRPr="00DE20F2" w:rsidP="0050287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61" w:type="pct"/>
            <w:vAlign w:val="center"/>
          </w:tcPr>
          <w:p w:rsidR="00D953C5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D953C5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110S02/1</w:t>
            </w:r>
            <w:r w:rsidRPr="00DE20F2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34" w:type="pct"/>
            <w:vAlign w:val="center"/>
          </w:tcPr>
          <w:p w:rsidR="00D953C5" w:rsidRPr="00DE20F2" w:rsidP="009D24A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0E3E29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20" w:type="pct"/>
            <w:vAlign w:val="center"/>
          </w:tcPr>
          <w:p w:rsidR="00D953C5" w:rsidRPr="00DE20F2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DF62B7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17" w:type="pct"/>
            <w:vAlign w:val="center"/>
          </w:tcPr>
          <w:p w:rsidR="00D953C5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1-</w:t>
            </w:r>
            <w:r w:rsidRPr="00DE20F2">
              <w:rPr>
                <w:rFonts w:ascii="Arial Narrow" w:hAnsi="Arial Narrow"/>
                <w:sz w:val="24"/>
              </w:rPr>
              <w:t>907</w:t>
            </w:r>
          </w:p>
        </w:tc>
        <w:tc>
          <w:tcPr>
            <w:tcW w:w="522" w:type="pct"/>
            <w:vAlign w:val="center"/>
          </w:tcPr>
          <w:p w:rsidR="00D953C5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</w:t>
            </w:r>
            <w:r w:rsidRPr="00DE20F2">
              <w:rPr>
                <w:rFonts w:ascii="Arial Narrow" w:hAnsi="Arial Narrow"/>
                <w:sz w:val="24"/>
              </w:rPr>
              <w:t>0: 8</w:t>
            </w:r>
          </w:p>
        </w:tc>
        <w:tc>
          <w:tcPr>
            <w:tcW w:w="363" w:type="pct"/>
            <w:vAlign w:val="center"/>
          </w:tcPr>
          <w:p w:rsidR="00D953C5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D953C5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 w:rsidR="00A14D4F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</w:rPr>
              <w:t>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4" w:type="pct"/>
            <w:vAlign w:val="center"/>
          </w:tcPr>
          <w:p w:rsidR="00D953C5" w:rsidRPr="00DE20F2" w:rsidP="00FC375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61" w:type="pct"/>
            <w:vAlign w:val="center"/>
          </w:tcPr>
          <w:p w:rsidR="00D953C5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F9018F">
        <w:tblPrEx>
          <w:tblW w:w="1361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41" w:type="pct"/>
            <w:vAlign w:val="center"/>
          </w:tcPr>
          <w:p w:rsidR="00D953C5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110S02/1</w:t>
            </w:r>
            <w:r w:rsidRPr="00DE20F2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34" w:type="pct"/>
            <w:vAlign w:val="center"/>
          </w:tcPr>
          <w:p w:rsidR="00D953C5" w:rsidRPr="00DE20F2" w:rsidP="009D24A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0E3E29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0E3E29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20" w:type="pct"/>
            <w:vAlign w:val="center"/>
          </w:tcPr>
          <w:p w:rsidR="00D953C5" w:rsidRPr="00DE20F2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DF62B7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17" w:type="pct"/>
            <w:vAlign w:val="center"/>
          </w:tcPr>
          <w:p w:rsidR="00D953C5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1-</w:t>
            </w:r>
            <w:r w:rsidRPr="00DE20F2">
              <w:rPr>
                <w:rFonts w:ascii="Arial Narrow" w:hAnsi="Arial Narrow"/>
                <w:sz w:val="24"/>
              </w:rPr>
              <w:t>908</w:t>
            </w:r>
          </w:p>
        </w:tc>
        <w:tc>
          <w:tcPr>
            <w:tcW w:w="522" w:type="pct"/>
            <w:vAlign w:val="center"/>
          </w:tcPr>
          <w:p w:rsidR="00D953C5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9</w:t>
            </w:r>
          </w:p>
        </w:tc>
        <w:tc>
          <w:tcPr>
            <w:tcW w:w="363" w:type="pct"/>
            <w:vAlign w:val="center"/>
          </w:tcPr>
          <w:p w:rsidR="00D953C5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8" w:type="pct"/>
            <w:vAlign w:val="center"/>
          </w:tcPr>
          <w:p w:rsidR="00D953C5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A14D4F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</w:rPr>
              <w:t>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64" w:type="pct"/>
            <w:vAlign w:val="center"/>
          </w:tcPr>
          <w:p w:rsidR="00D953C5" w:rsidRPr="00DE20F2" w:rsidP="00D953C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1" w:type="pct"/>
            <w:vAlign w:val="center"/>
          </w:tcPr>
          <w:p w:rsidR="00D953C5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F9018F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64"/>
        <w:gridCol w:w="2835"/>
        <w:gridCol w:w="2271"/>
        <w:gridCol w:w="1415"/>
        <w:gridCol w:w="1134"/>
        <w:gridCol w:w="1420"/>
        <w:gridCol w:w="989"/>
        <w:gridCol w:w="1846"/>
        <w:gridCol w:w="992"/>
        <w:gridCol w:w="709"/>
      </w:tblGrid>
      <w:tr w:rsidTr="0018377D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18F" w:rsidRPr="00DE20F2" w:rsidP="00F34EEE">
            <w:p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9018F" w:rsidRPr="00DE20F2" w:rsidP="00F34EEE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Наименование </w:t>
            </w:r>
            <w:r w:rsidRPr="00DE20F2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0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9018F" w:rsidRPr="00DE20F2" w:rsidP="00F34EE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499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9018F" w:rsidRPr="00DE20F2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0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9018F" w:rsidRPr="00DE20F2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9018F" w:rsidRPr="00DE20F2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:rsidR="00F9018F" w:rsidRPr="00DE20F2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1" w:type="pct"/>
            <w:tcBorders>
              <w:top w:val="single" w:sz="4" w:space="0" w:color="auto"/>
            </w:tcBorders>
            <w:vAlign w:val="center"/>
          </w:tcPr>
          <w:p w:rsidR="00F9018F" w:rsidRPr="00DE20F2" w:rsidP="00F34E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Источник с</w:t>
            </w:r>
            <w:r w:rsidRPr="00DE20F2">
              <w:rPr>
                <w:rFonts w:ascii="Arial Narrow" w:hAnsi="Arial Narrow"/>
                <w:sz w:val="24"/>
                <w:lang w:val="en-US"/>
              </w:rPr>
              <w:t>и</w:t>
            </w:r>
            <w:r w:rsidRPr="00DE20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0" w:type="pct"/>
            <w:tcBorders>
              <w:top w:val="single" w:sz="4" w:space="0" w:color="auto"/>
            </w:tcBorders>
            <w:vAlign w:val="center"/>
          </w:tcPr>
          <w:p w:rsidR="00F9018F" w:rsidRPr="00DE20F2" w:rsidP="00F34EEE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0" w:type="pct"/>
            <w:tcBorders>
              <w:top w:val="single" w:sz="4" w:space="0" w:color="auto"/>
            </w:tcBorders>
            <w:vAlign w:val="center"/>
          </w:tcPr>
          <w:p w:rsidR="00F9018F" w:rsidRPr="00DE20F2" w:rsidP="00F34EEE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hRule="exact" w:val="567"/>
          <w:tblHeader/>
        </w:trPr>
        <w:tc>
          <w:tcPr>
            <w:tcW w:w="4801" w:type="pct"/>
            <w:gridSpan w:val="9"/>
            <w:vAlign w:val="center"/>
          </w:tcPr>
          <w:p w:rsidR="009C1A44" w:rsidRPr="00DE20F2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Шкаф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</w:rPr>
              <w:t>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DE20F2">
              <w:rPr>
                <w:rFonts w:ascii="Arial Narrow" w:hAnsi="Arial Narrow"/>
                <w:sz w:val="24"/>
              </w:rPr>
              <w:t xml:space="preserve">000 Э3.200 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110S02/1: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A14D4F" w:rsidRPr="00DE20F2" w:rsidP="009D24A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A14D4F" w:rsidRPr="00DE20F2" w:rsidP="006929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A14D4F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1-909</w:t>
            </w:r>
          </w:p>
        </w:tc>
        <w:tc>
          <w:tcPr>
            <w:tcW w:w="501" w:type="pct"/>
            <w:vAlign w:val="center"/>
          </w:tcPr>
          <w:p w:rsidR="00A14D4F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</w:t>
            </w:r>
            <w:r w:rsidRPr="00DE20F2">
              <w:rPr>
                <w:rFonts w:ascii="Arial Narrow" w:hAnsi="Arial Narrow"/>
                <w:sz w:val="24"/>
              </w:rPr>
              <w:t>10: 10</w:t>
            </w:r>
          </w:p>
        </w:tc>
        <w:tc>
          <w:tcPr>
            <w:tcW w:w="349" w:type="pct"/>
            <w:vAlign w:val="center"/>
          </w:tcPr>
          <w:p w:rsidR="00A14D4F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  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D953C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A14D4F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110S02/1: не закрыт</w:t>
            </w:r>
          </w:p>
        </w:tc>
        <w:tc>
          <w:tcPr>
            <w:tcW w:w="801" w:type="pct"/>
            <w:vAlign w:val="center"/>
          </w:tcPr>
          <w:p w:rsidR="00A14D4F" w:rsidRPr="00DE20F2" w:rsidP="009D24A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A14D4F" w:rsidRPr="00DE20F2" w:rsidP="006929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A14D4F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1-910</w:t>
            </w:r>
          </w:p>
        </w:tc>
        <w:tc>
          <w:tcPr>
            <w:tcW w:w="501" w:type="pct"/>
            <w:vAlign w:val="center"/>
          </w:tcPr>
          <w:p w:rsidR="00A14D4F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11</w:t>
            </w:r>
          </w:p>
        </w:tc>
        <w:tc>
          <w:tcPr>
            <w:tcW w:w="349" w:type="pct"/>
            <w:vAlign w:val="center"/>
          </w:tcPr>
          <w:p w:rsidR="00A14D4F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  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D953C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A14D4F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110S02/1: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A14D4F" w:rsidRPr="00DE20F2" w:rsidP="009D24A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A14D4F" w:rsidRPr="00DE20F2" w:rsidP="00C526C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vAlign w:val="center"/>
          </w:tcPr>
          <w:p w:rsidR="00A14D4F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1-911</w:t>
            </w:r>
          </w:p>
        </w:tc>
        <w:tc>
          <w:tcPr>
            <w:tcW w:w="501" w:type="pct"/>
            <w:vAlign w:val="center"/>
          </w:tcPr>
          <w:p w:rsidR="00A14D4F" w:rsidRPr="00DE20F2" w:rsidP="009D24A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12</w:t>
            </w:r>
          </w:p>
        </w:tc>
        <w:tc>
          <w:tcPr>
            <w:tcW w:w="349" w:type="pct"/>
            <w:vAlign w:val="center"/>
          </w:tcPr>
          <w:p w:rsidR="00A14D4F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  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A14D4F" w:rsidRPr="00DE20F2" w:rsidP="008D7A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110S13/3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393AF0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2-</w:t>
            </w:r>
            <w:r w:rsidRPr="00DE20F2">
              <w:rPr>
                <w:rFonts w:ascii="Arial Narrow" w:hAnsi="Arial Narrow"/>
                <w:sz w:val="24"/>
              </w:rPr>
              <w:t>903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13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E50E08" w:rsidRPr="00DE20F2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14D4F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/2</w:t>
            </w:r>
            <w:r w:rsidRPr="00DE20F2" w:rsidR="00B045E2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110S13/3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393AF0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2-</w:t>
            </w:r>
            <w:r w:rsidRPr="00DE20F2">
              <w:rPr>
                <w:rFonts w:ascii="Arial Narrow" w:hAnsi="Arial Narrow"/>
                <w:sz w:val="24"/>
              </w:rPr>
              <w:t>904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14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 w:rsidR="00A14D4F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E50E08" w:rsidRPr="00DE20F2" w:rsidP="00B045E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 w:rsidR="00B045E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110S13/3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393AF0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2-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15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0E08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110S13/3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393AF0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2-</w:t>
            </w:r>
            <w:r w:rsidRPr="00DE20F2">
              <w:rPr>
                <w:rFonts w:ascii="Arial Narrow" w:hAnsi="Arial Narrow"/>
                <w:sz w:val="24"/>
              </w:rPr>
              <w:t>906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16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0E08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110S13/3</w:t>
            </w:r>
            <w:r w:rsidRPr="00DE20F2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393AF0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2-</w:t>
            </w:r>
            <w:r w:rsidRPr="00DE20F2">
              <w:rPr>
                <w:rFonts w:ascii="Arial Narrow" w:hAnsi="Arial Narrow"/>
                <w:sz w:val="24"/>
              </w:rPr>
              <w:t>907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17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 w:rsidR="00A14D4F">
              <w:rPr>
                <w:rFonts w:ascii="Arial Narrow" w:hAnsi="Arial Narrow"/>
                <w:sz w:val="24"/>
              </w:rPr>
              <w:t xml:space="preserve">  </w:t>
            </w:r>
            <w:r w:rsidRPr="00DE20F2" w:rsidR="00B045E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0E08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110S13/3</w:t>
            </w:r>
            <w:r w:rsidRPr="00DE20F2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393AF0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393AF0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0E3E29">
              <w:rPr>
                <w:rFonts w:ascii="Arial Narrow" w:hAnsi="Arial Narrow"/>
                <w:sz w:val="24"/>
              </w:rPr>
              <w:t>2-</w:t>
            </w:r>
            <w:r w:rsidRPr="00DE20F2">
              <w:rPr>
                <w:rFonts w:ascii="Arial Narrow" w:hAnsi="Arial Narrow"/>
                <w:sz w:val="24"/>
              </w:rPr>
              <w:t>908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18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A14D4F">
              <w:rPr>
                <w:rFonts w:ascii="Arial Narrow" w:hAnsi="Arial Narrow"/>
                <w:sz w:val="24"/>
              </w:rPr>
              <w:t xml:space="preserve">  </w:t>
            </w:r>
            <w:r w:rsidRPr="00DE20F2" w:rsidR="00B045E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0E08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</w:t>
            </w:r>
            <w:r w:rsidR="00F67173">
              <w:rPr>
                <w:rFonts w:ascii="Arial Narrow" w:hAnsi="Arial Narrow"/>
                <w:sz w:val="24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110S13/3: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A14D4F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2-909</w:t>
            </w:r>
          </w:p>
        </w:tc>
        <w:tc>
          <w:tcPr>
            <w:tcW w:w="501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19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110S13/3: не закрыт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A14D4F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2-910</w:t>
            </w:r>
          </w:p>
        </w:tc>
        <w:tc>
          <w:tcPr>
            <w:tcW w:w="501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20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110S13/3: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A14D4F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2-911</w:t>
            </w:r>
          </w:p>
        </w:tc>
        <w:tc>
          <w:tcPr>
            <w:tcW w:w="501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21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654B2">
              <w:rPr>
                <w:rFonts w:ascii="Arial Narrow" w:hAnsi="Arial Narrow"/>
                <w:sz w:val="24"/>
              </w:rPr>
              <w:t>3-</w:t>
            </w:r>
            <w:r w:rsidRPr="00DE20F2">
              <w:rPr>
                <w:rFonts w:ascii="Arial Narrow" w:hAnsi="Arial Narrow"/>
                <w:sz w:val="24"/>
              </w:rPr>
              <w:t>903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22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 w:rsidR="00B045E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E50E08" w:rsidRPr="00DE20F2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14D4F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/2</w:t>
            </w:r>
            <w:r w:rsidRPr="00DE20F2" w:rsidR="00B045E2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654B2">
              <w:rPr>
                <w:rFonts w:ascii="Arial Narrow" w:hAnsi="Arial Narrow"/>
                <w:sz w:val="24"/>
              </w:rPr>
              <w:t>3-</w:t>
            </w:r>
            <w:r w:rsidRPr="00DE20F2">
              <w:rPr>
                <w:rFonts w:ascii="Arial Narrow" w:hAnsi="Arial Narrow"/>
                <w:sz w:val="24"/>
              </w:rPr>
              <w:t>904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23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 w:rsidR="00A14D4F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E50E08" w:rsidRPr="00DE20F2" w:rsidP="00B045E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 w:rsidR="00B045E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654B2">
              <w:rPr>
                <w:rFonts w:ascii="Arial Narrow" w:hAnsi="Arial Narrow"/>
                <w:sz w:val="24"/>
              </w:rPr>
              <w:t>3-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24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0E08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654B2">
              <w:rPr>
                <w:rFonts w:ascii="Arial Narrow" w:hAnsi="Arial Narrow"/>
                <w:sz w:val="24"/>
              </w:rPr>
              <w:t>3</w:t>
            </w:r>
            <w:r w:rsidRPr="00DE20F2" w:rsidR="00A654B2">
              <w:rPr>
                <w:rFonts w:ascii="Arial Narrow" w:hAnsi="Arial Narrow"/>
                <w:sz w:val="24"/>
              </w:rPr>
              <w:t>-</w:t>
            </w:r>
            <w:r w:rsidRPr="00DE20F2">
              <w:rPr>
                <w:rFonts w:ascii="Arial Narrow" w:hAnsi="Arial Narrow"/>
                <w:sz w:val="24"/>
              </w:rPr>
              <w:t>906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25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0E08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654B2">
              <w:rPr>
                <w:rFonts w:ascii="Arial Narrow" w:hAnsi="Arial Narrow"/>
                <w:sz w:val="24"/>
              </w:rPr>
              <w:t>3-</w:t>
            </w:r>
            <w:r w:rsidRPr="00DE20F2">
              <w:rPr>
                <w:rFonts w:ascii="Arial Narrow" w:hAnsi="Arial Narrow"/>
                <w:sz w:val="24"/>
              </w:rPr>
              <w:t>907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26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 w:rsidR="00A14D4F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</w:rPr>
              <w:t>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0E08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50E08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E50E08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</w:t>
            </w:r>
            <w:r w:rsidR="00F67173">
              <w:rPr>
                <w:rFonts w:ascii="Arial Narrow" w:hAnsi="Arial Narrow"/>
                <w:sz w:val="24"/>
              </w:rPr>
              <w:t>0T22</w:t>
            </w:r>
            <w:r w:rsidRPr="00DE20F2" w:rsidR="00A654B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E50E08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56779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400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654B2">
              <w:rPr>
                <w:rFonts w:ascii="Arial Narrow" w:hAnsi="Arial Narrow"/>
                <w:sz w:val="24"/>
              </w:rPr>
              <w:t>3-</w:t>
            </w:r>
            <w:r w:rsidRPr="00DE20F2">
              <w:rPr>
                <w:rFonts w:ascii="Arial Narrow" w:hAnsi="Arial Narrow"/>
                <w:sz w:val="24"/>
              </w:rPr>
              <w:t>908</w:t>
            </w:r>
          </w:p>
        </w:tc>
        <w:tc>
          <w:tcPr>
            <w:tcW w:w="501" w:type="pct"/>
            <w:vAlign w:val="center"/>
          </w:tcPr>
          <w:p w:rsidR="00E50E08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27</w:t>
            </w:r>
          </w:p>
        </w:tc>
        <w:tc>
          <w:tcPr>
            <w:tcW w:w="349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0E08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A14D4F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</w:rPr>
              <w:t>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0E08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E50E08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A14D4F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400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3-909</w:t>
            </w:r>
          </w:p>
        </w:tc>
        <w:tc>
          <w:tcPr>
            <w:tcW w:w="501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28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  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A14D4F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400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3-910</w:t>
            </w:r>
          </w:p>
        </w:tc>
        <w:tc>
          <w:tcPr>
            <w:tcW w:w="501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29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  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</w:t>
            </w:r>
            <w:r w:rsidRPr="00DE20F2" w:rsidR="007B0A8D">
              <w:rPr>
                <w:rFonts w:ascii="Arial Narrow" w:hAnsi="Arial Narrow"/>
                <w:sz w:val="24"/>
              </w:rPr>
              <w:t>02/12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A14D4F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34</w:t>
            </w:r>
          </w:p>
        </w:tc>
        <w:tc>
          <w:tcPr>
            <w:tcW w:w="400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3-911</w:t>
            </w:r>
          </w:p>
        </w:tc>
        <w:tc>
          <w:tcPr>
            <w:tcW w:w="501" w:type="pct"/>
            <w:vAlign w:val="center"/>
          </w:tcPr>
          <w:p w:rsidR="00A14D4F" w:rsidRPr="00DE20F2" w:rsidP="00E50E0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 30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  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C56779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ИБП шкафа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 w:rsidR="00A654B2">
              <w:rPr>
                <w:rFonts w:ascii="Arial Narrow" w:hAnsi="Arial Narrow"/>
                <w:sz w:val="24"/>
              </w:rPr>
              <w:t>201</w:t>
            </w:r>
            <w:r w:rsidRPr="00DE20F2" w:rsidR="00A654B2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</w:rPr>
              <w:t xml:space="preserve"> в норме</w:t>
            </w:r>
          </w:p>
        </w:tc>
        <w:tc>
          <w:tcPr>
            <w:tcW w:w="801" w:type="pct"/>
            <w:vAlign w:val="center"/>
          </w:tcPr>
          <w:p w:rsidR="00C56779" w:rsidRPr="00DE20F2" w:rsidP="00C56779">
            <w:pPr>
              <w:pStyle w:val="a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20KPH00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GH201XH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99" w:type="pct"/>
            <w:vAlign w:val="center"/>
          </w:tcPr>
          <w:p w:rsidR="00C56779" w:rsidRPr="00DE20F2" w:rsidP="009C1A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1-DD1.3</w:t>
            </w:r>
            <w:r w:rsidRPr="00DE20F2" w:rsidR="00EF453F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35</w:t>
            </w:r>
          </w:p>
        </w:tc>
        <w:tc>
          <w:tcPr>
            <w:tcW w:w="400" w:type="pct"/>
            <w:vAlign w:val="center"/>
          </w:tcPr>
          <w:p w:rsidR="00C56779" w:rsidRPr="00DE20F2" w:rsidP="00C5677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01" w:type="pct"/>
            <w:vAlign w:val="center"/>
          </w:tcPr>
          <w:p w:rsidR="00C56779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49" w:type="pct"/>
            <w:vAlign w:val="center"/>
          </w:tcPr>
          <w:p w:rsidR="00C56779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C56779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0" w:type="pct"/>
            <w:vAlign w:val="center"/>
          </w:tcPr>
          <w:p w:rsidR="00C56779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1-U2</w:t>
            </w:r>
          </w:p>
        </w:tc>
        <w:tc>
          <w:tcPr>
            <w:tcW w:w="250" w:type="pct"/>
            <w:vAlign w:val="center"/>
          </w:tcPr>
          <w:p w:rsidR="00C56779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B045E2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110S17/6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B045E2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</w:t>
            </w:r>
            <w:r w:rsidRPr="00DE20F2" w:rsidR="00CB4778">
              <w:rPr>
                <w:rFonts w:ascii="Arial Narrow" w:hAnsi="Arial Narrow"/>
                <w:sz w:val="24"/>
              </w:rPr>
              <w:t>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CB4778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B045E2" w:rsidRPr="00DE20F2" w:rsidP="00EF453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B4778">
              <w:rPr>
                <w:rFonts w:ascii="Arial Narrow" w:hAnsi="Arial Narrow"/>
                <w:sz w:val="24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>903</w:t>
            </w:r>
          </w:p>
        </w:tc>
        <w:tc>
          <w:tcPr>
            <w:tcW w:w="501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49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045E2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B045E2" w:rsidRPr="00DE20F2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A14D4F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</w:t>
            </w:r>
            <w:r w:rsidRPr="00DE20F2" w:rsidR="00727FB1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0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B045E2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110S17/6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B045E2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CB4778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B045E2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B4778">
              <w:rPr>
                <w:rFonts w:ascii="Arial Narrow" w:hAnsi="Arial Narrow"/>
                <w:sz w:val="24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>904</w:t>
            </w:r>
          </w:p>
        </w:tc>
        <w:tc>
          <w:tcPr>
            <w:tcW w:w="501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49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 w:rsidR="00A14D4F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B045E2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B045E2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110S17/6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B045E2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CB4778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B045E2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B4778">
              <w:rPr>
                <w:rFonts w:ascii="Arial Narrow" w:hAnsi="Arial Narrow"/>
                <w:sz w:val="24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01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49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045E2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B045E2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110S17/6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B045E2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CB4778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B045E2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00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B4778">
              <w:rPr>
                <w:rFonts w:ascii="Arial Narrow" w:hAnsi="Arial Narrow"/>
                <w:sz w:val="24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>906</w:t>
            </w:r>
          </w:p>
        </w:tc>
        <w:tc>
          <w:tcPr>
            <w:tcW w:w="501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49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045E2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B045E2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110S17/6</w:t>
            </w:r>
            <w:r w:rsidRPr="00DE20F2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B045E2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CB4778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B045E2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B4778">
              <w:rPr>
                <w:rFonts w:ascii="Arial Narrow" w:hAnsi="Arial Narrow"/>
                <w:sz w:val="24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>907</w:t>
            </w:r>
          </w:p>
        </w:tc>
        <w:tc>
          <w:tcPr>
            <w:tcW w:w="501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49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045E2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 w:rsidR="00A14D4F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045E2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B045E2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110S17/6</w:t>
            </w:r>
            <w:r w:rsidRPr="00DE20F2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B045E2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CB4778">
              <w:rPr>
                <w:rFonts w:ascii="Arial Narrow" w:hAnsi="Arial Narrow"/>
                <w:sz w:val="24"/>
              </w:rPr>
              <w:t>110S17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CB4778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B045E2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CB4778">
              <w:rPr>
                <w:rFonts w:ascii="Arial Narrow" w:hAnsi="Arial Narrow"/>
                <w:sz w:val="24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>908</w:t>
            </w:r>
          </w:p>
        </w:tc>
        <w:tc>
          <w:tcPr>
            <w:tcW w:w="501" w:type="pct"/>
            <w:vAlign w:val="center"/>
          </w:tcPr>
          <w:p w:rsidR="00B045E2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49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045E2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A14D4F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045E2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B045E2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110S17/6: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4-909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110S17/6: не закрыт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4-910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110S17/6: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4-911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5-903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A14D4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A14D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/3B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</w:t>
            </w:r>
            <w:r w:rsidRPr="00DE20F2">
              <w:rPr>
                <w:rFonts w:ascii="Arial Narrow" w:hAnsi="Arial Narrow"/>
                <w:sz w:val="24"/>
              </w:rPr>
              <w:t>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5-904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 контактор включён на открытие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5-905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 контактор включён на закрытие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5-906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 температура двигателя в норме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5-907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 w:rsidR="00D314E1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 не открыт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5-908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D314E1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D314E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D314E1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</w:t>
            </w:r>
            <w:r w:rsidRPr="00DE20F2">
              <w:rPr>
                <w:rFonts w:ascii="Arial Narrow" w:hAnsi="Arial Narrow"/>
                <w:sz w:val="24"/>
              </w:rPr>
              <w:t>0S20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D314E1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5-909</w:t>
            </w:r>
          </w:p>
        </w:tc>
        <w:tc>
          <w:tcPr>
            <w:tcW w:w="501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49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D314E1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D314E1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D314E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 не закрыт</w:t>
            </w:r>
          </w:p>
        </w:tc>
        <w:tc>
          <w:tcPr>
            <w:tcW w:w="801" w:type="pct"/>
            <w:vAlign w:val="center"/>
          </w:tcPr>
          <w:p w:rsidR="00D314E1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D314E1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5-910</w:t>
            </w:r>
          </w:p>
        </w:tc>
        <w:tc>
          <w:tcPr>
            <w:tcW w:w="501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49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D314E1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D314E1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D314E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110S20/8: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D314E1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110S20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D314E1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5-911</w:t>
            </w:r>
          </w:p>
        </w:tc>
        <w:tc>
          <w:tcPr>
            <w:tcW w:w="501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49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D314E1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D314E1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6-903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D314E1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D314E1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/3C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6-904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 контактор включён на открытие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6-905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 контактор включён на закрытие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6-906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 температура двигателя в норме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6-907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 w:rsidR="00D314E1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A14D4F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 не открыт</w:t>
            </w:r>
          </w:p>
        </w:tc>
        <w:tc>
          <w:tcPr>
            <w:tcW w:w="801" w:type="pct"/>
            <w:vAlign w:val="center"/>
          </w:tcPr>
          <w:p w:rsidR="00A14D4F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A14D4F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400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6-908</w:t>
            </w:r>
          </w:p>
        </w:tc>
        <w:tc>
          <w:tcPr>
            <w:tcW w:w="501" w:type="pct"/>
            <w:vAlign w:val="center"/>
          </w:tcPr>
          <w:p w:rsidR="00A14D4F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49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A14D4F" w:rsidRPr="00DE20F2" w:rsidP="00D314E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D314E1">
              <w:rPr>
                <w:rFonts w:ascii="Arial Narrow" w:hAnsi="Arial Narrow"/>
                <w:sz w:val="24"/>
              </w:rPr>
              <w:t xml:space="preserve">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A14D4F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A14D4F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D314E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D314E1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D314E1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400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6-909</w:t>
            </w:r>
          </w:p>
        </w:tc>
        <w:tc>
          <w:tcPr>
            <w:tcW w:w="501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49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D314E1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D314E1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D314E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 не закрыт</w:t>
            </w:r>
          </w:p>
        </w:tc>
        <w:tc>
          <w:tcPr>
            <w:tcW w:w="801" w:type="pct"/>
            <w:vAlign w:val="center"/>
          </w:tcPr>
          <w:p w:rsidR="00D314E1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D314E1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</w:t>
            </w:r>
            <w:r w:rsidRPr="00DE20F2" w:rsidR="005A1450">
              <w:rPr>
                <w:rFonts w:ascii="Arial Narrow" w:hAnsi="Arial Narrow"/>
                <w:sz w:val="24"/>
              </w:rPr>
              <w:t>DD1.10:</w:t>
            </w:r>
            <w:r w:rsidRPr="00DE20F2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400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6-910</w:t>
            </w:r>
          </w:p>
        </w:tc>
        <w:tc>
          <w:tcPr>
            <w:tcW w:w="501" w:type="pct"/>
            <w:vAlign w:val="center"/>
          </w:tcPr>
          <w:p w:rsidR="00D314E1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49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D314E1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D314E1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D314E1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5A1450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110S60/9: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5A1450" w:rsidRPr="00DE20F2" w:rsidP="00727F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5A1450" w:rsidRPr="00DE20F2" w:rsidP="005A1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1-DD1.10:34</w:t>
            </w:r>
          </w:p>
        </w:tc>
        <w:tc>
          <w:tcPr>
            <w:tcW w:w="400" w:type="pct"/>
            <w:vAlign w:val="center"/>
          </w:tcPr>
          <w:p w:rsidR="005A1450" w:rsidRPr="00DE20F2" w:rsidP="00B045E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6-911</w:t>
            </w:r>
          </w:p>
        </w:tc>
        <w:tc>
          <w:tcPr>
            <w:tcW w:w="501" w:type="pct"/>
            <w:vAlign w:val="center"/>
          </w:tcPr>
          <w:p w:rsidR="005A1450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49" w:type="pct"/>
            <w:vAlign w:val="center"/>
          </w:tcPr>
          <w:p w:rsidR="005A1450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5A1450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5A1450" w:rsidRPr="00DE20F2" w:rsidP="00727FB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5A1450" w:rsidRPr="00DE20F2" w:rsidP="00727FB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7-903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66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7E1F5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7E1F5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/4A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3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7-904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67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4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7-905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68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5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7-906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69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6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7-907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70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7E1F5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 не открыт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7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7-908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71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7E1F5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8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7-909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72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 не закрыт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9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7-910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73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110S38/10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12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7-911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74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13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8-903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75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8235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/4B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14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8-904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76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</w:t>
            </w:r>
            <w:r w:rsidRPr="00DE20F2">
              <w:rPr>
                <w:rFonts w:ascii="Arial Narrow" w:hAnsi="Arial Narrow"/>
                <w:sz w:val="24"/>
              </w:rPr>
              <w:t>1.4: 15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8-905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77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16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8-906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78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17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8-907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79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 не открыт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18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8-908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19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8-909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 не закрыт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22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8-910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82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23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8-911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83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24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9-903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84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8235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/4C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25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9-904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 контактор включён на открытие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26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9-905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86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 контактор включён на закрытие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-DD1.4: 27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9-906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87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 температура двигателя в норме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28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9-907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88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 не открыт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29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9-908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89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32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9-909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90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 не закрыт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1-DD1.4: 33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9-910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91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372017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111S51/2: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372017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372017" w:rsidRPr="00DE20F2" w:rsidP="0037201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-DD1.4: 34</w:t>
            </w:r>
          </w:p>
        </w:tc>
        <w:tc>
          <w:tcPr>
            <w:tcW w:w="400" w:type="pct"/>
            <w:vAlign w:val="center"/>
          </w:tcPr>
          <w:p w:rsidR="00372017" w:rsidRPr="00DE20F2" w:rsidP="002534F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9-911</w:t>
            </w:r>
          </w:p>
        </w:tc>
        <w:tc>
          <w:tcPr>
            <w:tcW w:w="501" w:type="pct"/>
            <w:vAlign w:val="center"/>
          </w:tcPr>
          <w:p w:rsidR="00372017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92</w:t>
            </w:r>
          </w:p>
        </w:tc>
        <w:tc>
          <w:tcPr>
            <w:tcW w:w="349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372017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 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372017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372017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1-DD1.11: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10-903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93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9C44A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2-S01/5A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3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10-904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94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4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10-905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95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5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10-906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96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6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10-907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97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 не открыт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7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10-908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98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8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10-909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99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 не закрыт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9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10-910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100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12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10-911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101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13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11-903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102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8235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/5B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14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11-904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103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15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11-905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104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16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11-906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105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17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11-907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106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 не открыт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18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11-908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107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8235E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19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11-909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108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 не закрыт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22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11-910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109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330S17/3: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1-DD1.11: </w:t>
            </w:r>
            <w:r w:rsidRPr="00DE20F2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11-911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110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24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12-903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111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39395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2-S01/5C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Клапан</w:t>
            </w: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25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12-904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112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 контактор включён на открытие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26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12-905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113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 контактор включён на закрытие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27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12-906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114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 температура двигателя в норме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28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12-907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115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 не открыт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29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12-908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116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32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12-909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117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 не закрыт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33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12-910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118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98555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330S13/4: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98555C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330S13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98555C" w:rsidRPr="00DE20F2" w:rsidP="0098555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1-DD1.11: 34</w:t>
            </w:r>
          </w:p>
        </w:tc>
        <w:tc>
          <w:tcPr>
            <w:tcW w:w="40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12-911</w:t>
            </w:r>
          </w:p>
        </w:tc>
        <w:tc>
          <w:tcPr>
            <w:tcW w:w="501" w:type="pct"/>
            <w:vAlign w:val="center"/>
          </w:tcPr>
          <w:p w:rsidR="0098555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119</w:t>
            </w:r>
          </w:p>
        </w:tc>
        <w:tc>
          <w:tcPr>
            <w:tcW w:w="349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8555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8555C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98555C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1-DD1.5: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13-903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126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2-S01/6A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3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13-904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127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4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13-905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128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5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13-906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129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6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13-907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130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 не открыт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</w:t>
            </w:r>
            <w:r w:rsidRPr="00DE20F2">
              <w:rPr>
                <w:rFonts w:ascii="Arial Narrow" w:hAnsi="Arial Narrow"/>
                <w:sz w:val="24"/>
              </w:rPr>
              <w:t>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7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13-908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131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8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13-909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132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 не закрыт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9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13-910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133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111S66/3: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12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13-911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134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330S02/8: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13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14-903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135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2-S01/6B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</w:t>
            </w:r>
            <w:r w:rsidRPr="00DE20F2">
              <w:rPr>
                <w:rFonts w:ascii="Arial Narrow" w:hAnsi="Arial Narrow"/>
                <w:sz w:val="24"/>
              </w:rPr>
              <w:t>S02/8: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14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14-904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136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330S02/8: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15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14-905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137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330S02/8: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16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14-906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138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330S02/8: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8377D" w:rsidRPr="00DE20F2" w:rsidP="007C50D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</w:t>
            </w:r>
            <w:r w:rsidRPr="00DE20F2">
              <w:rPr>
                <w:rFonts w:ascii="Arial Narrow" w:hAnsi="Arial Narrow"/>
                <w:sz w:val="24"/>
              </w:rPr>
              <w:t>.5: 17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14-907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139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330S02/8: не открыт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18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14-908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140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330S02/8: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19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14-909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141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330S02/8: не закрыт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22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14-910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142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330S02/8: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23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14-911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143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24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15-903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144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2-S01/6C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25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15-904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145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26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15-905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146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27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15-906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147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28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15-907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148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 не открыт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</w:t>
            </w:r>
            <w:r w:rsidRPr="00DE20F2">
              <w:rPr>
                <w:rFonts w:ascii="Arial Narrow" w:hAnsi="Arial Narrow"/>
                <w:sz w:val="24"/>
              </w:rPr>
              <w:t>D1.5: 29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15-908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149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32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15-909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150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 не закрыт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33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15-910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151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8377D" w:rsidRPr="00DE20F2" w:rsidP="006C245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1-DD1.5: 34</w:t>
            </w:r>
          </w:p>
        </w:tc>
        <w:tc>
          <w:tcPr>
            <w:tcW w:w="40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15-911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49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6C245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8377D" w:rsidRPr="00DE20F2" w:rsidP="006C245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8377D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65D6C">
              <w:rPr>
                <w:rFonts w:ascii="Arial Narrow" w:hAnsi="Arial Narrow"/>
                <w:sz w:val="24"/>
              </w:rPr>
              <w:t>1-DD1.12:</w:t>
            </w: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18377D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16-903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153</w:t>
            </w:r>
          </w:p>
        </w:tc>
        <w:tc>
          <w:tcPr>
            <w:tcW w:w="349" w:type="pct"/>
            <w:vAlign w:val="center"/>
          </w:tcPr>
          <w:p w:rsidR="0018377D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8377D" w:rsidRPr="00DE20F2" w:rsidP="00797E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2-S01/7A</w:t>
            </w:r>
          </w:p>
        </w:tc>
        <w:tc>
          <w:tcPr>
            <w:tcW w:w="250" w:type="pct"/>
            <w:vAlign w:val="center"/>
          </w:tcPr>
          <w:p w:rsidR="0018377D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8377D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65D6C">
              <w:rPr>
                <w:rFonts w:ascii="Arial Narrow" w:hAnsi="Arial Narrow"/>
                <w:sz w:val="24"/>
              </w:rPr>
              <w:t>1-DD1.12:</w:t>
            </w:r>
            <w:r w:rsidRPr="00DE20F2">
              <w:rPr>
                <w:rFonts w:ascii="Arial Narrow" w:hAnsi="Arial Narrow"/>
                <w:sz w:val="24"/>
              </w:rPr>
              <w:t xml:space="preserve"> 3</w:t>
            </w:r>
          </w:p>
        </w:tc>
        <w:tc>
          <w:tcPr>
            <w:tcW w:w="400" w:type="pct"/>
            <w:vAlign w:val="center"/>
          </w:tcPr>
          <w:p w:rsidR="0018377D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16-904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154</w:t>
            </w:r>
          </w:p>
        </w:tc>
        <w:tc>
          <w:tcPr>
            <w:tcW w:w="349" w:type="pct"/>
            <w:vAlign w:val="center"/>
          </w:tcPr>
          <w:p w:rsidR="0018377D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8377D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8377D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8377D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8377D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65D6C">
              <w:rPr>
                <w:rFonts w:ascii="Arial Narrow" w:hAnsi="Arial Narrow"/>
                <w:sz w:val="24"/>
              </w:rPr>
              <w:t>1-DD1.12:</w:t>
            </w:r>
            <w:r w:rsidRPr="00DE20F2">
              <w:rPr>
                <w:rFonts w:ascii="Arial Narrow" w:hAnsi="Arial Narrow"/>
                <w:sz w:val="24"/>
              </w:rPr>
              <w:t xml:space="preserve"> 4</w:t>
            </w:r>
          </w:p>
        </w:tc>
        <w:tc>
          <w:tcPr>
            <w:tcW w:w="400" w:type="pct"/>
            <w:vAlign w:val="center"/>
          </w:tcPr>
          <w:p w:rsidR="0018377D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16-905</w:t>
            </w:r>
          </w:p>
        </w:tc>
        <w:tc>
          <w:tcPr>
            <w:tcW w:w="501" w:type="pct"/>
            <w:vAlign w:val="center"/>
          </w:tcPr>
          <w:p w:rsidR="0018377D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155</w:t>
            </w:r>
          </w:p>
        </w:tc>
        <w:tc>
          <w:tcPr>
            <w:tcW w:w="349" w:type="pct"/>
            <w:vAlign w:val="center"/>
          </w:tcPr>
          <w:p w:rsidR="0018377D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8377D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8377D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8377D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5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16-906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156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6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</w:t>
            </w:r>
            <w:r w:rsidRPr="00DE20F2">
              <w:rPr>
                <w:rFonts w:ascii="Arial Narrow" w:hAnsi="Arial Narrow"/>
                <w:sz w:val="24"/>
              </w:rPr>
              <w:t>907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157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 не открыт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7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16-908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158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8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16-909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159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 не закрыт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9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16-910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160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440S11/3: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12</w:t>
            </w:r>
          </w:p>
        </w:tc>
        <w:tc>
          <w:tcPr>
            <w:tcW w:w="400" w:type="pct"/>
            <w:vAlign w:val="center"/>
          </w:tcPr>
          <w:p w:rsidR="00E65D6C" w:rsidRPr="00DE20F2" w:rsidP="00171A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16-9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161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440S40/5: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</w:t>
            </w:r>
            <w:r w:rsidRPr="00DE20F2">
              <w:rPr>
                <w:rFonts w:ascii="Arial Narrow" w:hAnsi="Arial Narrow"/>
                <w:sz w:val="24"/>
              </w:rPr>
              <w:t>12: 13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17-903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162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535CA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797E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2-S01/7B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440S40/5: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14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17-904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163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</w:t>
            </w:r>
            <w:r w:rsidR="00F67173">
              <w:rPr>
                <w:rFonts w:ascii="Arial Narrow" w:hAnsi="Arial Narrow"/>
                <w:sz w:val="24"/>
              </w:rPr>
              <w:t>0T22</w:t>
            </w:r>
            <w:r w:rsidRPr="00DE20F2">
              <w:rPr>
                <w:rFonts w:ascii="Arial Narrow" w:hAnsi="Arial Narrow"/>
                <w:sz w:val="24"/>
              </w:rPr>
              <w:t>440S40/5: контактор включён на открытие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15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17-905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164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440S40/5: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16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17-906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165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440S40/5: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17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17-907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166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EE5C2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440S40/5: не открыт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</w:t>
            </w:r>
            <w:r w:rsidRPr="00DE20F2">
              <w:rPr>
                <w:rFonts w:ascii="Arial Narrow" w:hAnsi="Arial Narrow"/>
                <w:sz w:val="24"/>
              </w:rPr>
              <w:t>2: 18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17-908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167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EE5C2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440S40/5: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19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17-909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168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440S40/5: не закрыт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22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17-910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169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440S40/5: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440S40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23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17-911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24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18-903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171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797E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2-S01/7C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25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18-904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172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 контактор включён на открытие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26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18-905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173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27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18-906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174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2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18-907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175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 не открыт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29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18-908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176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32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18-909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177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 не закрыт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33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18-910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178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448S02/2: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E65D6C" w:rsidRPr="00DE20F2" w:rsidP="00127143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448S02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E65D6C" w:rsidRPr="00DE20F2" w:rsidP="0018377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1-DD1.12: 34</w:t>
            </w:r>
          </w:p>
        </w:tc>
        <w:tc>
          <w:tcPr>
            <w:tcW w:w="40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18-911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179</w:t>
            </w:r>
          </w:p>
        </w:tc>
        <w:tc>
          <w:tcPr>
            <w:tcW w:w="349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127143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E65D6C" w:rsidRPr="00DE20F2" w:rsidP="00127143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E65D6C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99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1-DD1.6: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19-903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186</w:t>
            </w:r>
          </w:p>
        </w:tc>
        <w:tc>
          <w:tcPr>
            <w:tcW w:w="349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19-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797E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2-S01/8A</w:t>
            </w:r>
          </w:p>
        </w:tc>
        <w:tc>
          <w:tcPr>
            <w:tcW w:w="250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E65D6C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3</w:t>
            </w:r>
          </w:p>
        </w:tc>
        <w:tc>
          <w:tcPr>
            <w:tcW w:w="40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19-904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187</w:t>
            </w:r>
          </w:p>
        </w:tc>
        <w:tc>
          <w:tcPr>
            <w:tcW w:w="349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E65D6C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4</w:t>
            </w:r>
          </w:p>
        </w:tc>
        <w:tc>
          <w:tcPr>
            <w:tcW w:w="40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19-905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188</w:t>
            </w:r>
          </w:p>
        </w:tc>
        <w:tc>
          <w:tcPr>
            <w:tcW w:w="349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65D6C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5</w:t>
            </w:r>
          </w:p>
        </w:tc>
        <w:tc>
          <w:tcPr>
            <w:tcW w:w="40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19-906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189</w:t>
            </w:r>
          </w:p>
        </w:tc>
        <w:tc>
          <w:tcPr>
            <w:tcW w:w="349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65D6C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6</w:t>
            </w:r>
          </w:p>
        </w:tc>
        <w:tc>
          <w:tcPr>
            <w:tcW w:w="40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19-907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190</w:t>
            </w:r>
          </w:p>
        </w:tc>
        <w:tc>
          <w:tcPr>
            <w:tcW w:w="349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E65D6C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 не открыт</w:t>
            </w:r>
          </w:p>
        </w:tc>
        <w:tc>
          <w:tcPr>
            <w:tcW w:w="801" w:type="pct"/>
            <w:vAlign w:val="center"/>
          </w:tcPr>
          <w:p w:rsidR="00E65D6C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1-DD1.6: </w:t>
            </w:r>
            <w:r w:rsidRPr="00DE20F2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19-908</w:t>
            </w:r>
          </w:p>
        </w:tc>
        <w:tc>
          <w:tcPr>
            <w:tcW w:w="501" w:type="pct"/>
            <w:vAlign w:val="center"/>
          </w:tcPr>
          <w:p w:rsidR="00E65D6C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191</w:t>
            </w:r>
          </w:p>
        </w:tc>
        <w:tc>
          <w:tcPr>
            <w:tcW w:w="349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65D6C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65D6C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E65D6C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8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192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9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193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12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19-911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194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13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20-903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195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20-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C22C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2-S01/8B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14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20-904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196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15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20-905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197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  <w:lang w:val="en-US"/>
              </w:rPr>
              <w:t>01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16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20-906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198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17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20-907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199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 не открыт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18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20-908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200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19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201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22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202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447S41/2: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447S41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23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203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24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</w:t>
            </w:r>
            <w:r w:rsidRPr="00DE20F2">
              <w:rPr>
                <w:rFonts w:ascii="Arial Narrow" w:hAnsi="Arial Narrow"/>
                <w:sz w:val="24"/>
              </w:rPr>
              <w:t>03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204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C22C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2-S01/8C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25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21-904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205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26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21-905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206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27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21-906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207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28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21-907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208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 не открыт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29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21-908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</w:t>
            </w:r>
            <w:r w:rsidRPr="00DE20F2">
              <w:rPr>
                <w:rFonts w:ascii="Arial Narrow" w:hAnsi="Arial Narrow"/>
                <w:sz w:val="24"/>
              </w:rPr>
              <w:t xml:space="preserve">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209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32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210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33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211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447S11/4: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447S11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1-DD1.6: 34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21-911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212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1-DD1.13: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22-903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213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5F0C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2-S01/9A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</w:t>
            </w:r>
            <w:r w:rsidRPr="00DE20F2">
              <w:rPr>
                <w:rFonts w:ascii="Arial Narrow" w:hAnsi="Arial Narrow"/>
                <w:sz w:val="24"/>
              </w:rPr>
              <w:t>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C7F83" w:rsidRPr="00DE20F2" w:rsidP="00E65D6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3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22-904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214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4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22-905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215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5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22-906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216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6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22-907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217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 не открыт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7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22-908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218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8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219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9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220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550S63/6: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550S63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12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221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D22CC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13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23-903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222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5F0C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2-S01/9B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14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23-904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223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15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23-905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224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16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23-906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225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17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23-907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226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 не открыт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18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23-908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1-Х10:</w:t>
            </w: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227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19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228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22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229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550S60/7: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550S60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23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230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24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24-903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231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5F0C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2-S01/9C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</w:t>
            </w:r>
            <w:r w:rsidRPr="00DE20F2">
              <w:rPr>
                <w:rFonts w:ascii="Arial Narrow" w:hAnsi="Arial Narrow"/>
                <w:sz w:val="24"/>
              </w:rPr>
              <w:t>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25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24-904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232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26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24-905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233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27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24-906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234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28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24-907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235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 не открыт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29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24-908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236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32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237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33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238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Клапан</w:t>
            </w: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2334B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1-DD1.13: 34</w:t>
            </w:r>
          </w:p>
        </w:tc>
        <w:tc>
          <w:tcPr>
            <w:tcW w:w="40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24-911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239</w:t>
            </w:r>
          </w:p>
        </w:tc>
        <w:tc>
          <w:tcPr>
            <w:tcW w:w="349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2334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2334B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1-DD1.7: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25-903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46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5F0C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2-S01/10A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3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25-904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47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4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25-905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48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5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25-906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49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6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25-907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 не открыт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7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25-908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8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52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9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53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000S37/2: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12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25-911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54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000S51/3: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13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26-903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55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5F0C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2-S01/10B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14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26-904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56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000S51/3: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15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26-905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57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</w:t>
            </w:r>
            <w:r w:rsidR="00F67173">
              <w:rPr>
                <w:rFonts w:ascii="Arial Narrow" w:hAnsi="Arial Narrow"/>
                <w:sz w:val="24"/>
              </w:rPr>
              <w:t>0T22</w:t>
            </w:r>
            <w:r w:rsidRPr="00DE20F2">
              <w:rPr>
                <w:rFonts w:ascii="Arial Narrow" w:hAnsi="Arial Narrow"/>
                <w:sz w:val="24"/>
              </w:rPr>
              <w:t>000S51/3: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16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26-906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58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000S51/3: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17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26-907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59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000S51/3: не открыт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18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26-908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000S51/3: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19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61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000S51/3: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22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62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000S51/3: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23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26-911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63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6D620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24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27-903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64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5F0CB3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2-S01/10C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25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27-904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65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 контактор включён на открытие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26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27-905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66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 контактор включён на закрытие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27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27-906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67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 температура двигателя в норме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28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27-907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68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 не открыт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29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27-908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69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32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27-909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70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 не закрыт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</w:t>
            </w:r>
            <w:r w:rsidR="00F67173">
              <w:rPr>
                <w:rFonts w:ascii="Arial Narrow" w:hAnsi="Arial Narrow"/>
                <w:sz w:val="24"/>
              </w:rPr>
              <w:t>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33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27-910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71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18377D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64" w:type="dxa"/>
          <w:cantSplit/>
          <w:trHeight w:val="268"/>
        </w:trPr>
        <w:tc>
          <w:tcPr>
            <w:tcW w:w="1000" w:type="pct"/>
            <w:vAlign w:val="center"/>
          </w:tcPr>
          <w:p w:rsidR="001C7F83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000S37/4: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1C7F83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99" w:type="pct"/>
            <w:vAlign w:val="center"/>
          </w:tcPr>
          <w:p w:rsidR="001C7F83" w:rsidRPr="00DE20F2" w:rsidP="00147BF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1-DD1.7: 34</w:t>
            </w:r>
          </w:p>
        </w:tc>
        <w:tc>
          <w:tcPr>
            <w:tcW w:w="40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27-911</w:t>
            </w:r>
          </w:p>
        </w:tc>
        <w:tc>
          <w:tcPr>
            <w:tcW w:w="501" w:type="pct"/>
            <w:vAlign w:val="center"/>
          </w:tcPr>
          <w:p w:rsidR="001C7F83" w:rsidRPr="00DE20F2" w:rsidP="001C7F8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72</w:t>
            </w:r>
          </w:p>
        </w:tc>
        <w:tc>
          <w:tcPr>
            <w:tcW w:w="349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1C7F8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1C7F83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0" w:type="pct"/>
            <w:vAlign w:val="center"/>
          </w:tcPr>
          <w:p w:rsidR="001C7F83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F5647F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58"/>
        <w:gridCol w:w="2835"/>
        <w:gridCol w:w="2271"/>
        <w:gridCol w:w="1418"/>
        <w:gridCol w:w="1134"/>
        <w:gridCol w:w="1420"/>
        <w:gridCol w:w="989"/>
        <w:gridCol w:w="1846"/>
        <w:gridCol w:w="992"/>
        <w:gridCol w:w="712"/>
      </w:tblGrid>
      <w:tr w:rsidTr="00E53F5A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647F" w:rsidRPr="00DE20F2" w:rsidP="00FD3604">
            <w:p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5647F" w:rsidRPr="00DE20F2" w:rsidP="00FD3604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Наименование </w:t>
            </w:r>
            <w:r w:rsidRPr="00DE20F2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0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5647F" w:rsidRPr="00DE20F2" w:rsidP="00FD360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F5647F" w:rsidRPr="00DE20F2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0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5647F" w:rsidRPr="00DE20F2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5647F" w:rsidRPr="00DE20F2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:rsidR="00F5647F" w:rsidRPr="00DE20F2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1" w:type="pct"/>
            <w:tcBorders>
              <w:top w:val="single" w:sz="4" w:space="0" w:color="auto"/>
            </w:tcBorders>
            <w:vAlign w:val="center"/>
          </w:tcPr>
          <w:p w:rsidR="00F5647F" w:rsidRPr="00DE20F2" w:rsidP="00FD360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Источник с</w:t>
            </w:r>
            <w:r w:rsidRPr="00DE20F2">
              <w:rPr>
                <w:rFonts w:ascii="Arial Narrow" w:hAnsi="Arial Narrow"/>
                <w:sz w:val="24"/>
                <w:lang w:val="en-US"/>
              </w:rPr>
              <w:t>и</w:t>
            </w:r>
            <w:r w:rsidRPr="00DE20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0" w:type="pct"/>
            <w:tcBorders>
              <w:top w:val="single" w:sz="4" w:space="0" w:color="auto"/>
            </w:tcBorders>
            <w:vAlign w:val="center"/>
          </w:tcPr>
          <w:p w:rsidR="00F5647F" w:rsidRPr="00DE20F2" w:rsidP="00FD360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1" w:type="pct"/>
            <w:tcBorders>
              <w:top w:val="single" w:sz="4" w:space="0" w:color="auto"/>
            </w:tcBorders>
            <w:vAlign w:val="center"/>
          </w:tcPr>
          <w:p w:rsidR="00F5647F" w:rsidRPr="00DE20F2" w:rsidP="00FD3604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hRule="exact" w:val="567"/>
          <w:tblHeader/>
        </w:trPr>
        <w:tc>
          <w:tcPr>
            <w:tcW w:w="4803" w:type="pct"/>
            <w:gridSpan w:val="9"/>
            <w:vAlign w:val="center"/>
          </w:tcPr>
          <w:p w:rsidR="00F5647F" w:rsidRPr="00DE20F2" w:rsidP="00F5647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Шкаф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202</w:t>
            </w:r>
            <w:r w:rsidRPr="00DE20F2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</w:rPr>
              <w:t>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DE20F2">
              <w:rPr>
                <w:rFonts w:ascii="Arial Narrow" w:hAnsi="Arial Narrow"/>
                <w:sz w:val="24"/>
              </w:rPr>
              <w:t xml:space="preserve">000 Э3.200 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DD1.3</w:t>
            </w:r>
            <w:r w:rsidRPr="00DE20F2" w:rsidR="00FC61E5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28-903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4D157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3-S01/2A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DD1.3</w:t>
            </w:r>
            <w:r w:rsidRPr="00DE20F2" w:rsidR="00FC61E5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 xml:space="preserve"> 3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28-904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 контактор включён на открытие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DD1.3</w:t>
            </w:r>
            <w:r w:rsidRPr="00DE20F2" w:rsidR="00FC61E5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 xml:space="preserve"> 4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28-905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 контактор включён на закрытие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DD1.3</w:t>
            </w:r>
            <w:r w:rsidRPr="00DE20F2" w:rsidR="00FC61E5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 xml:space="preserve"> 5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28-906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 температура двигателя в норме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DD1.3</w:t>
            </w:r>
            <w:r w:rsidRPr="00DE20F2" w:rsidR="00FC61E5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 xml:space="preserve"> 6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28-907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 не открыт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DD1.3</w:t>
            </w:r>
            <w:r w:rsidRPr="00DE20F2" w:rsidR="00FC61E5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 xml:space="preserve"> 7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28-908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28-909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 не закрыт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28-910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000S37/5: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>1.3</w:t>
            </w:r>
            <w:r w:rsidRPr="00DE20F2" w:rsidR="00FC61E5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28-911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29-903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29-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4D157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3-S01/2B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29-904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B33DC1" w:rsidRPr="00DE20F2" w:rsidP="001838B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29-905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29-906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29-907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29-908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F71C9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29-909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29-910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B33DC1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B33DC1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</w:t>
            </w:r>
            <w:r w:rsidRPr="00DE20F2" w:rsidR="001838B1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1838B1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B33DC1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1838B1">
              <w:rPr>
                <w:rFonts w:ascii="Arial Narrow" w:hAnsi="Arial Narrow"/>
                <w:sz w:val="24"/>
              </w:rPr>
              <w:t>DD</w:t>
            </w:r>
            <w:r w:rsidRPr="00DE20F2" w:rsidR="00FC61E5">
              <w:rPr>
                <w:rFonts w:ascii="Arial Narrow" w:hAnsi="Arial Narrow"/>
                <w:sz w:val="24"/>
              </w:rPr>
              <w:t xml:space="preserve">1.3: </w:t>
            </w:r>
            <w:r w:rsidRPr="00DE20F2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29-911</w:t>
            </w:r>
          </w:p>
        </w:tc>
        <w:tc>
          <w:tcPr>
            <w:tcW w:w="501" w:type="pct"/>
            <w:vAlign w:val="center"/>
          </w:tcPr>
          <w:p w:rsidR="00B33DC1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349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B33DC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B33DC1" w:rsidRPr="00DE20F2" w:rsidP="00AE2E9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B33DC1" w:rsidRPr="00DE20F2" w:rsidP="00AE2E9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24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32-903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32-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3-S01/3B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25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32-904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1F15E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26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32-905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27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32-906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28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32-907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 не открыт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29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32-908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32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32-909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 не закрыт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33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32-910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FC61E5" w:rsidRPr="00DE20F2" w:rsidP="00AE2E99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000S61/11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FC61E5" w:rsidRPr="00DE20F2" w:rsidP="001838B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34</w:t>
            </w:r>
          </w:p>
        </w:tc>
        <w:tc>
          <w:tcPr>
            <w:tcW w:w="4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32-91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30</w:t>
            </w:r>
          </w:p>
        </w:tc>
        <w:tc>
          <w:tcPr>
            <w:tcW w:w="349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FC61E5" w:rsidRPr="00DE20F2" w:rsidP="000E57A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ИБП шкафа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202</w:t>
            </w:r>
            <w:r w:rsidRPr="00DE20F2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</w:rPr>
              <w:t xml:space="preserve"> в норме</w:t>
            </w:r>
          </w:p>
        </w:tc>
        <w:tc>
          <w:tcPr>
            <w:tcW w:w="801" w:type="pct"/>
            <w:vAlign w:val="center"/>
          </w:tcPr>
          <w:p w:rsidR="00FC61E5" w:rsidRPr="00DE20F2" w:rsidP="00B33DC1">
            <w:pPr>
              <w:pStyle w:val="a0"/>
              <w:rPr>
                <w:rFonts w:ascii="Arial Narrow" w:hAnsi="Arial Narrow"/>
                <w:sz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</w:t>
            </w:r>
            <w:r w:rsidRPr="00DE20F2">
              <w:rPr>
                <w:rFonts w:ascii="Arial Narrow" w:hAnsi="Arial Narrow"/>
                <w:sz w:val="24"/>
                <w:lang w:val="en-US"/>
              </w:rPr>
              <w:t>2PXH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00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2-DD1.3: 35</w:t>
            </w:r>
          </w:p>
        </w:tc>
        <w:tc>
          <w:tcPr>
            <w:tcW w:w="400" w:type="pct"/>
            <w:vAlign w:val="center"/>
          </w:tcPr>
          <w:p w:rsidR="00FC61E5" w:rsidRPr="00DE20F2" w:rsidP="00B33DC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  <w:lang w:val="en-US"/>
              </w:rPr>
              <w:t>2-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01" w:type="pct"/>
            <w:vAlign w:val="center"/>
          </w:tcPr>
          <w:p w:rsidR="00FC61E5" w:rsidRPr="00DE20F2" w:rsidP="00B33DC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49" w:type="pct"/>
            <w:vAlign w:val="center"/>
          </w:tcPr>
          <w:p w:rsidR="00FC61E5" w:rsidRPr="00DE20F2" w:rsidP="00B33DC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33DC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0" w:type="pct"/>
            <w:vAlign w:val="center"/>
          </w:tcPr>
          <w:p w:rsidR="00FC61E5" w:rsidRPr="00DE20F2" w:rsidP="00B33DC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-U2</w:t>
            </w:r>
          </w:p>
        </w:tc>
        <w:tc>
          <w:tcPr>
            <w:tcW w:w="251" w:type="pct"/>
            <w:vAlign w:val="center"/>
          </w:tcPr>
          <w:p w:rsidR="00FC61E5" w:rsidRPr="00DE20F2" w:rsidP="00B33DC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>
              <w:rPr>
                <w:rFonts w:ascii="Arial Narrow" w:hAnsi="Arial Narrow"/>
                <w:sz w:val="24"/>
              </w:rPr>
              <w:t xml:space="preserve">DD1.10: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33-903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4D157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33-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8719FD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3-S01/3C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3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33-904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</w:t>
            </w:r>
            <w:r w:rsidR="00F67173">
              <w:rPr>
                <w:rFonts w:ascii="Arial Narrow" w:hAnsi="Arial Narrow"/>
                <w:sz w:val="24"/>
              </w:rPr>
              <w:t>0T22</w:t>
            </w:r>
            <w:r w:rsidRPr="00DE20F2">
              <w:rPr>
                <w:rFonts w:ascii="Arial Narrow" w:hAnsi="Arial Narrow"/>
                <w:sz w:val="24"/>
              </w:rPr>
              <w:t>001S37/1: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4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33-905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5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33-906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6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33-907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4D157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001S37/1: не открыт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7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3-908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4D157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8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33-909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4D157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</w:t>
            </w:r>
            <w:r w:rsidR="00F67173">
              <w:rPr>
                <w:rFonts w:ascii="Arial Narrow" w:hAnsi="Arial Narrow"/>
                <w:sz w:val="24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001S37/1: не закрыт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9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33-910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12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33-911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001S37/2: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13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34-903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34-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3-S01/4A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</w:t>
            </w:r>
            <w:r w:rsidR="00F67173">
              <w:rPr>
                <w:rFonts w:ascii="Arial Narrow" w:hAnsi="Arial Narrow"/>
                <w:sz w:val="24"/>
              </w:rPr>
              <w:t>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14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34-904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001S37/2: контактор включён на открытие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15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34-905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001S37/2: контактор включён на закрытие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16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34-906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001S37/2: температура двигателя в норме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17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34-907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001S37/2: не открыт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18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34-908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001S37/2: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19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34-909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001S37/2: не закрыт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22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34-910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</w:t>
            </w:r>
            <w:r w:rsidR="00F67173">
              <w:rPr>
                <w:rFonts w:ascii="Arial Narrow" w:hAnsi="Arial Narrow"/>
                <w:sz w:val="24"/>
              </w:rPr>
              <w:t>40T22</w:t>
            </w:r>
            <w:r w:rsidRPr="00DE20F2">
              <w:rPr>
                <w:rFonts w:ascii="Arial Narrow" w:hAnsi="Arial Narrow"/>
                <w:sz w:val="24"/>
              </w:rPr>
              <w:t>001S37/2: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23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34-911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24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35-903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35-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3-S01/4B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25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35-904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26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35-905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27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35-906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28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35-907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 не открыт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29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35-908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</w:t>
            </w: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32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35-909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 не закрыт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33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35-910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FC61E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001S51/3: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FC61E5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FC61E5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2-DD1.10: 34</w:t>
            </w:r>
          </w:p>
        </w:tc>
        <w:tc>
          <w:tcPr>
            <w:tcW w:w="40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35-911</w:t>
            </w:r>
          </w:p>
        </w:tc>
        <w:tc>
          <w:tcPr>
            <w:tcW w:w="501" w:type="pct"/>
            <w:vAlign w:val="center"/>
          </w:tcPr>
          <w:p w:rsidR="00FC61E5" w:rsidRPr="00DE20F2" w:rsidP="00FC61E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49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FC61E5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FC61E5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FC61E5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001S37/4: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36-903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66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36-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4F1A38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3-S01/4C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3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36-904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67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001S37/4: контактор включён на открытие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4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36-905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68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</w:t>
            </w:r>
            <w:r w:rsidR="00F67173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001S37/4: контактор включён на закрытие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5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36-906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69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001S37/4: температура двигателя в норме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6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36-907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70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001S37/4: не открыт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7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36-908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71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001S37/4: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8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36-909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72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001S37/4: не закрыт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9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36-910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73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001S37/4: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12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36-911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74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001S37/5: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13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37-903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75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37-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3-S01/5A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14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37-904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76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001S37/5: контактор включён на открытие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</w:t>
            </w:r>
            <w:r w:rsidR="00F67173">
              <w:rPr>
                <w:rFonts w:ascii="Arial Narrow" w:hAnsi="Arial Narrow"/>
                <w:sz w:val="24"/>
              </w:rPr>
              <w:t>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15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37-905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77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001S37/5: контактор включён на закрытие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16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37-906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78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</w:t>
            </w:r>
            <w:r w:rsidR="00F67173">
              <w:rPr>
                <w:rFonts w:ascii="Arial Narrow" w:hAnsi="Arial Narrow"/>
                <w:sz w:val="24"/>
              </w:rPr>
              <w:t>40T22</w:t>
            </w:r>
            <w:r w:rsidRPr="00DE20F2">
              <w:rPr>
                <w:rFonts w:ascii="Arial Narrow" w:hAnsi="Arial Narrow"/>
                <w:sz w:val="24"/>
              </w:rPr>
              <w:t>001S37/5: температура двигателя в норме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17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37-907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79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001S37/5: не открыт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18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37-908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80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7C209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001S37/5: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19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37-909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81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001S37/5: не закрыт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</w:t>
            </w:r>
            <w:r w:rsidRPr="00DE20F2" w:rsidR="00954976">
              <w:rPr>
                <w:rFonts w:ascii="Arial Narrow" w:hAnsi="Arial Narrow"/>
                <w:sz w:val="24"/>
              </w:rPr>
              <w:t>1.4</w:t>
            </w:r>
            <w:r w:rsidRPr="00DE20F2">
              <w:rPr>
                <w:rFonts w:ascii="Arial Narrow" w:hAnsi="Arial Narrow"/>
                <w:sz w:val="24"/>
              </w:rPr>
              <w:t>: 22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37-910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82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001S37/5: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23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37-911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83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24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38-903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84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38-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3-S01/5B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25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38-904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85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26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38-905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86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27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38-906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87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28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38-907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88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не открыт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29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38-908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89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32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38-909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2-Х10: </w:t>
            </w:r>
            <w:r w:rsidRPr="00DE20F2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не закрыт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33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38-910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91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E57A1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61/6</w:t>
            </w:r>
            <w:r w:rsidRPr="00DE20F2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0E57A1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001S</w:t>
            </w:r>
            <w:r w:rsidRPr="00DE20F2" w:rsidR="00954976">
              <w:rPr>
                <w:rFonts w:ascii="Arial Narrow" w:hAnsi="Arial Narrow"/>
                <w:sz w:val="24"/>
              </w:rPr>
              <w:t>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 w:rsidR="00954976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</w:t>
            </w:r>
            <w:r w:rsidRPr="00DE20F2" w:rsidR="00954976">
              <w:rPr>
                <w:rFonts w:ascii="Arial Narrow" w:hAnsi="Arial Narrow"/>
                <w:sz w:val="24"/>
              </w:rPr>
              <w:t>DD1.4</w:t>
            </w:r>
            <w:r w:rsidRPr="00DE20F2">
              <w:rPr>
                <w:rFonts w:ascii="Arial Narrow" w:hAnsi="Arial Narrow"/>
                <w:sz w:val="24"/>
              </w:rPr>
              <w:t>: 34</w:t>
            </w:r>
          </w:p>
        </w:tc>
        <w:tc>
          <w:tcPr>
            <w:tcW w:w="40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38-911</w:t>
            </w:r>
          </w:p>
        </w:tc>
        <w:tc>
          <w:tcPr>
            <w:tcW w:w="501" w:type="pct"/>
            <w:vAlign w:val="center"/>
          </w:tcPr>
          <w:p w:rsidR="000E57A1" w:rsidRPr="00DE20F2" w:rsidP="000E57A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92</w:t>
            </w:r>
          </w:p>
        </w:tc>
        <w:tc>
          <w:tcPr>
            <w:tcW w:w="349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E57A1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E57A1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0E57A1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2-DD1.11: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40-903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93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40-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3-S01/6A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3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40-904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94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 контактор включён на открытие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2-DD1.11: 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40-905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95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 контактор включён на закрытие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5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40-906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96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 температура двигателя в норме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6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40-907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97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 не открыт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7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40-908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98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8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40-909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99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 не закрыт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9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40-910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100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441S66/8: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12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40-911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101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222S07/1: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13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42-903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102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4F1A38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3-S01/6C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14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42-904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103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222S07/1: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15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42-905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104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222S07/1: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16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42-906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105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222S07/1: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17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42-907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106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</w:t>
            </w:r>
            <w:r w:rsidR="00F67173">
              <w:rPr>
                <w:rFonts w:ascii="Arial Narrow" w:hAnsi="Arial Narrow"/>
                <w:sz w:val="24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222S07/1: не открыт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18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42-908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107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19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42-909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108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222S07/1: не закрыт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22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42-910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109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23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42-911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110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24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43-903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111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3-S01/7A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25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43-904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112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 контактор включён на открытие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26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43-905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113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 контактор включён на закрытие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27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43-906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114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 температура двигателя в норме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28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43-907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115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 не открыт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29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43-908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116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</w:t>
            </w:r>
            <w:r w:rsidRPr="00DE20F2">
              <w:rPr>
                <w:rFonts w:ascii="Arial Narrow" w:hAnsi="Arial Narrow"/>
                <w:sz w:val="24"/>
              </w:rPr>
              <w:t>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32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43-909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117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 не закрыт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33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43-910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</w:t>
            </w:r>
            <w:r w:rsidRPr="00DE20F2">
              <w:rPr>
                <w:rFonts w:ascii="Arial Narrow" w:hAnsi="Arial Narrow"/>
                <w:sz w:val="24"/>
              </w:rPr>
              <w:t>: 118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93065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222S38/2: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930653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930653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2-DD1.11: 34</w:t>
            </w:r>
          </w:p>
        </w:tc>
        <w:tc>
          <w:tcPr>
            <w:tcW w:w="40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43-911</w:t>
            </w:r>
          </w:p>
        </w:tc>
        <w:tc>
          <w:tcPr>
            <w:tcW w:w="501" w:type="pct"/>
            <w:vAlign w:val="center"/>
          </w:tcPr>
          <w:p w:rsidR="00930653" w:rsidRPr="00DE20F2" w:rsidP="0093065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119</w:t>
            </w:r>
          </w:p>
        </w:tc>
        <w:tc>
          <w:tcPr>
            <w:tcW w:w="349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930653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930653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930653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2-DD1.5: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44-903</w:t>
            </w:r>
          </w:p>
        </w:tc>
        <w:tc>
          <w:tcPr>
            <w:tcW w:w="501" w:type="pct"/>
            <w:vAlign w:val="center"/>
          </w:tcPr>
          <w:p w:rsidR="00E53F5A" w:rsidRPr="00DE20F2" w:rsidP="00E82F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126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3-S01/7B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3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44-904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127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4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44-905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128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</w:t>
            </w:r>
            <w:r w:rsidRPr="00DE20F2">
              <w:rPr>
                <w:rFonts w:ascii="Arial Narrow" w:hAnsi="Arial Narrow"/>
                <w:sz w:val="24"/>
              </w:rPr>
              <w:t>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5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44-906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129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6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44-907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130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 не открыт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7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44-908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131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8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44-909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132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 не закрыт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9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44-910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133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222S51/3: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2S51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12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44-911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134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222S37/4: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13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45-903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135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-S01/7C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14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45-904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136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222S37/4: контактор включён на открытие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15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45-905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</w:t>
            </w:r>
            <w:r w:rsidRPr="00DE20F2">
              <w:rPr>
                <w:rFonts w:ascii="Arial Narrow" w:hAnsi="Arial Narrow"/>
                <w:sz w:val="24"/>
              </w:rPr>
              <w:t>: 137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222S37/4: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16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45-906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138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222S37/4: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17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45-907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139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222S37/4: не открыт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18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45-908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140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</w:t>
            </w:r>
            <w:r w:rsidR="00F67173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222S37/4: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19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45-909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141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222S37/4: не закрыт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22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45-910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142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222S37/4: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E53F5A" w:rsidRPr="00DE20F2" w:rsidP="00B17B6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23</w:t>
            </w:r>
          </w:p>
        </w:tc>
        <w:tc>
          <w:tcPr>
            <w:tcW w:w="40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45-911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143</w:t>
            </w:r>
          </w:p>
        </w:tc>
        <w:tc>
          <w:tcPr>
            <w:tcW w:w="349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93496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B17B6D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E53F5A" w:rsidRPr="00DE20F2" w:rsidP="00B17B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24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46-903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144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E034C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3-S01/8A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25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46-904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145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1062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 контактор включён на открытие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26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46-905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146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 контактор включён на закрытие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</w:t>
            </w:r>
            <w:r w:rsidRPr="00DE20F2">
              <w:rPr>
                <w:rFonts w:ascii="Arial Narrow" w:hAnsi="Arial Narrow"/>
                <w:sz w:val="24"/>
              </w:rPr>
              <w:t>.5: 27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46-906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147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 температура двигателя в норме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28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46-907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148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 не открыт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29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46-908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149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32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46-909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150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 не закрыт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33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46-910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151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E53F5A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222S61/5: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E53F5A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E53F5A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2-DD1.5: 34</w:t>
            </w:r>
          </w:p>
        </w:tc>
        <w:tc>
          <w:tcPr>
            <w:tcW w:w="40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46-911</w:t>
            </w:r>
          </w:p>
        </w:tc>
        <w:tc>
          <w:tcPr>
            <w:tcW w:w="501" w:type="pct"/>
            <w:vAlign w:val="center"/>
          </w:tcPr>
          <w:p w:rsidR="00E53F5A" w:rsidRPr="00DE20F2" w:rsidP="00E53F5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152</w:t>
            </w:r>
          </w:p>
        </w:tc>
        <w:tc>
          <w:tcPr>
            <w:tcW w:w="349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E53F5A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E53F5A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E53F5A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2-DD1.12: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47-903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153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E034C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3-S01/8B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</w:t>
            </w:r>
            <w:r w:rsidRPr="00DE20F2">
              <w:rPr>
                <w:rFonts w:ascii="Arial Narrow" w:hAnsi="Arial Narrow"/>
                <w:sz w:val="24"/>
              </w:rPr>
              <w:t>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3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47-904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154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 контактор включён на открытие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4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47-905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155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 контактор включён на закрытие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5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47-906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156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 температура двигателя в норме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</w:t>
            </w:r>
            <w:r w:rsidR="00F67173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6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47-907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157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 не открыт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7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47-908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158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8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47-909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159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 не закрыт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9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47-910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160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222S61/6: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222S61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12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47-911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161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13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48-903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162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E034CB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3-S01/8C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14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48-904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163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 контактор включён на открытие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15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48-905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164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 контактор включён на закрытие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1</w:t>
            </w:r>
            <w:r w:rsidRPr="00DE20F2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48-906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165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 температура двигателя в норме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17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48-907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166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 не открыт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18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48-908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167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19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48-909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168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 не закрыт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22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48-910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169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222S02/8: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222S02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23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48-911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170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24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49-903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171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49-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E034CB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3-S01/9A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25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49-904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172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 контактор включён на открытие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26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49-905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</w:t>
            </w:r>
            <w:r w:rsidRPr="00DE20F2">
              <w:rPr>
                <w:rFonts w:ascii="Arial Narrow" w:hAnsi="Arial Narrow"/>
                <w:sz w:val="24"/>
              </w:rPr>
              <w:t xml:space="preserve"> 173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 контактор включён на закрытие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27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49-906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174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 температура двигателя в норме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28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49-907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175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 не открыт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29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49-908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176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32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49-909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177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 не закрыт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33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49-910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</w:t>
            </w:r>
            <w:r w:rsidRPr="00DE20F2">
              <w:rPr>
                <w:rFonts w:ascii="Arial Narrow" w:hAnsi="Arial Narrow"/>
                <w:sz w:val="24"/>
              </w:rPr>
              <w:t>78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744E0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744E0F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744E0F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2-DD1.12: 34</w:t>
            </w:r>
          </w:p>
        </w:tc>
        <w:tc>
          <w:tcPr>
            <w:tcW w:w="40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49-911</w:t>
            </w:r>
          </w:p>
        </w:tc>
        <w:tc>
          <w:tcPr>
            <w:tcW w:w="501" w:type="pct"/>
            <w:vAlign w:val="center"/>
          </w:tcPr>
          <w:p w:rsidR="00744E0F" w:rsidRPr="00DE20F2" w:rsidP="00744E0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179</w:t>
            </w:r>
          </w:p>
        </w:tc>
        <w:tc>
          <w:tcPr>
            <w:tcW w:w="349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744E0F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744E0F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744E0F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2-DD1.6: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51-903</w:t>
            </w:r>
          </w:p>
        </w:tc>
        <w:tc>
          <w:tcPr>
            <w:tcW w:w="501" w:type="pct"/>
            <w:vAlign w:val="center"/>
          </w:tcPr>
          <w:p w:rsidR="00011C35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186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EB2B4A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3-S01/9C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3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51-904</w:t>
            </w:r>
          </w:p>
        </w:tc>
        <w:tc>
          <w:tcPr>
            <w:tcW w:w="501" w:type="pct"/>
            <w:vAlign w:val="center"/>
          </w:tcPr>
          <w:p w:rsidR="00011C35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187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 контактор включён на открытие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4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51-905</w:t>
            </w:r>
          </w:p>
        </w:tc>
        <w:tc>
          <w:tcPr>
            <w:tcW w:w="501" w:type="pct"/>
            <w:vAlign w:val="center"/>
          </w:tcPr>
          <w:p w:rsidR="00011C35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188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 контактор включён на закрытие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</w:t>
            </w:r>
            <w:r w:rsidR="00F67173">
              <w:rPr>
                <w:rFonts w:ascii="Arial Narrow" w:hAnsi="Arial Narrow"/>
                <w:sz w:val="24"/>
              </w:rPr>
              <w:t>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5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51-906</w:t>
            </w:r>
          </w:p>
        </w:tc>
        <w:tc>
          <w:tcPr>
            <w:tcW w:w="501" w:type="pct"/>
            <w:vAlign w:val="center"/>
          </w:tcPr>
          <w:p w:rsidR="00011C35" w:rsidRPr="00DE20F2" w:rsidP="003F702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189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 температура двигателя в норме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6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51-907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190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 не открыт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7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51-908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191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8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51-909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192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6C64B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 не закрыт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9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51-910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193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12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51-911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194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13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52-903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195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EB2B4A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3-S01/10A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14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52-904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196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 контактор включён на открытие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15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52-905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197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 контактор включён на закрытие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16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52-906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198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 температура двигателя в норме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17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52-907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199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 не открыт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18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52-908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200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19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52-909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201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 не закрыт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</w:t>
            </w:r>
            <w:r w:rsidRPr="00DE20F2">
              <w:rPr>
                <w:rFonts w:ascii="Arial Narrow" w:hAnsi="Arial Narrow"/>
                <w:sz w:val="24"/>
              </w:rPr>
              <w:t>: 22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52-910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202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222S66/14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23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52-911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203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24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53-903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204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EB2B4A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3-S01/10B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25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53-904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</w:t>
            </w:r>
            <w:r w:rsidRPr="00DE20F2">
              <w:rPr>
                <w:rFonts w:ascii="Arial Narrow" w:hAnsi="Arial Narrow"/>
                <w:sz w:val="24"/>
              </w:rPr>
              <w:t>: 205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 контактор включён на открытие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26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53-905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206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 контактор включён на закрытие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27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53-906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207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 температура двигателя в норме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28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53-907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208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 не открыт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29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53-908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209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</w:t>
            </w:r>
            <w:r w:rsidRPr="00DE20F2">
              <w:rPr>
                <w:rFonts w:ascii="Arial Narrow" w:hAnsi="Arial Narrow"/>
                <w:sz w:val="24"/>
              </w:rPr>
              <w:t>1.6: 32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53-909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210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 не закрыт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33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53-910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211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222S37/15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2-DD1.6: 34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53-911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212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</w:t>
              <w:br/>
              <w:t>блок в нерабочем состоянии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2-DD1.13: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54-903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213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8C7DC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EB2B4A">
            <w:pPr>
              <w:jc w:val="center"/>
              <w:rPr>
                <w:rFonts w:ascii="Arial Narrow" w:hAnsi="Arial Narrow"/>
                <w:w w:val="85"/>
                <w:sz w:val="24"/>
              </w:rPr>
            </w:pPr>
            <w:r w:rsidRPr="00DE20F2">
              <w:rPr>
                <w:rFonts w:ascii="Arial Narrow" w:hAnsi="Arial Narrow"/>
                <w:w w:val="85"/>
                <w:sz w:val="24"/>
                <w:lang w:val="en-US"/>
              </w:rPr>
              <w:t>3-S01/10C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2-DD1.13: 3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54-904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214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 контактор включён на открытие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2-DD1.13: 4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54-905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215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 контактор включён на закрытие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2-DD1.13: 5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54-906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216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 температура двигателя в норме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2-DD1.13: 6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54-907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217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 не открыт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2-DD1.13: 7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54-908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218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 моментная муфта в сторону открытия не сработала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2-DD1.13: 8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54-909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219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 не закрыт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2-DD1.13: 9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54-910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220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E53F5A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58" w:type="dxa"/>
          <w:cantSplit/>
          <w:trHeight w:val="268"/>
        </w:trPr>
        <w:tc>
          <w:tcPr>
            <w:tcW w:w="1000" w:type="pct"/>
            <w:vAlign w:val="center"/>
          </w:tcPr>
          <w:p w:rsidR="00011C35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223S07/1: моментная муфта в сторону закрытия не сработала</w:t>
            </w:r>
          </w:p>
        </w:tc>
        <w:tc>
          <w:tcPr>
            <w:tcW w:w="801" w:type="pct"/>
            <w:vAlign w:val="center"/>
          </w:tcPr>
          <w:p w:rsidR="00011C35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223S07</w:t>
            </w:r>
            <w:r w:rsidRPr="00DE20F2" w:rsidR="001B7688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0" w:type="pct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2-DD1.13: 12</w:t>
            </w:r>
          </w:p>
        </w:tc>
        <w:tc>
          <w:tcPr>
            <w:tcW w:w="40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54-911</w:t>
            </w:r>
          </w:p>
        </w:tc>
        <w:tc>
          <w:tcPr>
            <w:tcW w:w="501" w:type="pct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2-Х10: 221</w:t>
            </w:r>
          </w:p>
        </w:tc>
        <w:tc>
          <w:tcPr>
            <w:tcW w:w="349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vAlign w:val="center"/>
          </w:tcPr>
          <w:p w:rsidR="00011C35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0" w:type="pct"/>
            <w:vAlign w:val="center"/>
          </w:tcPr>
          <w:p w:rsidR="00011C35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1" w:type="pct"/>
            <w:vAlign w:val="center"/>
          </w:tcPr>
          <w:p w:rsidR="00011C35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011C35">
      <w: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24"/>
        <w:gridCol w:w="2836"/>
        <w:gridCol w:w="2280"/>
        <w:gridCol w:w="1420"/>
        <w:gridCol w:w="1131"/>
        <w:gridCol w:w="1423"/>
        <w:gridCol w:w="992"/>
        <w:gridCol w:w="1848"/>
        <w:gridCol w:w="998"/>
        <w:gridCol w:w="723"/>
      </w:tblGrid>
      <w:tr w:rsidTr="0088764F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1C35" w:rsidRPr="00DE20F2" w:rsidP="00C6277C">
            <w:p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011C35" w:rsidRPr="00DE20F2" w:rsidP="00C6277C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Наименование </w:t>
            </w:r>
            <w:r w:rsidRPr="00DE20F2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04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3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0" w:type="pct"/>
            <w:tcBorders>
              <w:top w:val="single" w:sz="4" w:space="0" w:color="auto"/>
            </w:tcBorders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2" w:type="pct"/>
            <w:tcBorders>
              <w:top w:val="single" w:sz="4" w:space="0" w:color="auto"/>
            </w:tcBorders>
            <w:vAlign w:val="center"/>
          </w:tcPr>
          <w:p w:rsidR="00011C35" w:rsidRPr="00DE20F2" w:rsidP="00C627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Источник с</w:t>
            </w:r>
            <w:r w:rsidRPr="00DE20F2">
              <w:rPr>
                <w:rFonts w:ascii="Arial Narrow" w:hAnsi="Arial Narrow"/>
                <w:sz w:val="24"/>
                <w:lang w:val="en-US"/>
              </w:rPr>
              <w:t>и</w:t>
            </w:r>
            <w:r w:rsidRPr="00DE20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2" w:type="pct"/>
            <w:tcBorders>
              <w:top w:val="single" w:sz="4" w:space="0" w:color="auto"/>
            </w:tcBorders>
            <w:vAlign w:val="center"/>
          </w:tcPr>
          <w:p w:rsidR="00011C35" w:rsidRPr="00DE20F2" w:rsidP="00C6277C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5" w:type="pct"/>
            <w:tcBorders>
              <w:top w:val="single" w:sz="4" w:space="0" w:color="auto"/>
            </w:tcBorders>
            <w:vAlign w:val="center"/>
          </w:tcPr>
          <w:p w:rsidR="00011C35" w:rsidRPr="00DE20F2" w:rsidP="00C6277C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hRule="exact" w:val="567"/>
          <w:tblHeader/>
        </w:trPr>
        <w:tc>
          <w:tcPr>
            <w:tcW w:w="4815" w:type="pct"/>
            <w:gridSpan w:val="9"/>
            <w:vAlign w:val="center"/>
          </w:tcPr>
          <w:p w:rsidR="00011C35" w:rsidRPr="00DE20F2" w:rsidP="00011C3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Шкаф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203</w:t>
            </w:r>
            <w:r w:rsidRPr="00DE20F2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</w:rPr>
              <w:t>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DE20F2">
              <w:rPr>
                <w:rFonts w:ascii="Arial Narrow" w:hAnsi="Arial Narrow"/>
                <w:sz w:val="24"/>
              </w:rPr>
              <w:t xml:space="preserve">000 Э3.200 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55-903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EB2B4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4-S01/2A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3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55-904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 контактор включён на открытие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4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55-905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 контактор включён на закрытие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5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5-906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 температура двигателя в норме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6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55-907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 не открыт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7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55-908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8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55-909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</w:t>
            </w: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 не закрыт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9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55-910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223S38/2: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12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55-911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223S51/3: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13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56-903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EB2B4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4-S01/2B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>
              <w:rPr>
                <w:rFonts w:ascii="Arial Narrow" w:hAnsi="Arial Narrow"/>
                <w:sz w:val="24"/>
              </w:rPr>
              <w:t>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14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56-904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223S51/3: контактор включён на открытие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15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56-905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223S51/3: контактор включён на закрытие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16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56-906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223S51/3: температура двигателя в норме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17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56-907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223S51/3: не открыт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18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56-908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223S51/3: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19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56-909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223S51/3: не закрыт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22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56-910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223S51/3: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23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56-911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  <w:r w:rsidRPr="00DE20F2">
              <w:rPr>
                <w:rFonts w:ascii="Arial Narrow" w:hAnsi="Arial Narrow"/>
                <w:sz w:val="24"/>
              </w:rPr>
              <w:t>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</w:t>
            </w:r>
            <w:r w:rsidRPr="00DE20F2">
              <w:rPr>
                <w:rFonts w:ascii="Arial Narrow" w:hAnsi="Arial Narrow"/>
                <w:sz w:val="24"/>
              </w:rPr>
              <w:t xml:space="preserve"> 24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57-903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EB2B4A">
            <w:pPr>
              <w:jc w:val="center"/>
              <w:rPr>
                <w:rFonts w:ascii="Arial Narrow" w:hAnsi="Arial Narrow"/>
                <w:w w:val="90"/>
                <w:sz w:val="24"/>
              </w:rPr>
            </w:pPr>
            <w:r w:rsidRPr="00DE20F2">
              <w:rPr>
                <w:rFonts w:ascii="Arial Narrow" w:hAnsi="Arial Narrow"/>
                <w:w w:val="90"/>
                <w:sz w:val="24"/>
                <w:lang w:val="en-US"/>
              </w:rPr>
              <w:t>4-S01/2C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25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57-904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 контактор включён на открытие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26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57-905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 контактор включён на закрытие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27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57-906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 температура двигателя в норме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28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57-907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 не открыт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29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57-908</w:t>
            </w:r>
          </w:p>
        </w:tc>
        <w:tc>
          <w:tcPr>
            <w:tcW w:w="502" w:type="pct"/>
            <w:vAlign w:val="center"/>
          </w:tcPr>
          <w:p w:rsidR="00A47044" w:rsidRPr="00DE20F2" w:rsidP="000C482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32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57-909</w:t>
            </w:r>
          </w:p>
        </w:tc>
        <w:tc>
          <w:tcPr>
            <w:tcW w:w="502" w:type="pct"/>
            <w:vAlign w:val="center"/>
          </w:tcPr>
          <w:p w:rsidR="00A47044" w:rsidRPr="00DE20F2" w:rsidP="00A470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 не закрыт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33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57-910</w:t>
            </w:r>
          </w:p>
        </w:tc>
        <w:tc>
          <w:tcPr>
            <w:tcW w:w="502" w:type="pct"/>
            <w:vAlign w:val="center"/>
          </w:tcPr>
          <w:p w:rsidR="00A47044" w:rsidRPr="00DE20F2" w:rsidP="00A470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223S37/4: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A47044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34</w:t>
            </w:r>
          </w:p>
        </w:tc>
        <w:tc>
          <w:tcPr>
            <w:tcW w:w="399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57-911</w:t>
            </w:r>
          </w:p>
        </w:tc>
        <w:tc>
          <w:tcPr>
            <w:tcW w:w="502" w:type="pct"/>
            <w:vAlign w:val="center"/>
          </w:tcPr>
          <w:p w:rsidR="00A47044" w:rsidRPr="00DE20F2" w:rsidP="00A470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30</w:t>
            </w:r>
          </w:p>
        </w:tc>
        <w:tc>
          <w:tcPr>
            <w:tcW w:w="350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A47044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A47044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A47044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ИБП шкафа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203</w:t>
            </w:r>
            <w:r w:rsidRPr="00DE20F2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</w:rPr>
              <w:t xml:space="preserve"> в норме</w:t>
            </w:r>
          </w:p>
        </w:tc>
        <w:tc>
          <w:tcPr>
            <w:tcW w:w="804" w:type="pct"/>
            <w:vAlign w:val="center"/>
          </w:tcPr>
          <w:p w:rsidR="00A47044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203</w:t>
            </w:r>
            <w:r w:rsidRPr="00DE20F2">
              <w:rPr>
                <w:rFonts w:ascii="Arial Narrow" w:hAnsi="Arial Narrow"/>
                <w:sz w:val="24"/>
                <w:lang w:val="en-US"/>
              </w:rPr>
              <w:t>PXH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01" w:type="pct"/>
            <w:vAlign w:val="center"/>
          </w:tcPr>
          <w:p w:rsidR="00A47044" w:rsidRPr="00DE20F2" w:rsidP="00A4704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3-DD1.3: 3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99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  <w:lang w:val="en-US"/>
              </w:rPr>
              <w:t>3-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02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0" w:type="pct"/>
            <w:vAlign w:val="center"/>
          </w:tcPr>
          <w:p w:rsidR="00A47044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47044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2" w:type="pct"/>
            <w:vAlign w:val="center"/>
          </w:tcPr>
          <w:p w:rsidR="00A47044" w:rsidRPr="00DE20F2" w:rsidP="00026B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-U2</w:t>
            </w:r>
          </w:p>
        </w:tc>
        <w:tc>
          <w:tcPr>
            <w:tcW w:w="255" w:type="pct"/>
            <w:vAlign w:val="center"/>
          </w:tcPr>
          <w:p w:rsidR="00A47044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3-DD1.10: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58-903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EB2B4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4-S01/3A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3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58-904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 контактор включён на открытие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4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58-905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 контактор включён на закрытие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5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58-906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 температура двигателя в норме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6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58-907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 не открыт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7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58-908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8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58-909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 не закрыт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9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58-910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223S61/5: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12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58-911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58-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13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59-903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59-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EB2B4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4-S01/3B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14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9-904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 контактор включён на открытие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15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59-905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 контактор включён на закрытие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16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59-906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 температура двигателя в норме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17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59-907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 не открыт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18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59-908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</w:t>
            </w:r>
            <w:r w:rsidRPr="00DE20F2">
              <w:rPr>
                <w:rFonts w:ascii="Arial Narrow" w:hAnsi="Arial Narrow"/>
                <w:sz w:val="24"/>
              </w:rPr>
              <w:t>1.10: 19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59-909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 не закрыт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22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59-910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223S61/6: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23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59-911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59-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24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60-903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60-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EB2B4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4-S01/3C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25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60-904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Дополнительный контакт мгновенного действия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 контактор включён на открытие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</w:t>
            </w:r>
            <w:r w:rsidR="00F67173">
              <w:rPr>
                <w:rFonts w:ascii="Arial Narrow" w:hAnsi="Arial Narrow"/>
                <w:sz w:val="24"/>
              </w:rPr>
              <w:t>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26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60-905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 контактор включён на закрытие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27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60-906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 температура двигателя в норме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28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60-907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 не открыт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29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60-908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3A5A7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32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60-909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 не закрыт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33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60-910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02B48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223S02/8: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002B48" w:rsidRPr="00DE20F2" w:rsidP="004F1A38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223S02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002B48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3-DD1.10: 34</w:t>
            </w:r>
          </w:p>
        </w:tc>
        <w:tc>
          <w:tcPr>
            <w:tcW w:w="399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60-911</w:t>
            </w:r>
          </w:p>
        </w:tc>
        <w:tc>
          <w:tcPr>
            <w:tcW w:w="502" w:type="pct"/>
            <w:vAlign w:val="center"/>
          </w:tcPr>
          <w:p w:rsidR="00002B48" w:rsidRPr="00DE20F2" w:rsidP="00002B4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50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02B48" w:rsidRPr="00DE20F2" w:rsidP="004676E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60-</w:t>
            </w:r>
            <w:r w:rsidRPr="00DE20F2">
              <w:rPr>
                <w:rFonts w:ascii="Arial Narrow" w:hAnsi="Arial Narrow"/>
                <w:sz w:val="24"/>
              </w:rPr>
              <w:t>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02B48" w:rsidRPr="00DE20F2" w:rsidP="004F1A3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002B48" w:rsidRPr="00DE20F2" w:rsidP="004F1A3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/10XH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61</w:t>
            </w:r>
            <w:r w:rsidRPr="00DE20F2">
              <w:rPr>
                <w:rFonts w:ascii="Arial Narrow" w:hAnsi="Arial Narrow"/>
                <w:sz w:val="24"/>
              </w:rPr>
              <w:t>-903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66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4-S01/4</w:t>
            </w:r>
            <w:r w:rsidRPr="00DE20F2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223S13/10: </w:t>
              <w:br/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3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61-904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67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223S13/10:</w:t>
              <w:br/>
              <w:t xml:space="preserve"> контактор включён на открытие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4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61-905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68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5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61-906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69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223S13/10:</w:t>
              <w:br/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6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61-907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70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61-А1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7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61-908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3-Х10: 71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61-А1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223S13/10: 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8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61-909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223S13/10: не закрыт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9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61-910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</w:t>
            </w: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13/10: 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223S13/10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12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61-9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000S20/6: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13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62-</w:t>
            </w:r>
            <w:r w:rsidRPr="00DE20F2">
              <w:rPr>
                <w:rFonts w:ascii="Arial Narrow" w:hAnsi="Arial Narrow"/>
                <w:sz w:val="24"/>
              </w:rPr>
              <w:t>903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4-S01/4</w:t>
            </w:r>
            <w:r w:rsidRPr="00DE20F2">
              <w:rPr>
                <w:rFonts w:ascii="Arial Narrow" w:hAnsi="Arial Narrow"/>
                <w:sz w:val="24"/>
                <w:lang w:val="en-US"/>
              </w:rPr>
              <w:t>B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000S20/6: </w:t>
              <w:br/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14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62-904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000S20/6:</w:t>
              <w:br/>
              <w:t xml:space="preserve"> контактор включён на открытие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15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62-905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000S20/6: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16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62-906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78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000S20/6:</w:t>
              <w:br/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17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62-907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79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62-А1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000S20/6: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18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62-908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80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62-А1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000S20/6:  </w:t>
            </w:r>
          </w:p>
          <w:p w:rsidR="00026B8E" w:rsidRPr="00DE20F2" w:rsidP="00DE20F2">
            <w:pPr>
              <w:tabs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19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62-909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62-А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000S20/6:                не закрыт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22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62-910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82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62-А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20/6: 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026B8E" w:rsidRPr="00DE20F2" w:rsidP="00026B8E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23</w:t>
            </w:r>
          </w:p>
        </w:tc>
        <w:tc>
          <w:tcPr>
            <w:tcW w:w="399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62-9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83</w:t>
            </w:r>
          </w:p>
        </w:tc>
        <w:tc>
          <w:tcPr>
            <w:tcW w:w="350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62-А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026B8E" w:rsidRPr="00DE20F2" w:rsidP="00026B8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24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63-903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84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</w:rPr>
              <w:t>4-S01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/</w:t>
            </w:r>
            <w:r w:rsidRPr="00DE20F2">
              <w:rPr>
                <w:rFonts w:ascii="Arial Narrow" w:hAnsi="Arial Narrow"/>
                <w:sz w:val="22"/>
                <w:szCs w:val="22"/>
              </w:rPr>
              <w:t>4С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03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/13: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</w:t>
            </w:r>
            <w:r w:rsidRPr="00DE20F2">
              <w:rPr>
                <w:rFonts w:ascii="Arial Narrow" w:hAnsi="Arial Narrow"/>
                <w:sz w:val="24"/>
              </w:rPr>
              <w:t>3S3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25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63-904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99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223S38/13: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  <w:r w:rsidRPr="00DE20F2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26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63-905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86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  <w:lang w:val="en-US"/>
              </w:rPr>
              <w:t>01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129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27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63-906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87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223S38/13: температура двигателя в норме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28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63-907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88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63-А1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89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29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63-908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89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63-А1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66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223S38/13:</w:t>
            </w:r>
          </w:p>
          <w:p w:rsidR="00026B8E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32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63-909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90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55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223S38/13:</w:t>
            </w:r>
          </w:p>
          <w:p w:rsidR="00026B8E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33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63-910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91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026B8E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223S38/13:</w:t>
            </w:r>
          </w:p>
          <w:p w:rsidR="00026B8E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026B8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223S38/13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3-DD1.4: 34</w:t>
            </w:r>
          </w:p>
        </w:tc>
        <w:tc>
          <w:tcPr>
            <w:tcW w:w="399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63-911</w:t>
            </w:r>
          </w:p>
        </w:tc>
        <w:tc>
          <w:tcPr>
            <w:tcW w:w="502" w:type="pct"/>
            <w:vAlign w:val="center"/>
          </w:tcPr>
          <w:p w:rsidR="00026B8E" w:rsidRPr="00DE20F2" w:rsidP="00026B8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92</w:t>
            </w:r>
          </w:p>
        </w:tc>
        <w:tc>
          <w:tcPr>
            <w:tcW w:w="350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026B8E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026B8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002S20/7: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</w:t>
            </w:r>
            <w:r w:rsidRPr="00DE20F2">
              <w:rPr>
                <w:rFonts w:ascii="Arial Narrow" w:hAnsi="Arial Narrow"/>
                <w:sz w:val="24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 xml:space="preserve"> 2</w:t>
            </w:r>
          </w:p>
        </w:tc>
        <w:tc>
          <w:tcPr>
            <w:tcW w:w="399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-903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93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D121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</w:rPr>
              <w:t>4-S01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/</w:t>
            </w:r>
            <w:r w:rsidRPr="00DE20F2">
              <w:rPr>
                <w:rFonts w:ascii="Arial Narrow" w:hAnsi="Arial Narrow"/>
                <w:sz w:val="22"/>
                <w:szCs w:val="22"/>
              </w:rPr>
              <w:t>4С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  <w:tab w:val="left" w:pos="577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002S20/7: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3</w:t>
            </w:r>
          </w:p>
        </w:tc>
        <w:tc>
          <w:tcPr>
            <w:tcW w:w="399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64-904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94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002S20/7: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4</w:t>
            </w:r>
          </w:p>
        </w:tc>
        <w:tc>
          <w:tcPr>
            <w:tcW w:w="399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64-905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95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002S20/7: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5</w:t>
            </w:r>
          </w:p>
        </w:tc>
        <w:tc>
          <w:tcPr>
            <w:tcW w:w="399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64-906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96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002S20/7: температура двигателя в норме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6</w:t>
            </w:r>
          </w:p>
        </w:tc>
        <w:tc>
          <w:tcPr>
            <w:tcW w:w="399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64-907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97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64-А1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002S20/7: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3-DD1.11: </w:t>
            </w:r>
            <w:r w:rsidRPr="00DE20F2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99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64-908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98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64-А1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002S20/7: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8</w:t>
            </w:r>
          </w:p>
        </w:tc>
        <w:tc>
          <w:tcPr>
            <w:tcW w:w="399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64-909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99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64-А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</w:t>
            </w:r>
            <w:r w:rsidR="00F67173">
              <w:rPr>
                <w:rFonts w:ascii="Arial Narrow" w:hAnsi="Arial Narrow"/>
                <w:sz w:val="24"/>
              </w:rPr>
              <w:t>40T22</w:t>
            </w:r>
            <w:r w:rsidRPr="00DE20F2">
              <w:rPr>
                <w:rFonts w:ascii="Arial Narrow" w:hAnsi="Arial Narrow"/>
                <w:sz w:val="24"/>
              </w:rPr>
              <w:t>002S20/7: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9</w:t>
            </w:r>
          </w:p>
        </w:tc>
        <w:tc>
          <w:tcPr>
            <w:tcW w:w="399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64-910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100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64-А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002S20/7: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12100" w:rsidRPr="00DE20F2" w:rsidP="00584526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002S20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12</w:t>
            </w:r>
          </w:p>
        </w:tc>
        <w:tc>
          <w:tcPr>
            <w:tcW w:w="399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64-911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101</w:t>
            </w:r>
          </w:p>
        </w:tc>
        <w:tc>
          <w:tcPr>
            <w:tcW w:w="350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64-А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12100" w:rsidRPr="00DE20F2" w:rsidP="0058452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13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65-903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102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5В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268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14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65-904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103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49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15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65-905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104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120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16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65-906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105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42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  <w:br/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3-DD1.11: 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65-907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106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65-А1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567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  <w:br/>
              <w:t xml:space="preserve">не </w:t>
            </w:r>
            <w:r w:rsidRPr="00DE20F2">
              <w:rPr>
                <w:rFonts w:ascii="Arial Narrow" w:hAnsi="Arial Narrow"/>
                <w:sz w:val="24"/>
                <w:lang w:val="en-US"/>
              </w:rPr>
              <w:t>от</w:t>
            </w:r>
            <w:r w:rsidRPr="00DE20F2">
              <w:rPr>
                <w:rFonts w:ascii="Arial Narrow" w:hAnsi="Arial Narrow"/>
                <w:sz w:val="24"/>
              </w:rPr>
              <w:t>крыт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18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65-908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107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65-А1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567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  <w:br/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19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65-909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108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65-А1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567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22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65-910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109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65-А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567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002S37/1: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23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65-911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110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65-А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24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66-903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111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5С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25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66-904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112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  <w:br/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26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66-905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113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27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66-906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114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28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66-907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115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66-А1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</w:t>
            </w:r>
            <w:r w:rsidR="00F67173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29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66-908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116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66-А1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32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66-909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117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66-А1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3-DD1.11: 33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66-910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118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66-А1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D12100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002S37/2:</w:t>
            </w:r>
          </w:p>
          <w:p w:rsidR="00D12100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D121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12100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</w:t>
            </w:r>
            <w:r w:rsidRPr="00DE20F2">
              <w:rPr>
                <w:rFonts w:ascii="Arial Narrow" w:hAnsi="Arial Narrow"/>
                <w:sz w:val="24"/>
              </w:rPr>
              <w:t>11: 34</w:t>
            </w:r>
          </w:p>
        </w:tc>
        <w:tc>
          <w:tcPr>
            <w:tcW w:w="399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66-911</w:t>
            </w:r>
          </w:p>
        </w:tc>
        <w:tc>
          <w:tcPr>
            <w:tcW w:w="502" w:type="pct"/>
            <w:vAlign w:val="center"/>
          </w:tcPr>
          <w:p w:rsidR="00D12100" w:rsidRPr="00DE20F2" w:rsidP="00D121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119</w:t>
            </w:r>
          </w:p>
        </w:tc>
        <w:tc>
          <w:tcPr>
            <w:tcW w:w="350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66-А1</w:t>
            </w:r>
          </w:p>
        </w:tc>
        <w:tc>
          <w:tcPr>
            <w:tcW w:w="352" w:type="pct"/>
            <w:vAlign w:val="center"/>
          </w:tcPr>
          <w:p w:rsidR="00D121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D121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67-903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126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4-S01/6А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3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67-904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127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4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67-905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128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  <w:tab w:val="num" w:pos="681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5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67-906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129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6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67-907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130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67-А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7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67-908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131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67-А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8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67-909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132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67-А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9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67-910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133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67-А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12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67-911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134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67-А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</w:t>
            </w:r>
            <w:r w:rsidR="00F67173">
              <w:rPr>
                <w:rFonts w:ascii="Arial Narrow" w:hAnsi="Arial Narrow"/>
                <w:sz w:val="24"/>
              </w:rPr>
              <w:t>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13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68-903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135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4-S01/6В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14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68-904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136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15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68-905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137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16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68-906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138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17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68-907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139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68-А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18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68-908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140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68-А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19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68-909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141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68-А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22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68-910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142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68-А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23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68-911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143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68-А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24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69-903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144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69-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4-S01/6</w:t>
            </w:r>
            <w:r w:rsidRPr="00DE20F2">
              <w:rPr>
                <w:rFonts w:ascii="Arial Narrow" w:hAnsi="Arial Narrow"/>
                <w:sz w:val="24"/>
                <w:lang w:val="en-US"/>
              </w:rPr>
              <w:t>C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25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69-904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145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26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69-905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146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27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69-906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147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28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69-907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148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69-А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29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69-908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149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69-А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32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69-909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150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69-А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33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69-910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151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69-А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003S37/1: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34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69-911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152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69-А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70-903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153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70-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4-S01/7А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3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70-904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154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4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70-905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155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5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70-906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156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температура двигателя в     норме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6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70-907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157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70-А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7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70-908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158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70-А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8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70-909</w:t>
            </w:r>
          </w:p>
        </w:tc>
        <w:tc>
          <w:tcPr>
            <w:tcW w:w="502" w:type="pct"/>
            <w:vAlign w:val="center"/>
          </w:tcPr>
          <w:p w:rsidR="00584526" w:rsidRPr="00DE20F2" w:rsidP="00B23167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159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70-А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не закрыт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9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70-910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160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70-А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003S37/2: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12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70-911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161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70-А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 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003S37/4: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13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71-903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162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4-S01/7В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14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71-904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163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003S37/4: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открытие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15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71-905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164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003S37/4:</w:t>
              <w:br/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16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71-906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165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003S37/4:</w:t>
              <w:br/>
              <w:t xml:space="preserve"> температура двигателя в  норме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17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71-907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166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003S37/4:</w:t>
              <w:br/>
              <w:t xml:space="preserve"> не открыт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18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71-908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167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003S37/4:</w:t>
              <w:br/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19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71-909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168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003S37/4:</w:t>
              <w:br/>
              <w:t xml:space="preserve"> не закрыт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22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71-910</w:t>
            </w:r>
          </w:p>
        </w:tc>
        <w:tc>
          <w:tcPr>
            <w:tcW w:w="502" w:type="pct"/>
            <w:vAlign w:val="center"/>
          </w:tcPr>
          <w:p w:rsidR="00584526" w:rsidRPr="00DE20F2" w:rsidP="00C428C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169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003S37/4:</w:t>
              <w:br/>
              <w:t>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23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71-911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170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71-А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 блок в нерабочем состоянии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24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72-903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171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4-S01/7С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25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72-904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172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846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 контактор включён на открытие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26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72-905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173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830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   контактор включён на закрытие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27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72-906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174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</w:t>
            </w:r>
          </w:p>
          <w:p w:rsidR="00584526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температура двигателя в норме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28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72-907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175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72-А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   не открыт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29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72-908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176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72-А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32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72-909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177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72-А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 не закрыт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33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72-910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178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72-А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231"/>
        </w:trPr>
        <w:tc>
          <w:tcPr>
            <w:tcW w:w="1000" w:type="pct"/>
            <w:vAlign w:val="center"/>
          </w:tcPr>
          <w:p w:rsidR="00584526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003S37/5: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584526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3-DD1.5: 34</w:t>
            </w:r>
          </w:p>
        </w:tc>
        <w:tc>
          <w:tcPr>
            <w:tcW w:w="399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72-911</w:t>
            </w:r>
          </w:p>
        </w:tc>
        <w:tc>
          <w:tcPr>
            <w:tcW w:w="502" w:type="pct"/>
            <w:vAlign w:val="center"/>
          </w:tcPr>
          <w:p w:rsidR="00584526" w:rsidRPr="00DE20F2" w:rsidP="0058452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179</w:t>
            </w:r>
          </w:p>
        </w:tc>
        <w:tc>
          <w:tcPr>
            <w:tcW w:w="350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72-А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584526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584526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</w:t>
              <w:br/>
              <w:t xml:space="preserve">    блок в нерабочем состоянии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3-DD1.6: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73-903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186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4-S01/8А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3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73-904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187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 контактор включён на открытие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4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73-905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188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</w:t>
            </w:r>
          </w:p>
          <w:p w:rsidR="0088764F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контактор включён на закрытие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5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73-906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189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 температура двигателя в норме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6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73-907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190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73-А1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 не открыт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7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73-908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191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73-А1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</w:t>
            </w:r>
          </w:p>
          <w:p w:rsidR="0088764F" w:rsidRPr="00DE20F2" w:rsidP="00DE20F2">
            <w:pPr>
              <w:tabs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8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73-909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192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73-А1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 не закрыт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9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73-910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193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003S66/6: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003S66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12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73-911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194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73-А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113S37/1:</w:t>
              <w:br/>
              <w:t>блок в нерабочем состоянии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13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74-903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195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4-S01/8В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113S37/1: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14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74-904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196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113S37/1: контактор включён на открытие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15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74-905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197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113S37/1: контактор включён на закрытие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16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74-906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198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K02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113S37/1: температура двигателя в норме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17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74-907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199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74-А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113S37/1: не открыт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18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74-908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200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74-А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317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113S37/1: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19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74-909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201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74-А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333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113S37/1: не закрыт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22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74-910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202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74-А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327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113S37/1: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23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74-911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203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74-А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113S37/3:</w:t>
              <w:br/>
              <w:t xml:space="preserve">    блок в нерабочем состоянии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24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75-903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204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4-S01/8С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113S37/3: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25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75-904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205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113S37/3: контактор включён на открытие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26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75-905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206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113S37/3: контактор включён на закрытие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27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75-906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207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Клапан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113S37/3: температура двигателя в норме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28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75-907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208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75-А1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113S37/3: не открыт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29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75-908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209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75-А1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32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75-909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210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75-А1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113S37/3: не закрыт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33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75-910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211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75-А1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8764F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88764F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88764F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3-DD1.6: 34</w:t>
            </w:r>
          </w:p>
        </w:tc>
        <w:tc>
          <w:tcPr>
            <w:tcW w:w="399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75-911</w:t>
            </w:r>
          </w:p>
        </w:tc>
        <w:tc>
          <w:tcPr>
            <w:tcW w:w="502" w:type="pct"/>
            <w:vAlign w:val="center"/>
          </w:tcPr>
          <w:p w:rsidR="0088764F" w:rsidRPr="00DE20F2" w:rsidP="0088764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212</w:t>
            </w:r>
          </w:p>
        </w:tc>
        <w:tc>
          <w:tcPr>
            <w:tcW w:w="350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75-А1</w:t>
            </w:r>
          </w:p>
        </w:tc>
        <w:tc>
          <w:tcPr>
            <w:tcW w:w="352" w:type="pct"/>
            <w:vAlign w:val="center"/>
          </w:tcPr>
          <w:p w:rsidR="0088764F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8764F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113S37/4: блок в нерабочем состоянии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3-DD1.13: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76-903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213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4-S01/9А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113S37/4: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3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76-904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214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113S37/4: контактор включён на открытие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4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76-905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215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113S37/4: контактор включён на закрытие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5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76-906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216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113S37/4: температура двигателя в норме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6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76-907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217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76-А1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113S37/4: не открыт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7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76-908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218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76-А1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113S37/4: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8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76-909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219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76-А1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113S37/4: не закрыт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9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76-910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220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76-А1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113S37/4: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12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76-911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221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76-А1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</w:t>
              <w:br/>
              <w:t xml:space="preserve">    блок в нерабочем состоянии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13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77-903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222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4-S01/9В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14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77-904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223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 контактор включён на открытие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15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77-905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224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    контактор включён на закрытие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16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77-906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225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 температура двигателя в норме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17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77-907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226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77-А1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 не открыт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18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77-908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227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77-А1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19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77-909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228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77-А1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 не закрыт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22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77-910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229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77-А1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333S37/2: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40Т14333S37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23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77-911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230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77-А1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</w:t>
              <w:br/>
              <w:t xml:space="preserve">    блок в нерабочем состоянии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24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78-903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231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4-S01/9С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25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78-904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232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 контактор включён на открытие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26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78-905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233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 контактор включён на закрытие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27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78-906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234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 температура двигателя в норме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28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78-907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235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78-А1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 не открыт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29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78-908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236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78-А1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32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78-909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237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78-А1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Клапан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  не закрыт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33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78-910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238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78-А1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A27CDD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333S37/3: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A27CDD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A27CDD" w:rsidRPr="00DE20F2" w:rsidP="00A27CDD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3-DD1.13: 34</w:t>
            </w:r>
          </w:p>
        </w:tc>
        <w:tc>
          <w:tcPr>
            <w:tcW w:w="399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78-911</w:t>
            </w:r>
          </w:p>
        </w:tc>
        <w:tc>
          <w:tcPr>
            <w:tcW w:w="502" w:type="pct"/>
            <w:vAlign w:val="center"/>
          </w:tcPr>
          <w:p w:rsidR="00A27CDD" w:rsidRPr="00DE20F2" w:rsidP="009C7DE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239</w:t>
            </w:r>
          </w:p>
        </w:tc>
        <w:tc>
          <w:tcPr>
            <w:tcW w:w="350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78-А1</w:t>
            </w:r>
          </w:p>
        </w:tc>
        <w:tc>
          <w:tcPr>
            <w:tcW w:w="352" w:type="pct"/>
            <w:vAlign w:val="center"/>
          </w:tcPr>
          <w:p w:rsidR="00A27CDD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A27CDD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</w:t>
              <w:br/>
              <w:t xml:space="preserve">   блок в нерабочем состоянии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3-DD1.7: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79-903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246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79-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4-S01/10А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3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79-904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247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 контактор включён на открытие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4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79-905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248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 контактор включён на закрытие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5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79-906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249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 температура двигателя в норме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6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79-907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250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79-А1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 не открыт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7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79-908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251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79-А1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8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79-909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252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79-А1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 не закрыт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9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79-910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253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79-А1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333S37/4: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12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79-911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254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79-А1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</w:t>
              <w:br/>
              <w:t xml:space="preserve">   блок в нерабочем состоянии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13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80-903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255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80-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4-S01/10А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14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80-904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256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 контактор включён на открытие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15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80-905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257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 контактор включён на закрытие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16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80-906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258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 температура двигателя в норме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17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80-907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259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80-А1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 не открыт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18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80-908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260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80-А1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19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80-909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261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80-А1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 не закрыт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22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80-910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262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80-А1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112S61/3: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8D1343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23</w:t>
            </w:r>
          </w:p>
        </w:tc>
        <w:tc>
          <w:tcPr>
            <w:tcW w:w="399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80-911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263</w:t>
            </w:r>
          </w:p>
        </w:tc>
        <w:tc>
          <w:tcPr>
            <w:tcW w:w="350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80-А1</w:t>
            </w:r>
          </w:p>
        </w:tc>
        <w:tc>
          <w:tcPr>
            <w:tcW w:w="352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D1343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</w:t>
              <w:br/>
              <w:t xml:space="preserve">    блок в нерабочем состоянии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24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81-903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264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ind w:hanging="28"/>
              <w:outlineLvl w:val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4-S01/10С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25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81-904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265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 контактор включён на открытие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26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81-905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266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 контактор включён на закрытие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27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81-906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267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 температура двигателя в норме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28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81-907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268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81-А1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 не открыт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29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81-908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269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81-А1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 моментная муфта в сторону открытия не сработала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32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81-909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270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81-А1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 не закрыт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33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81-910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271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81-А1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9C7DEE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24" w:type="dxa"/>
          <w:cantSplit/>
          <w:trHeight w:val="1061"/>
        </w:trPr>
        <w:tc>
          <w:tcPr>
            <w:tcW w:w="1000" w:type="pct"/>
            <w:vAlign w:val="center"/>
          </w:tcPr>
          <w:p w:rsidR="008D1343" w:rsidRPr="00DE20F2" w:rsidP="00DE20F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113" w:hanging="56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114S37/1: моментная муфта в сторону закрытия не сработала</w:t>
            </w:r>
          </w:p>
        </w:tc>
        <w:tc>
          <w:tcPr>
            <w:tcW w:w="804" w:type="pct"/>
            <w:vAlign w:val="center"/>
          </w:tcPr>
          <w:p w:rsidR="008D134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3-DD1.7: 34</w:t>
            </w:r>
          </w:p>
        </w:tc>
        <w:tc>
          <w:tcPr>
            <w:tcW w:w="399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81-911</w:t>
            </w:r>
          </w:p>
        </w:tc>
        <w:tc>
          <w:tcPr>
            <w:tcW w:w="502" w:type="pct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3-Х10: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272</w:t>
            </w:r>
          </w:p>
        </w:tc>
        <w:tc>
          <w:tcPr>
            <w:tcW w:w="350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2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81-А1</w:t>
            </w:r>
          </w:p>
        </w:tc>
        <w:tc>
          <w:tcPr>
            <w:tcW w:w="352" w:type="pct"/>
            <w:vAlign w:val="center"/>
          </w:tcPr>
          <w:p w:rsidR="008D134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5" w:type="pct"/>
            <w:vAlign w:val="center"/>
          </w:tcPr>
          <w:p w:rsidR="008D134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8D1343">
      <w:r>
        <w:br w:type="page"/>
      </w:r>
    </w:p>
    <w:tbl>
      <w:tblPr>
        <w:tblStyle w:val="TableNormal"/>
        <w:tblW w:w="14176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16"/>
        <w:gridCol w:w="2842"/>
        <w:gridCol w:w="2282"/>
        <w:gridCol w:w="1420"/>
        <w:gridCol w:w="1134"/>
        <w:gridCol w:w="1423"/>
        <w:gridCol w:w="987"/>
        <w:gridCol w:w="1851"/>
        <w:gridCol w:w="1001"/>
        <w:gridCol w:w="720"/>
      </w:tblGrid>
      <w:tr w:rsidTr="00D03C79">
        <w:tblPrEx>
          <w:tblW w:w="14176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1343" w:rsidRPr="00DE20F2" w:rsidP="00CB6B00">
            <w:p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709"/>
          <w:tblHeader/>
        </w:trPr>
        <w:tc>
          <w:tcPr>
            <w:tcW w:w="1002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D1343" w:rsidRPr="00DE20F2" w:rsidP="00CB6B00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Наименование </w:t>
            </w:r>
            <w:r w:rsidRPr="00DE20F2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0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0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0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3" w:type="pct"/>
            <w:tcBorders>
              <w:top w:val="single" w:sz="4" w:space="0" w:color="auto"/>
            </w:tcBorders>
            <w:vAlign w:val="center"/>
          </w:tcPr>
          <w:p w:rsidR="008D1343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Источник с</w:t>
            </w:r>
            <w:r w:rsidRPr="00DE20F2">
              <w:rPr>
                <w:rFonts w:ascii="Arial Narrow" w:hAnsi="Arial Narrow"/>
                <w:sz w:val="24"/>
                <w:lang w:val="en-US"/>
              </w:rPr>
              <w:t>и</w:t>
            </w:r>
            <w:r w:rsidRPr="00DE20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3" w:type="pct"/>
            <w:tcBorders>
              <w:top w:val="single" w:sz="4" w:space="0" w:color="auto"/>
            </w:tcBorders>
            <w:vAlign w:val="center"/>
          </w:tcPr>
          <w:p w:rsidR="008D1343" w:rsidRPr="00DE20F2" w:rsidP="00CB6B00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4" w:type="pct"/>
            <w:tcBorders>
              <w:top w:val="single" w:sz="4" w:space="0" w:color="auto"/>
            </w:tcBorders>
            <w:vAlign w:val="center"/>
          </w:tcPr>
          <w:p w:rsidR="008D1343" w:rsidRPr="00DE20F2" w:rsidP="00CB6B00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hRule="exact" w:val="567"/>
          <w:tblHeader/>
        </w:trPr>
        <w:tc>
          <w:tcPr>
            <w:tcW w:w="4818" w:type="pct"/>
            <w:gridSpan w:val="9"/>
            <w:vAlign w:val="center"/>
          </w:tcPr>
          <w:p w:rsidR="008D1343" w:rsidRPr="00DE20F2" w:rsidP="008D134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Шкаф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</w:t>
            </w:r>
            <w:r w:rsidRPr="00DE20F2">
              <w:rPr>
                <w:rFonts w:ascii="Arial Narrow" w:hAnsi="Arial Narrow"/>
                <w:sz w:val="24"/>
                <w:lang w:val="en-US"/>
              </w:rPr>
              <w:t>4P</w:t>
            </w:r>
            <w:r w:rsidRPr="00DE20F2">
              <w:rPr>
                <w:rFonts w:ascii="Arial Narrow" w:hAnsi="Arial Narrow"/>
                <w:sz w:val="24"/>
              </w:rPr>
              <w:t>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DE20F2">
              <w:rPr>
                <w:rFonts w:ascii="Arial Narrow" w:hAnsi="Arial Narrow"/>
                <w:sz w:val="24"/>
              </w:rPr>
              <w:t xml:space="preserve">000 Э3.200 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82-903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5-S01/2А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3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82-904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846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</w:t>
              <w:br/>
              <w:t>контактор включён на открытие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4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82-905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904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</w:t>
              <w:br/>
              <w:t>контактор включён на закрытие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5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82-906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Клапан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 температура двигателя в норме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6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82-907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82-А1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   не открыт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7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82-908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82-А1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8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82-909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82-А1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 не закрыт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9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82-910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82-А1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114S37/3: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12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82-911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82-А1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114S37/4: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13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83-903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5-S01/2В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14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83-904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114S37/4: контактор включён на открытие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15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83-905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114S37/4: контактор включён на закрытие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16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83-906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114S37/4: температура двигателя в норме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17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83-907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83-А1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114S37/4: не открыт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18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83-908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83-А1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114S37/4: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19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83-909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83-А1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114S37/4: не закрыт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22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83-910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83-А1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114S37/4: моментная муфта в сторону закрытия не сработала   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23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83-911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83-А1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112S17/1: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24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84-903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5-S01/2С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25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84-904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112S17/1: контактор включён на открытие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26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84-905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112S17/1: контактор включён на закрытие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27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84-906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112S17/1: температура двигателя в норме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28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84-907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84-А1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112S17/1: не открыт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29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84-908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84-А1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112S17/1: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32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84-909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84-А1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263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112S17/1: не закрыт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33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84-910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84-А1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563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112S17/1: моментная муфта в сторону закрытия не сработала   </w:t>
            </w:r>
          </w:p>
        </w:tc>
        <w:tc>
          <w:tcPr>
            <w:tcW w:w="805" w:type="pct"/>
            <w:vAlign w:val="center"/>
          </w:tcPr>
          <w:p w:rsidR="00CB6B00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34</w:t>
            </w:r>
          </w:p>
        </w:tc>
        <w:tc>
          <w:tcPr>
            <w:tcW w:w="400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84-911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30</w:t>
            </w:r>
          </w:p>
        </w:tc>
        <w:tc>
          <w:tcPr>
            <w:tcW w:w="348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84-А1</w:t>
            </w:r>
          </w:p>
        </w:tc>
        <w:tc>
          <w:tcPr>
            <w:tcW w:w="353" w:type="pct"/>
            <w:vAlign w:val="center"/>
          </w:tcPr>
          <w:p w:rsidR="00CB6B00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B6B00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B6B00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outlineLvl w:val="1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ИБП  шкафа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204P в норме</w:t>
            </w:r>
          </w:p>
        </w:tc>
        <w:tc>
          <w:tcPr>
            <w:tcW w:w="805" w:type="pct"/>
            <w:vAlign w:val="center"/>
          </w:tcPr>
          <w:p w:rsidR="00CB6B00" w:rsidRPr="00DE20F2" w:rsidP="00CB6B0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01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4-DD1.3: 3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00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-905</w:t>
            </w:r>
          </w:p>
        </w:tc>
        <w:tc>
          <w:tcPr>
            <w:tcW w:w="502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48" w:type="pct"/>
            <w:vAlign w:val="center"/>
          </w:tcPr>
          <w:p w:rsidR="00CB6B00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B6B00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53" w:type="pct"/>
            <w:vAlign w:val="center"/>
          </w:tcPr>
          <w:p w:rsidR="00CB6B00" w:rsidRPr="00DE20F2" w:rsidP="00CB6B0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-U1</w:t>
            </w:r>
          </w:p>
        </w:tc>
        <w:tc>
          <w:tcPr>
            <w:tcW w:w="254" w:type="pct"/>
            <w:vAlign w:val="center"/>
          </w:tcPr>
          <w:p w:rsidR="00CB6B00" w:rsidRPr="00DE20F2" w:rsidP="00CB6B0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112S37/2: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 xml:space="preserve"> блок в нерабочем состоянии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85-903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31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85-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5-S01/3А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112S37/2: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  <w:br/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3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85-904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32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112S37/2: контактор включён на открытие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4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85-905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112S37/2: контактор включён на закрытие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5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85-906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112S37/2: температура двигателя в норме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6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85-907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85-А1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112S37/2: не открыт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7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85-908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85-А1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112S37/2: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8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85-909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85-А1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112S37/2: не закрыт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9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85-910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85-А1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112S37/2: моментная муфта в сторону закрытия не сработала   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12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85-911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112S66/4: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13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86-903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86-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5-S01/3В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14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86-904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112S66/4: контактор включён на открытие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15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86-905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112S66/4: контактор включён на закрытие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16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86-906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112S66/4: температура двигателя в норме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17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86-907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86-А1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112S66/4: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 xml:space="preserve"> не открыт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18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86-908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45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86-А1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112S66/4: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19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86-909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86-А1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112S66/4: 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22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86-910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47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86-А1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112S66/4: моментная муфта в сторону закрытия не сработала 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23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86-911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332S17/1: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24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87-903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87-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5-S01/3С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25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87-904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332S17/1: контактор включён на открытие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26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87-905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332S17/1: контактор включён на закрытие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27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87-906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332S17/1: температура двигателя в норме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28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87-907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87-А1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332S17/1: не открыт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29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87-908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87-А1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332S17/1: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32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87-909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87-А1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332S17/1: не закрыт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33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87-910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87-А1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EE1A2C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332S17/1: моментная муфта в сторону закрытия не сработала   </w:t>
            </w:r>
          </w:p>
        </w:tc>
        <w:tc>
          <w:tcPr>
            <w:tcW w:w="805" w:type="pct"/>
            <w:vAlign w:val="center"/>
          </w:tcPr>
          <w:p w:rsidR="00EE1A2C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EE1A2C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4-DD1.10: 34</w:t>
            </w:r>
          </w:p>
        </w:tc>
        <w:tc>
          <w:tcPr>
            <w:tcW w:w="400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87-911</w:t>
            </w:r>
          </w:p>
        </w:tc>
        <w:tc>
          <w:tcPr>
            <w:tcW w:w="502" w:type="pct"/>
            <w:vAlign w:val="center"/>
          </w:tcPr>
          <w:p w:rsidR="00EE1A2C" w:rsidRPr="00DE20F2" w:rsidP="00EE1A2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48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87-А1</w:t>
            </w:r>
          </w:p>
        </w:tc>
        <w:tc>
          <w:tcPr>
            <w:tcW w:w="353" w:type="pct"/>
            <w:vAlign w:val="center"/>
          </w:tcPr>
          <w:p w:rsidR="00EE1A2C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EE1A2C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332S37/3: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88-903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 xml:space="preserve">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66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88-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5-S01/4А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3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88-904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 xml:space="preserve">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67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332S37/3: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4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88-905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 xml:space="preserve">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68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332S37/3: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5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88-906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 xml:space="preserve">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69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332S37/3: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6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88-907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 xml:space="preserve">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70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88-А1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332S37/3: не открыт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7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88-908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71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88-А1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332S37/3: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8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88-909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88-А1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332S37/3: не закрыт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9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88-910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88-А1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332S37/3: моментная муфта в сторону закрытия не сработала   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12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88-911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color w:val="FF0000"/>
                <w:sz w:val="24"/>
              </w:rPr>
            </w:pPr>
            <w:r w:rsidRPr="00DE20F2">
              <w:rPr>
                <w:rFonts w:ascii="Arial Narrow" w:hAnsi="Arial Narrow"/>
                <w:color w:val="FF0000"/>
                <w:sz w:val="24"/>
              </w:rPr>
              <w:t>4-Х10: 7</w:t>
            </w:r>
            <w:r w:rsidRPr="00DE20F2">
              <w:rPr>
                <w:rFonts w:ascii="Arial Narrow" w:hAnsi="Arial Narrow"/>
                <w:color w:val="FF0000"/>
                <w:sz w:val="24"/>
                <w:lang w:val="en-US"/>
              </w:rPr>
              <w:t>4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332S66/4:</w:t>
              <w:br/>
              <w:t xml:space="preserve"> блок в нерабочем состоянии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13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89-903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89-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5-S01/4В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14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89-904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332S66/4: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15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89-905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7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332S66/4: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16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89-906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 xml:space="preserve">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78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332S66/4: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17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89-907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4-</w:t>
            </w:r>
            <w:r w:rsidRPr="00DE20F2">
              <w:rPr>
                <w:rFonts w:ascii="Arial Narrow" w:hAnsi="Arial Narrow"/>
                <w:sz w:val="24"/>
              </w:rPr>
              <w:t xml:space="preserve">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79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114-А1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332S66/4: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 xml:space="preserve"> не открыт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18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89-908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80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114-А1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332S66/4: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19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89-909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81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114-А1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332S66/4: 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22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89-910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82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114-А1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332S66/4: моментная муфта в сторону закрытия не сработала   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23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89-911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83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</w:t>
              <w:br/>
              <w:t xml:space="preserve"> блок в нерабочем состоянии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24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90-903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84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90-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5-S01/4С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25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90-904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85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26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90-905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86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27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90-906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87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28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90-907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88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90-А1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29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90-908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89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90-А1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32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90-909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90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90-А1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33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90-910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91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90-А1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441S17/1: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 xml:space="preserve">моментная муфта в сторону закрытия не сработала   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441S17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4-DD1.4: 34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90-911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92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90-А1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441S37/3: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4-DD1.11: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91-903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93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5-S01/5</w:t>
            </w:r>
            <w:r w:rsidRPr="00DE20F2">
              <w:rPr>
                <w:rFonts w:ascii="Arial Narrow" w:hAnsi="Arial Narrow"/>
                <w:sz w:val="24"/>
                <w:lang w:val="en-US"/>
              </w:rPr>
              <w:t>А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441S37/3:</w:t>
            </w:r>
            <w:r w:rsidRPr="00DE20F2" w:rsidR="004C597F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3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91-904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94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441S37/3: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4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91-905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95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441S37/3: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5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91-906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96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441S37/3: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6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91-907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97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91-А1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441S37/3: не открыт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7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91-908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98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91-А1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441S37/3: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8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91-909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99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91-А1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441S37/3: не закрыт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9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91-910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100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91-А1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441S37/3: моментная муфта в сторону закрытия не сработала   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12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91-911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101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</w:t>
            </w:r>
          </w:p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13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92-903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102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92-А1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5-S01/5В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</w:t>
            </w:r>
            <w:r w:rsidRPr="00DE20F2" w:rsidR="004C597F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14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92-904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103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15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92-905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104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16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92-906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105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17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92-907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106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92-А1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 не открыт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18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92-908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107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-92-А1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19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92-909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108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92-А1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22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92-910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109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92-А1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441S37/5: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 xml:space="preserve">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23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92-911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110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92-А1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441S37/6: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24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93-903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111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93-А1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5-S01/5С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441S37/6: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25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93-904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112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441S37/6: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26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93-905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113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441S37/6: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27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93-906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114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Клапан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441S37/6: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28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93-907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115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93-А1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441S37/6: 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29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93-908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116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-93-А1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441S37/6: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32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93-909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117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93-А1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441S37/6: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 xml:space="preserve"> не закрыт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33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93-910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118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93-А1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624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441S37/6: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D624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6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624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4-DD1.11: 34</w:t>
            </w:r>
          </w:p>
        </w:tc>
        <w:tc>
          <w:tcPr>
            <w:tcW w:w="400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93-911</w:t>
            </w:r>
          </w:p>
        </w:tc>
        <w:tc>
          <w:tcPr>
            <w:tcW w:w="502" w:type="pct"/>
            <w:vAlign w:val="center"/>
          </w:tcPr>
          <w:p w:rsidR="00D6242E" w:rsidRPr="00DE20F2" w:rsidP="005D30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119</w:t>
            </w:r>
          </w:p>
        </w:tc>
        <w:tc>
          <w:tcPr>
            <w:tcW w:w="348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93-А1</w:t>
            </w:r>
          </w:p>
        </w:tc>
        <w:tc>
          <w:tcPr>
            <w:tcW w:w="353" w:type="pct"/>
            <w:vAlign w:val="center"/>
          </w:tcPr>
          <w:p w:rsidR="00D624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624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442S37/1: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4-DD1.5: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94-903</w:t>
            </w:r>
          </w:p>
        </w:tc>
        <w:tc>
          <w:tcPr>
            <w:tcW w:w="502" w:type="pct"/>
            <w:vAlign w:val="center"/>
          </w:tcPr>
          <w:p w:rsidR="001D432E" w:rsidRPr="00DE20F2" w:rsidP="001D432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126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94-А1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5-S01/6А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442S37/1:</w:t>
            </w:r>
            <w:r w:rsidRPr="00DE20F2" w:rsidR="004C597F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3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94-904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127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442S37/1: контактор включён на открытие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4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94-905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128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442S37/1: контактор включён на закрытие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5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94-906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129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442S37/1: температура двигателя в норме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6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94-907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130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94-А1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442S37/1: 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7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94-908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131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-94-А1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442S37/1: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открытия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8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94-909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132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94-А1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442S37/1: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 xml:space="preserve"> не закрыт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9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94-910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133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94-А1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442S37/1: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 xml:space="preserve"> моментная муфта в сторону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закрытия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12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94-911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134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94-А1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442S37/2: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13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95-903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135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95-А1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5-S01/6В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14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95-904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136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442S37/2: контактор включён на открытие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15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95-905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137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442S37/2: контактор включён на закрытие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16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95-906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138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442S37/2: температура двигателя в норме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17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95-907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139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95-А1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442S37/2: </w:t>
            </w:r>
            <w:r w:rsidRPr="00DE20F2" w:rsidR="004C597F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18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95-908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140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-95-А1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19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95-909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141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95-А1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442S37/2: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22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95-910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142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95-А1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442S37/2: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23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95-911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143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95-А1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24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96-903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144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96-А1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5-S01/6С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25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96-904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145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 контактор включён на открытие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26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96-905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146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 контактор включён на закрытие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27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96-906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147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 температура двигателя в норме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28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96-907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148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96-А1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 не открыт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29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96-908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149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-96-А1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32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96-909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150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96-А1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33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96-910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151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96-А1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443S37/1: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4-DD1.5: 34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96-911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152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96-А1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4-DD1.12: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97-903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153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97-А1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5-S01/7А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3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97-904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154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 контактор включён на открытие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4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97-905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155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 контактор включён на закрытие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5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97-906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156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 температура двигателя в норме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6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97-907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157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97-А1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7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97-908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158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-97-А1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8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97-909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159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97-А1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9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97-910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160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97-А1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12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97-911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161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97-А1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</w:t>
            </w:r>
            <w:r w:rsidRPr="00DE20F2" w:rsidR="00B0498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</w:rPr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13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98-903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162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98-А1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5-S01/7В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14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98-904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163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444S37/1: контактор включён на открытие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15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98-905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164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444S37/1:  контактор включён на закрытие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16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98-906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165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444S37/1: температура двигателя в норме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17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98-907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166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98-А1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444S37/1: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18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98-908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167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-98-А1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открытия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19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98-909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168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98-А1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444S37/1: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22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98-910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169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98-А1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444S37/1: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23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98-911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170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98-А1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444S37/2: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24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99-903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171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99-А1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5-S01/7С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25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99-904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172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444S37/2: контактор включён на открытие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26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99-905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173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444S37/2: контактор включён на закрытие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27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99-906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174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444S37/2: температура двигателя в норме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28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99-907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175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99-А1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444S37/2: не открыт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29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99-908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176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99-А1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444S37/2: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32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99-909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177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99-А1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444S37/2: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33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99-910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178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99-А1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1D432E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444S37/2: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1D432E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4-DD1.12: 34</w:t>
            </w:r>
          </w:p>
        </w:tc>
        <w:tc>
          <w:tcPr>
            <w:tcW w:w="400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99-911</w:t>
            </w:r>
          </w:p>
        </w:tc>
        <w:tc>
          <w:tcPr>
            <w:tcW w:w="502" w:type="pct"/>
            <w:vAlign w:val="center"/>
          </w:tcPr>
          <w:p w:rsidR="001D432E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179</w:t>
            </w:r>
          </w:p>
        </w:tc>
        <w:tc>
          <w:tcPr>
            <w:tcW w:w="348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99-А1</w:t>
            </w:r>
          </w:p>
        </w:tc>
        <w:tc>
          <w:tcPr>
            <w:tcW w:w="353" w:type="pct"/>
            <w:vAlign w:val="center"/>
          </w:tcPr>
          <w:p w:rsidR="001D432E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1D432E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445S37/1:  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4-DD1.6: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100-903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186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100-А1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5-S01/8А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445S37/1: 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3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100-904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187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445S37/1:  контактор включён на открытие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4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100-905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188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445S37/1:  контактор включён на закрытие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5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100-906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189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445S37/1:  температура двигателя в норме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6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100-907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190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100-А1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445S37/1: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 xml:space="preserve"> не открыт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7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100-908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191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-100-А1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445S37/1: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8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100-909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192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100-А1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445S37/1: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9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100-910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193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100-А1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445S37/1: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12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100-911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194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100-А1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13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101-903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195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101-А1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5-S01/8В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14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101-904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196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 контактор включён на открытие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15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101-905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197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 контактор включён на закрытие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16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101-906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198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 температура двигателя в норме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17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101-907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199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101-А1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845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18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101-908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200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-101-А1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 открытия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19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101-909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201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126-А1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22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101-910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202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101-А1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445S37/2: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23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101-911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203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101-А1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446S37/1: 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24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102-903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204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102-А1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ind w:right="-169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5-S01/8С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446S37/1: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25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102-904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205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446S37/1:   контактор включён на открытие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26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102-905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206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446S37/1: контактор включён на закрытие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27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102-906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207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446S37/1: температура двигателя в норме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28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102-907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208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102-А1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446S37/1: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29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102-908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209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-102-А1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446S37/1: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32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102-909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210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102-А1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446S37/1: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33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102-910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211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102-А1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446S37/1: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4-DD1.6: 34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102-911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212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102-А1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550S37/1: 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4-DD1.13: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103-903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213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103-А1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5-S01/9А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3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103-904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214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550S37/1: контактор включён на открытие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4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103-905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215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550S37/1: контактор включён на закрытие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5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103-906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216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550S37/1: температура двигателя в норме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6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103-907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217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103-А1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7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103-908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218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-103-А1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8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103-909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219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103-А1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 xml:space="preserve"> не закрыт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9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103-910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220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103-А1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12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103-911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221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103-А1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13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104-903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222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104-А1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5-S01/9В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14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104-904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223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550S37/2: контактор включён на открытие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15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104-905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224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550S37/2: контактор включён на закрытие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16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104-906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225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550S37/2: температура двигателя в норме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17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104-907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226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104-А1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550S37/2: не открыт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18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104-908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227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-104-А1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открытия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19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104-909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228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104-А1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550S37/2: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22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104-910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229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104-А1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550S37/2: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23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104-911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230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104-А1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550S51/3: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24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105-903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231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105-А1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</w:rPr>
              <w:t>5-S01/9С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550S51/3: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25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105-904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232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550S51/3: контактор включён на открытие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26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105-905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233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550S51/3: контактор включён на закрытие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27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105-906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234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550S51/3: температура двигателя в норме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28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105-907</w:t>
            </w:r>
          </w:p>
        </w:tc>
        <w:tc>
          <w:tcPr>
            <w:tcW w:w="502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235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105-А1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550S51/3: не открыт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C04FB2" w:rsidRPr="00DE20F2" w:rsidP="00C04FB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4-DD1.13: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105-908</w:t>
            </w:r>
          </w:p>
        </w:tc>
        <w:tc>
          <w:tcPr>
            <w:tcW w:w="502" w:type="pct"/>
            <w:vAlign w:val="center"/>
          </w:tcPr>
          <w:p w:rsidR="00C04FB2" w:rsidRPr="00DE20F2" w:rsidP="00D03C79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D03C79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236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-105-А1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550S51/3: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 xml:space="preserve">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32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105-909</w:t>
            </w:r>
          </w:p>
        </w:tc>
        <w:tc>
          <w:tcPr>
            <w:tcW w:w="502" w:type="pct"/>
            <w:vAlign w:val="center"/>
          </w:tcPr>
          <w:p w:rsidR="00C04FB2" w:rsidRPr="00DE20F2" w:rsidP="00D03C79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D03C79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237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105-А1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550S51/3: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 xml:space="preserve"> не закрыт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33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105-910</w:t>
            </w:r>
          </w:p>
        </w:tc>
        <w:tc>
          <w:tcPr>
            <w:tcW w:w="502" w:type="pct"/>
            <w:vAlign w:val="center"/>
          </w:tcPr>
          <w:p w:rsidR="00C04FB2" w:rsidRPr="00DE20F2" w:rsidP="00D03C79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D03C79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-Х10: 238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105-А1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C04FB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550S51/3: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C04FB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550S51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C04FB2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4-DD1.13: 34</w:t>
            </w:r>
          </w:p>
        </w:tc>
        <w:tc>
          <w:tcPr>
            <w:tcW w:w="400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105-911</w:t>
            </w:r>
          </w:p>
        </w:tc>
        <w:tc>
          <w:tcPr>
            <w:tcW w:w="502" w:type="pct"/>
            <w:vAlign w:val="center"/>
          </w:tcPr>
          <w:p w:rsidR="00C04FB2" w:rsidRPr="00DE20F2" w:rsidP="00D03C79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D03C79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239</w:t>
            </w:r>
          </w:p>
        </w:tc>
        <w:tc>
          <w:tcPr>
            <w:tcW w:w="348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105-А1</w:t>
            </w:r>
          </w:p>
        </w:tc>
        <w:tc>
          <w:tcPr>
            <w:tcW w:w="353" w:type="pct"/>
            <w:vAlign w:val="center"/>
          </w:tcPr>
          <w:p w:rsidR="00C04FB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C04FB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4-DD1.7: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106-903</w:t>
            </w:r>
          </w:p>
        </w:tc>
        <w:tc>
          <w:tcPr>
            <w:tcW w:w="502" w:type="pct"/>
            <w:vAlign w:val="center"/>
          </w:tcPr>
          <w:p w:rsidR="00DA50B3" w:rsidRPr="00DE20F2" w:rsidP="00D03C7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246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106-А1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5-S01/10А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3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106-904</w:t>
            </w:r>
          </w:p>
        </w:tc>
        <w:tc>
          <w:tcPr>
            <w:tcW w:w="502" w:type="pct"/>
            <w:vAlign w:val="center"/>
          </w:tcPr>
          <w:p w:rsidR="00DA50B3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247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4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106-905</w:t>
            </w:r>
          </w:p>
        </w:tc>
        <w:tc>
          <w:tcPr>
            <w:tcW w:w="502" w:type="pct"/>
            <w:vAlign w:val="center"/>
          </w:tcPr>
          <w:p w:rsidR="00DA50B3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248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5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106-906</w:t>
            </w:r>
          </w:p>
        </w:tc>
        <w:tc>
          <w:tcPr>
            <w:tcW w:w="502" w:type="pct"/>
            <w:vAlign w:val="center"/>
          </w:tcPr>
          <w:p w:rsidR="00DA50B3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249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6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106-907</w:t>
            </w:r>
          </w:p>
        </w:tc>
        <w:tc>
          <w:tcPr>
            <w:tcW w:w="502" w:type="pct"/>
            <w:vAlign w:val="center"/>
          </w:tcPr>
          <w:p w:rsidR="00DA50B3" w:rsidRPr="00DE20F2" w:rsidP="003F4EA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250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106-А1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 не открыт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7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106-908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251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-106-А1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8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106-909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252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106-А1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 xml:space="preserve"> не закрыт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9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106-910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253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106-А1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332S61/5: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 xml:space="preserve">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332S61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12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106-911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254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106-А1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550S37/5: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13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107-903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255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107-А1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5-S01/10В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550S37/5: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14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107-904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256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550S37/5: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15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107-905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257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550S37/5: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16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107-906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258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550S37/5: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17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107-907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259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107-А1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550S37/5: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18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107-908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260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-107-А1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550S37/5: 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19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107-909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261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107-А1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550S37/5: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22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107-910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262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107-А1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550S37/5: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23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107-911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263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107-А1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24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-903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264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108-А1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5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10</w:t>
            </w:r>
            <w:r w:rsidRPr="00DE20F2">
              <w:rPr>
                <w:rFonts w:ascii="Arial Narrow" w:hAnsi="Arial Narrow"/>
                <w:sz w:val="22"/>
                <w:szCs w:val="22"/>
              </w:rPr>
              <w:t>С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25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-904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265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 контактор включён на открытие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26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-905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266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 контактор включён на закрытие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27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-906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267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 температура двигателя в норме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28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-907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268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 не открыт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4-DD1.7: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-908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269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32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-909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270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33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108-910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271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108-А1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DA50B3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441S66/7: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DA50B3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441S66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DA50B3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4-DD1.7: 34</w:t>
            </w:r>
          </w:p>
        </w:tc>
        <w:tc>
          <w:tcPr>
            <w:tcW w:w="400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-911</w:t>
            </w:r>
          </w:p>
        </w:tc>
        <w:tc>
          <w:tcPr>
            <w:tcW w:w="502" w:type="pct"/>
            <w:vAlign w:val="center"/>
          </w:tcPr>
          <w:p w:rsidR="00DA50B3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272</w:t>
            </w:r>
          </w:p>
        </w:tc>
        <w:tc>
          <w:tcPr>
            <w:tcW w:w="348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08</w:t>
            </w:r>
            <w:r w:rsidRPr="00DE20F2">
              <w:rPr>
                <w:rFonts w:ascii="Arial Narrow" w:hAnsi="Arial Narrow"/>
                <w:sz w:val="24"/>
              </w:rPr>
              <w:t>-А1</w:t>
            </w:r>
          </w:p>
        </w:tc>
        <w:tc>
          <w:tcPr>
            <w:tcW w:w="353" w:type="pct"/>
            <w:vAlign w:val="center"/>
          </w:tcPr>
          <w:p w:rsidR="00DA50B3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DA50B3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</w:t>
              <w:br/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4-DD1.14: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-903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273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109-А1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5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11</w:t>
            </w:r>
            <w:r w:rsidRPr="00DE20F2">
              <w:rPr>
                <w:rFonts w:ascii="Arial Narrow" w:hAnsi="Arial Narrow"/>
                <w:sz w:val="22"/>
                <w:szCs w:val="22"/>
              </w:rPr>
              <w:t>А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3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-904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274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 контактор включён на открытие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4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-905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275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 контактор включён на закрытие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5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-906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276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 температура двигателя в норме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6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-907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277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-А1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7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-908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278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-А1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8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-909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279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-А1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B04982">
            <w:pPr>
              <w:numPr>
                <w:ilvl w:val="0"/>
                <w:numId w:val="5"/>
              </w:numPr>
              <w:tabs>
                <w:tab w:val="left" w:pos="255"/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9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109-910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280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109-А1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337S25/4: 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9818EA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337S25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 w:rsidR="00E100F6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12</w:t>
            </w:r>
          </w:p>
        </w:tc>
        <w:tc>
          <w:tcPr>
            <w:tcW w:w="400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-911</w:t>
            </w:r>
          </w:p>
        </w:tc>
        <w:tc>
          <w:tcPr>
            <w:tcW w:w="502" w:type="pct"/>
            <w:vAlign w:val="center"/>
          </w:tcPr>
          <w:p w:rsidR="009818EA" w:rsidRPr="00DE20F2" w:rsidP="00DA50B3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281</w:t>
            </w:r>
          </w:p>
        </w:tc>
        <w:tc>
          <w:tcPr>
            <w:tcW w:w="348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09</w:t>
            </w:r>
            <w:r w:rsidRPr="00DE20F2">
              <w:rPr>
                <w:rFonts w:ascii="Arial Narrow" w:hAnsi="Arial Narrow"/>
                <w:sz w:val="24"/>
              </w:rPr>
              <w:t>-А1</w:t>
            </w:r>
          </w:p>
        </w:tc>
        <w:tc>
          <w:tcPr>
            <w:tcW w:w="353" w:type="pct"/>
            <w:vAlign w:val="center"/>
          </w:tcPr>
          <w:p w:rsidR="009818EA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9818EA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441S37/9: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блок в нерабочем состоянии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  <w:lang w:val="en-US"/>
              </w:rPr>
              <w:t>9XH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13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110-903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282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110-А1</w:t>
            </w:r>
          </w:p>
        </w:tc>
        <w:tc>
          <w:tcPr>
            <w:tcW w:w="353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5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11B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441S37/9:</w:t>
            </w:r>
            <w:r w:rsidRPr="00DE20F2" w:rsidR="004C597F">
              <w:rPr>
                <w:rFonts w:ascii="Arial Narrow" w:hAnsi="Arial Narrow"/>
                <w:sz w:val="24"/>
              </w:rPr>
              <w:t xml:space="preserve">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14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110-904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283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3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441S37/9: контактор включён на открытие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  <w:lang w:val="en-US"/>
              </w:rPr>
              <w:t>9XH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15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110-905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284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441S37/9: контактор включён на закрытие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  <w:lang w:val="en-US"/>
              </w:rPr>
              <w:t>9XH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16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110-906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285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53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441S37/9: температура двигателя в норме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  <w:lang w:val="en-US"/>
              </w:rPr>
              <w:t>9XH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17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110-907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276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110-А1</w:t>
            </w:r>
          </w:p>
        </w:tc>
        <w:tc>
          <w:tcPr>
            <w:tcW w:w="353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441S37/9: 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открыт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18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110-908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277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-110-А1</w:t>
            </w:r>
          </w:p>
        </w:tc>
        <w:tc>
          <w:tcPr>
            <w:tcW w:w="353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441S37/9: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открытия не сработала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  <w:lang w:val="en-US"/>
              </w:rPr>
              <w:t>9XH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19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110-909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278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110-А1</w:t>
            </w:r>
          </w:p>
        </w:tc>
        <w:tc>
          <w:tcPr>
            <w:tcW w:w="353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441S37/9:</w:t>
            </w:r>
            <w:r w:rsidRPr="00DE20F2" w:rsidR="00B04982">
              <w:rPr>
                <w:rFonts w:ascii="Arial Narrow" w:hAnsi="Arial Narrow"/>
                <w:sz w:val="24"/>
              </w:rPr>
              <w:br/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22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110-910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4-Х10: 289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110-А1</w:t>
            </w:r>
          </w:p>
        </w:tc>
        <w:tc>
          <w:tcPr>
            <w:tcW w:w="353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03C79">
        <w:tblPrEx>
          <w:tblW w:w="14176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16" w:type="dxa"/>
          <w:cantSplit/>
          <w:trHeight w:val="1061"/>
        </w:trPr>
        <w:tc>
          <w:tcPr>
            <w:tcW w:w="1002" w:type="pct"/>
            <w:vAlign w:val="center"/>
          </w:tcPr>
          <w:p w:rsidR="009818EA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441S37/9:</w:t>
            </w:r>
            <w:r w:rsidRPr="00DE20F2" w:rsidR="00B0498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закрытия не сработала</w:t>
            </w:r>
          </w:p>
        </w:tc>
        <w:tc>
          <w:tcPr>
            <w:tcW w:w="805" w:type="pct"/>
            <w:vAlign w:val="center"/>
          </w:tcPr>
          <w:p w:rsidR="009818EA" w:rsidRPr="00DE20F2" w:rsidP="009818E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441S37</w:t>
            </w:r>
            <w:r w:rsidRPr="00DE20F2" w:rsidR="00E100F6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 w:rsidR="00E100F6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01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4-DD1.14: 23</w:t>
            </w:r>
          </w:p>
        </w:tc>
        <w:tc>
          <w:tcPr>
            <w:tcW w:w="400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110-911</w:t>
            </w:r>
          </w:p>
        </w:tc>
        <w:tc>
          <w:tcPr>
            <w:tcW w:w="502" w:type="pct"/>
            <w:vAlign w:val="center"/>
          </w:tcPr>
          <w:p w:rsidR="009818EA" w:rsidRPr="00DE20F2" w:rsidP="009818E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290</w:t>
            </w:r>
          </w:p>
        </w:tc>
        <w:tc>
          <w:tcPr>
            <w:tcW w:w="348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3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110-А1</w:t>
            </w:r>
          </w:p>
        </w:tc>
        <w:tc>
          <w:tcPr>
            <w:tcW w:w="353" w:type="pct"/>
            <w:vAlign w:val="center"/>
          </w:tcPr>
          <w:p w:rsidR="009818EA" w:rsidRPr="00DE20F2" w:rsidP="008176DF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54" w:type="pct"/>
            <w:vAlign w:val="center"/>
          </w:tcPr>
          <w:p w:rsidR="009818EA" w:rsidRPr="00DE20F2" w:rsidP="008176D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9818EA" w:rsidP="004C597F">
      <w:pPr>
        <w:ind w:firstLine="284"/>
      </w:pPr>
      <w:r>
        <w:br w:type="page"/>
      </w:r>
    </w:p>
    <w:tbl>
      <w:tblPr>
        <w:tblStyle w:val="TableNormal"/>
        <w:tblW w:w="13775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78"/>
        <w:gridCol w:w="2276"/>
        <w:gridCol w:w="1419"/>
        <w:gridCol w:w="1135"/>
        <w:gridCol w:w="1422"/>
        <w:gridCol w:w="986"/>
        <w:gridCol w:w="1846"/>
        <w:gridCol w:w="989"/>
        <w:gridCol w:w="8"/>
        <w:gridCol w:w="716"/>
      </w:tblGrid>
      <w:tr w:rsidTr="001947F1">
        <w:tblPrEx>
          <w:tblW w:w="13775" w:type="dxa"/>
          <w:tblInd w:w="3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4E05A9" w:rsidRPr="00DE20F2" w:rsidP="00CF679A">
            <w:pPr>
              <w:ind w:left="-31" w:right="-25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1947F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DE20F2" w:rsidP="00CF679A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Наименование </w:t>
            </w:r>
            <w:r w:rsidRPr="00DE20F2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2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bCs/>
                <w:sz w:val="24"/>
              </w:rPr>
              <w:t xml:space="preserve">Код сигнала </w:t>
            </w:r>
          </w:p>
        </w:tc>
        <w:tc>
          <w:tcPr>
            <w:tcW w:w="51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Источник с</w:t>
            </w:r>
            <w:r w:rsidRPr="00DE20F2">
              <w:rPr>
                <w:rFonts w:ascii="Arial Narrow" w:hAnsi="Arial Narrow"/>
                <w:sz w:val="24"/>
                <w:lang w:val="en-US"/>
              </w:rPr>
              <w:t>и</w:t>
            </w:r>
            <w:r w:rsidRPr="00DE20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9" w:type="pct"/>
            <w:tcBorders>
              <w:top w:val="single" w:sz="4" w:space="0" w:color="auto"/>
            </w:tcBorders>
            <w:vAlign w:val="center"/>
          </w:tcPr>
          <w:p w:rsidR="004E05A9" w:rsidRPr="00DE20F2" w:rsidP="00CF679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3" w:type="pct"/>
            <w:gridSpan w:val="2"/>
            <w:tcBorders>
              <w:top w:val="single" w:sz="4" w:space="0" w:color="auto"/>
            </w:tcBorders>
            <w:vAlign w:val="center"/>
          </w:tcPr>
          <w:p w:rsidR="004E05A9" w:rsidRPr="00DE20F2" w:rsidP="00CF679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1947F1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9"/>
          <w:tblHeader/>
        </w:trPr>
        <w:tc>
          <w:tcPr>
            <w:tcW w:w="5000" w:type="pct"/>
            <w:gridSpan w:val="10"/>
            <w:vAlign w:val="center"/>
          </w:tcPr>
          <w:p w:rsidR="004E05A9" w:rsidRPr="00DE20F2" w:rsidP="001947F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Шкаф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</w:t>
            </w:r>
            <w:r w:rsidRPr="00DE20F2" w:rsidR="001947F1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>
              <w:rPr>
                <w:rFonts w:ascii="Arial Narrow" w:hAnsi="Arial Narrow"/>
                <w:sz w:val="24"/>
              </w:rPr>
              <w:t>P,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DE20F2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110К02/2:</w:t>
              <w:br/>
              <w:t>блок в нерабочем состоянии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4E05A9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111-903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5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111-А1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</w:rPr>
              <w:t>6-S01/2А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4C597F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110К02/2:</w:t>
              <w:br/>
              <w:t>контроль напряжения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4E05A9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3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111-904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6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Реле 40.51.8.230.000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110К02/2: не исправность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4E05A9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4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111-905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7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Пускатель реверсивный </w:t>
            </w:r>
          </w:p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ПБР-3ИА-9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110К02/2: температура двигателя в норме 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4E05A9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5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111-907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8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</w:t>
            </w:r>
          </w:p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111-А1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110К02/2: не открыт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4E05A9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6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111-908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9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111-А1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B04982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110К02/2: 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B04982" w:rsidRPr="00DE20F2" w:rsidP="00B04982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7</w:t>
            </w:r>
          </w:p>
        </w:tc>
        <w:tc>
          <w:tcPr>
            <w:tcW w:w="412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111-909</w:t>
            </w:r>
          </w:p>
        </w:tc>
        <w:tc>
          <w:tcPr>
            <w:tcW w:w="516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10</w:t>
            </w:r>
          </w:p>
        </w:tc>
        <w:tc>
          <w:tcPr>
            <w:tcW w:w="358" w:type="pct"/>
            <w:vAlign w:val="center"/>
          </w:tcPr>
          <w:p w:rsidR="00B04982" w:rsidRPr="00DE20F2" w:rsidP="00B0498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B0498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111-А1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B04982" w:rsidRPr="00DE20F2" w:rsidP="00B0498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076A87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110К02/2:</w:t>
            </w:r>
            <w:r w:rsidRPr="00DE20F2" w:rsidR="00076A87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 </w:t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8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111-910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11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111-А1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S3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076A87">
            <w:pPr>
              <w:numPr>
                <w:ilvl w:val="0"/>
                <w:numId w:val="5"/>
              </w:numPr>
              <w:tabs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110К02/2:</w:t>
            </w:r>
            <w:r w:rsidRPr="00DE20F2" w:rsidR="00076A87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моментная муфта в сторону   закрытия не сработала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2Х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9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111-911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12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111-А1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076A87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330К02/7:</w:t>
              <w:br/>
              <w:t xml:space="preserve"> блок в нерабочем состоянии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12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114-903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13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114-А1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</w:rPr>
              <w:t>6-S01/2В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96"/>
        </w:trPr>
        <w:tc>
          <w:tcPr>
            <w:tcW w:w="1081" w:type="pct"/>
            <w:vAlign w:val="center"/>
          </w:tcPr>
          <w:p w:rsidR="00B04982" w:rsidRPr="00DE20F2" w:rsidP="00076A87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330К02/7:</w:t>
              <w:br/>
              <w:t xml:space="preserve"> контроль напряжения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13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114-904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14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Реле 40.51.8.230.000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27"/>
        </w:trPr>
        <w:tc>
          <w:tcPr>
            <w:tcW w:w="1081" w:type="pct"/>
            <w:vAlign w:val="center"/>
          </w:tcPr>
          <w:p w:rsidR="00B04982" w:rsidRPr="00DE20F2" w:rsidP="00076A87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110К02/2:</w:t>
            </w:r>
            <w:r w:rsidRPr="00DE20F2" w:rsidR="00076A87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 xml:space="preserve"> не исправность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14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114-905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15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Пускатель бесконтактный реверсивный </w:t>
            </w:r>
          </w:p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ПБР-3ИА-9</w:t>
            </w:r>
          </w:p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B0498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330К02/7: температура двигателя в норме 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15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114-907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16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</w:t>
            </w:r>
          </w:p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B04982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330К02/7: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16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114-908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17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-114-А1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076A87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330К02/7:</w:t>
              <w:br/>
              <w:t xml:space="preserve">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17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114-908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18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-114-А1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076A87">
            <w:pPr>
              <w:numPr>
                <w:ilvl w:val="0"/>
                <w:numId w:val="5"/>
              </w:num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330К02/7:</w:t>
            </w:r>
            <w:r w:rsidRPr="00DE20F2" w:rsidR="00076A87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DE20F2">
              <w:rPr>
                <w:rFonts w:ascii="Arial Narrow" w:hAnsi="Arial Narrow"/>
                <w:sz w:val="24"/>
              </w:rPr>
              <w:t>не закрыт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18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114-910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9-</w:t>
            </w:r>
            <w:r w:rsidRPr="00DE20F2">
              <w:rPr>
                <w:rFonts w:ascii="Arial Narrow" w:hAnsi="Arial Narrow"/>
                <w:sz w:val="24"/>
              </w:rPr>
              <w:t>Х10: 19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114-А1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B04982" w:rsidRPr="00DE20F2" w:rsidP="00076A87">
            <w:pPr>
              <w:numPr>
                <w:ilvl w:val="0"/>
                <w:numId w:val="5"/>
              </w:numPr>
              <w:tabs>
                <w:tab w:val="num" w:pos="539"/>
              </w:tabs>
              <w:ind w:left="57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330К02/7: 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B04982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330К02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7Х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B04982" w:rsidRPr="00DE20F2" w:rsidP="00B04982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19</w:t>
            </w:r>
          </w:p>
        </w:tc>
        <w:tc>
          <w:tcPr>
            <w:tcW w:w="412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114-911</w:t>
            </w:r>
          </w:p>
        </w:tc>
        <w:tc>
          <w:tcPr>
            <w:tcW w:w="516" w:type="pct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20</w:t>
            </w:r>
          </w:p>
        </w:tc>
        <w:tc>
          <w:tcPr>
            <w:tcW w:w="358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114-А1</w:t>
            </w:r>
          </w:p>
        </w:tc>
        <w:tc>
          <w:tcPr>
            <w:tcW w:w="362" w:type="pct"/>
            <w:gridSpan w:val="2"/>
            <w:vAlign w:val="center"/>
          </w:tcPr>
          <w:p w:rsidR="00B04982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B04982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447S66/9: блок в нерабочем состоянии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22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112-903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21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112-А1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6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5C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447S66/9: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23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112-904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22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833170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447S66/9: контактор включён на открытие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24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112-905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23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447S66/9: контактор включён на закрытие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32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112-906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29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447S66/9: температура двигателя в норме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25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112-907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24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112-А1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447S66/9: 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26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112-908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25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-112-А1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447S66/9: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27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112-909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26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112-А1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447S66/9:</w:t>
              <w:br/>
              <w:t>не закрыт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28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112-910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27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112-А1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1D027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447S66/9: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1D027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447S66</w:t>
            </w:r>
            <w:r w:rsidRPr="00DE20F2" w:rsidR="00D82014">
              <w:rPr>
                <w:rFonts w:ascii="Arial Narrow" w:hAnsi="Arial Narrow"/>
                <w:sz w:val="24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9</w:t>
            </w:r>
            <w:r w:rsidRPr="00DE20F2" w:rsidR="00E100F6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9-DD1.3: 29</w:t>
            </w:r>
          </w:p>
        </w:tc>
        <w:tc>
          <w:tcPr>
            <w:tcW w:w="412" w:type="pct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112-911</w:t>
            </w:r>
          </w:p>
        </w:tc>
        <w:tc>
          <w:tcPr>
            <w:tcW w:w="516" w:type="pct"/>
            <w:vAlign w:val="center"/>
          </w:tcPr>
          <w:p w:rsidR="001D027C" w:rsidRPr="00DE20F2" w:rsidP="001D027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9-Х10: 28</w:t>
            </w:r>
          </w:p>
        </w:tc>
        <w:tc>
          <w:tcPr>
            <w:tcW w:w="358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112-А1</w:t>
            </w:r>
          </w:p>
        </w:tc>
        <w:tc>
          <w:tcPr>
            <w:tcW w:w="362" w:type="pct"/>
            <w:gridSpan w:val="2"/>
            <w:vAlign w:val="center"/>
          </w:tcPr>
          <w:p w:rsidR="001D027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1D027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076A87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D82014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</w:rPr>
              <w:t>: блок в нерабочем состоянии</w:t>
            </w:r>
          </w:p>
        </w:tc>
        <w:tc>
          <w:tcPr>
            <w:tcW w:w="826" w:type="pct"/>
            <w:vAlign w:val="center"/>
          </w:tcPr>
          <w:p w:rsidR="00076A87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D82014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076A87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2</w:t>
            </w:r>
          </w:p>
        </w:tc>
        <w:tc>
          <w:tcPr>
            <w:tcW w:w="412" w:type="pct"/>
            <w:vAlign w:val="center"/>
          </w:tcPr>
          <w:p w:rsidR="00076A87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115-903</w:t>
            </w:r>
          </w:p>
        </w:tc>
        <w:tc>
          <w:tcPr>
            <w:tcW w:w="516" w:type="pct"/>
            <w:vAlign w:val="center"/>
          </w:tcPr>
          <w:p w:rsidR="00076A87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 w:rsidR="00EE290C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8" w:type="pct"/>
            <w:vAlign w:val="center"/>
          </w:tcPr>
          <w:p w:rsidR="00076A87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076A87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115-А1</w:t>
            </w:r>
          </w:p>
        </w:tc>
        <w:tc>
          <w:tcPr>
            <w:tcW w:w="362" w:type="pct"/>
            <w:gridSpan w:val="2"/>
            <w:vAlign w:val="center"/>
          </w:tcPr>
          <w:p w:rsidR="00076A87" w:rsidRPr="00DE20F2" w:rsidP="00F13E3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6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 w:rsidR="00F13E3D">
              <w:rPr>
                <w:rFonts w:ascii="Arial Narrow" w:hAnsi="Arial Narrow"/>
                <w:sz w:val="22"/>
                <w:szCs w:val="22"/>
                <w:lang w:val="en-US"/>
              </w:rPr>
              <w:t>4A</w:t>
            </w:r>
          </w:p>
        </w:tc>
        <w:tc>
          <w:tcPr>
            <w:tcW w:w="260" w:type="pct"/>
            <w:vAlign w:val="center"/>
          </w:tcPr>
          <w:p w:rsidR="00076A87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550S37/9: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3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115-904</w:t>
            </w:r>
          </w:p>
        </w:tc>
        <w:tc>
          <w:tcPr>
            <w:tcW w:w="516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550S37/9: контактор включён на открытие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4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115-905</w:t>
            </w:r>
          </w:p>
        </w:tc>
        <w:tc>
          <w:tcPr>
            <w:tcW w:w="516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550S37/9: контактор включён на закрытие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5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115-906</w:t>
            </w:r>
          </w:p>
        </w:tc>
        <w:tc>
          <w:tcPr>
            <w:tcW w:w="516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550S37/9: температура двигателя в норме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6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115-907</w:t>
            </w:r>
          </w:p>
        </w:tc>
        <w:tc>
          <w:tcPr>
            <w:tcW w:w="516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115-А1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550S37/9: 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7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115-908</w:t>
            </w:r>
          </w:p>
        </w:tc>
        <w:tc>
          <w:tcPr>
            <w:tcW w:w="516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-115-А1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550S37/9: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8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115-909</w:t>
            </w:r>
          </w:p>
        </w:tc>
        <w:tc>
          <w:tcPr>
            <w:tcW w:w="516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115-А1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550S37/9:</w:t>
              <w:br/>
              <w:t>не закрыт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9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115-910</w:t>
            </w:r>
          </w:p>
        </w:tc>
        <w:tc>
          <w:tcPr>
            <w:tcW w:w="516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115-А1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550S37/9: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550S37/9</w:t>
            </w:r>
            <w:r w:rsidRPr="00DE20F2" w:rsidR="00E100F6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9-DD1.4: 12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115-911</w:t>
            </w:r>
          </w:p>
        </w:tc>
        <w:tc>
          <w:tcPr>
            <w:tcW w:w="516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115-А1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E290C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550S37/10: блок в нерабочем состоянии</w:t>
            </w:r>
          </w:p>
        </w:tc>
        <w:tc>
          <w:tcPr>
            <w:tcW w:w="826" w:type="pct"/>
            <w:vAlign w:val="center"/>
          </w:tcPr>
          <w:p w:rsidR="00EE290C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EE290C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12" w:type="pct"/>
            <w:vAlign w:val="center"/>
          </w:tcPr>
          <w:p w:rsidR="00EE290C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116-903</w:t>
            </w:r>
          </w:p>
        </w:tc>
        <w:tc>
          <w:tcPr>
            <w:tcW w:w="516" w:type="pct"/>
            <w:vAlign w:val="center"/>
          </w:tcPr>
          <w:p w:rsidR="00EE290C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 w:rsidR="007B0B15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58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116-А1</w:t>
            </w:r>
          </w:p>
        </w:tc>
        <w:tc>
          <w:tcPr>
            <w:tcW w:w="362" w:type="pct"/>
            <w:gridSpan w:val="2"/>
            <w:vAlign w:val="center"/>
          </w:tcPr>
          <w:p w:rsidR="00EE290C" w:rsidRPr="00DE20F2" w:rsidP="00DC615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6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 w:rsidR="00DC615D">
              <w:rPr>
                <w:rFonts w:ascii="Arial Narrow" w:hAnsi="Arial Narrow"/>
                <w:sz w:val="22"/>
                <w:szCs w:val="22"/>
                <w:lang w:val="en-US"/>
              </w:rPr>
              <w:t>4B</w:t>
            </w:r>
          </w:p>
        </w:tc>
        <w:tc>
          <w:tcPr>
            <w:tcW w:w="260" w:type="pct"/>
            <w:vAlign w:val="center"/>
          </w:tcPr>
          <w:p w:rsidR="00EE290C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550S37/10: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7B0B15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116-904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550S37/10: контактор включён на открытие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7B0B15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116-905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42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550S37/10: контактор включён на закрытие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7B0B15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116-906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550S37/10: температура двигателя в норме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7B0B15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116-907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116-А1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550S37/10: 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7B0B15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116-908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-116-А1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550S37/10: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7B0B15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116-909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116-А1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550S37/10:</w:t>
              <w:br/>
              <w:t>не закрыт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7B0B15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116-910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116-А1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550S37/10: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550S37/10</w:t>
            </w:r>
            <w:r w:rsidRPr="00DE20F2" w:rsidR="00E100F6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7B0B15" w:rsidRPr="00DE20F2" w:rsidP="00EE290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116-911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116-А1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550S37/11: блок в нерабочем состоянии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117-903</w:t>
            </w:r>
          </w:p>
        </w:tc>
        <w:tc>
          <w:tcPr>
            <w:tcW w:w="516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117-А1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DC615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6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 w:rsidR="00DC615D">
              <w:rPr>
                <w:rFonts w:ascii="Arial Narrow" w:hAnsi="Arial Narrow"/>
                <w:sz w:val="22"/>
                <w:szCs w:val="22"/>
                <w:lang w:val="en-US"/>
              </w:rPr>
              <w:t>4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C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550S37/11: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117-904</w:t>
            </w:r>
          </w:p>
        </w:tc>
        <w:tc>
          <w:tcPr>
            <w:tcW w:w="516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550S37/11: контактор включён на открытие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117-905</w:t>
            </w:r>
          </w:p>
        </w:tc>
        <w:tc>
          <w:tcPr>
            <w:tcW w:w="516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550S37/11: контактор включён на закрытие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117-906</w:t>
            </w:r>
          </w:p>
        </w:tc>
        <w:tc>
          <w:tcPr>
            <w:tcW w:w="516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550S37/11: температура двигателя в норме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117-907</w:t>
            </w:r>
          </w:p>
        </w:tc>
        <w:tc>
          <w:tcPr>
            <w:tcW w:w="516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117-А1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550S37/11: 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117-908</w:t>
            </w:r>
          </w:p>
        </w:tc>
        <w:tc>
          <w:tcPr>
            <w:tcW w:w="516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-117-А1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833170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550S37/11: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117-909</w:t>
            </w:r>
          </w:p>
        </w:tc>
        <w:tc>
          <w:tcPr>
            <w:tcW w:w="516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117-А1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550S37/11:</w:t>
              <w:br/>
              <w:t>не закрыт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117-910</w:t>
            </w:r>
          </w:p>
        </w:tc>
        <w:tc>
          <w:tcPr>
            <w:tcW w:w="516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117-А1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7B0B15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550S37/11: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7B0B15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550S37/11</w:t>
            </w:r>
            <w:r w:rsidRPr="00DE20F2" w:rsidR="00E100F6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9-DD1.4: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12" w:type="pct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117-911</w:t>
            </w:r>
          </w:p>
        </w:tc>
        <w:tc>
          <w:tcPr>
            <w:tcW w:w="516" w:type="pct"/>
            <w:vAlign w:val="center"/>
          </w:tcPr>
          <w:p w:rsidR="007B0B15" w:rsidRPr="00DE20F2" w:rsidP="007B0B1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358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117-А1</w:t>
            </w:r>
          </w:p>
        </w:tc>
        <w:tc>
          <w:tcPr>
            <w:tcW w:w="362" w:type="pct"/>
            <w:gridSpan w:val="2"/>
            <w:vAlign w:val="center"/>
          </w:tcPr>
          <w:p w:rsidR="007B0B15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7B0B15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550S37/12: блок в нерабочем состоянии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2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118-903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106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118-А1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DC615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6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5</w:t>
            </w:r>
            <w:r w:rsidRPr="00DE20F2" w:rsidR="00DC615D">
              <w:rPr>
                <w:rFonts w:ascii="Arial Narrow" w:hAnsi="Arial Narrow"/>
                <w:sz w:val="22"/>
                <w:szCs w:val="22"/>
                <w:lang w:val="en-US"/>
              </w:rPr>
              <w:t>A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550S37/12: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3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118-904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107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550S37/12: контактор включён на открытие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4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118-905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108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550S37/12: контактор включён на закрытие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5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118-906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109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550S37/12: температура двигателя в норме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6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118-907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110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118-А1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550S37/12: 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7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118-908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111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-118-А1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550S37/12: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8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118-909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112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118-А1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550S37/12:</w:t>
              <w:br/>
              <w:t>не закрыт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9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118-910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113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118-А1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550S37/12: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550S37/12</w:t>
            </w:r>
            <w:r w:rsidRPr="00DE20F2" w:rsidR="00E100F6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9-DD1.9: 12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118-911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114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118-А1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>: блок в нерабочем состоянии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903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115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DC615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6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5</w:t>
            </w:r>
            <w:r w:rsidRPr="00DE20F2" w:rsidR="00DC615D">
              <w:rPr>
                <w:rFonts w:ascii="Arial Narrow" w:hAnsi="Arial Narrow"/>
                <w:sz w:val="22"/>
                <w:szCs w:val="22"/>
                <w:lang w:val="en-US"/>
              </w:rPr>
              <w:t>B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904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116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117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закрытие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906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118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>: температура двигателя в норме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907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119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Термовыключа-тель электропривода </w:t>
            </w: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908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120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</w:t>
            </w: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>: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909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121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>:</w:t>
              <w:br/>
              <w:t>не закрыт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910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122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>
              <w:rPr>
                <w:rFonts w:ascii="Arial Narrow" w:hAnsi="Arial Narrow"/>
                <w:sz w:val="24"/>
              </w:rPr>
              <w:t>: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550S37</w:t>
            </w:r>
            <w:r w:rsidRPr="00DE20F2" w:rsidR="00E100F6">
              <w:rPr>
                <w:rFonts w:ascii="Arial Narrow" w:hAnsi="Arial Narrow"/>
                <w:sz w:val="24"/>
              </w:rPr>
              <w:t>/13</w:t>
            </w:r>
            <w:r w:rsidRPr="00DE20F2" w:rsidR="00E100F6">
              <w:rPr>
                <w:rFonts w:ascii="Arial Narrow" w:hAnsi="Arial Narrow"/>
                <w:sz w:val="24"/>
                <w:lang w:val="en-US"/>
              </w:rPr>
              <w:t>X</w:t>
            </w:r>
            <w:r w:rsidRPr="00DE20F2">
              <w:rPr>
                <w:rFonts w:ascii="Arial Narrow" w:hAnsi="Arial Narrow"/>
                <w:sz w:val="24"/>
                <w:lang w:val="en-US"/>
              </w:rPr>
              <w:t>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911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123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Микропереключа-тель электропривода </w:t>
            </w:r>
            <w:r w:rsidRPr="00DE20F2" w:rsidR="00E100F6">
              <w:rPr>
                <w:rFonts w:ascii="Arial Narrow" w:hAnsi="Arial Narrow"/>
                <w:sz w:val="24"/>
              </w:rPr>
              <w:t>119-</w:t>
            </w:r>
            <w:r w:rsidRPr="00DE20F2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E100F6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</w:rPr>
              <w:t>: блок в нерабочем состоянии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E100F6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30-</w:t>
            </w:r>
            <w:r w:rsidRPr="00DE20F2">
              <w:rPr>
                <w:rFonts w:ascii="Arial Narrow" w:hAnsi="Arial Narrow"/>
                <w:sz w:val="24"/>
              </w:rPr>
              <w:t>903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124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 w:rsidR="00E100F6">
              <w:rPr>
                <w:rFonts w:ascii="Arial Narrow" w:hAnsi="Arial Narrow"/>
                <w:sz w:val="24"/>
              </w:rPr>
              <w:t>30-</w:t>
            </w:r>
            <w:r w:rsidRPr="00DE20F2">
              <w:rPr>
                <w:rFonts w:ascii="Arial Narrow" w:hAnsi="Arial Narrow"/>
                <w:sz w:val="24"/>
              </w:rPr>
              <w:t>А1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DC615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6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 w:rsidR="00DC615D">
              <w:rPr>
                <w:rFonts w:ascii="Arial Narrow" w:hAnsi="Arial Narrow"/>
                <w:sz w:val="22"/>
                <w:szCs w:val="22"/>
                <w:lang w:val="en-US"/>
              </w:rPr>
              <w:t>6A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E100F6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E100F6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30-</w:t>
            </w:r>
            <w:r w:rsidRPr="00DE20F2">
              <w:rPr>
                <w:rFonts w:ascii="Arial Narrow" w:hAnsi="Arial Narrow"/>
                <w:sz w:val="24"/>
              </w:rPr>
              <w:t>904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125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833170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E100F6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</w:rPr>
              <w:t>: контактор включён на открытие</w:t>
            </w:r>
          </w:p>
        </w:tc>
        <w:tc>
          <w:tcPr>
            <w:tcW w:w="826" w:type="pct"/>
            <w:vAlign w:val="center"/>
          </w:tcPr>
          <w:p w:rsidR="00833170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 w:rsidR="00E100F6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12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 w:rsidR="00E100F6">
              <w:rPr>
                <w:rFonts w:ascii="Arial Narrow" w:hAnsi="Arial Narrow"/>
                <w:sz w:val="24"/>
              </w:rPr>
              <w:t>30-</w:t>
            </w:r>
            <w:r w:rsidRPr="00DE20F2">
              <w:rPr>
                <w:rFonts w:ascii="Arial Narrow" w:hAnsi="Arial Narrow"/>
                <w:sz w:val="24"/>
              </w:rPr>
              <w:t>905</w:t>
            </w:r>
          </w:p>
        </w:tc>
        <w:tc>
          <w:tcPr>
            <w:tcW w:w="516" w:type="pct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126</w:t>
            </w:r>
          </w:p>
        </w:tc>
        <w:tc>
          <w:tcPr>
            <w:tcW w:w="358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833170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833170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100F6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221S47/3: контактор включён на закрытие</w:t>
            </w:r>
          </w:p>
        </w:tc>
        <w:tc>
          <w:tcPr>
            <w:tcW w:w="826" w:type="pct"/>
            <w:vAlign w:val="center"/>
          </w:tcPr>
          <w:p w:rsidR="00E100F6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12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30-906</w:t>
            </w:r>
          </w:p>
        </w:tc>
        <w:tc>
          <w:tcPr>
            <w:tcW w:w="516" w:type="pct"/>
            <w:vAlign w:val="center"/>
          </w:tcPr>
          <w:p w:rsidR="00E100F6" w:rsidRPr="00DE20F2" w:rsidP="00E100F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127</w:t>
            </w:r>
          </w:p>
        </w:tc>
        <w:tc>
          <w:tcPr>
            <w:tcW w:w="358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100F6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221S47/3: температура двигателя в норме</w:t>
            </w:r>
          </w:p>
        </w:tc>
        <w:tc>
          <w:tcPr>
            <w:tcW w:w="826" w:type="pct"/>
            <w:vAlign w:val="center"/>
          </w:tcPr>
          <w:p w:rsidR="00E100F6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412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30-907</w:t>
            </w:r>
          </w:p>
        </w:tc>
        <w:tc>
          <w:tcPr>
            <w:tcW w:w="516" w:type="pct"/>
            <w:vAlign w:val="center"/>
          </w:tcPr>
          <w:p w:rsidR="00E100F6" w:rsidRPr="00DE20F2" w:rsidP="00E100F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128</w:t>
            </w:r>
          </w:p>
        </w:tc>
        <w:tc>
          <w:tcPr>
            <w:tcW w:w="358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30-А1</w:t>
            </w:r>
          </w:p>
        </w:tc>
        <w:tc>
          <w:tcPr>
            <w:tcW w:w="362" w:type="pct"/>
            <w:gridSpan w:val="2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100F6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221S47/3: 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E100F6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12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30-908</w:t>
            </w:r>
          </w:p>
        </w:tc>
        <w:tc>
          <w:tcPr>
            <w:tcW w:w="516" w:type="pct"/>
            <w:vAlign w:val="center"/>
          </w:tcPr>
          <w:p w:rsidR="00E100F6" w:rsidRPr="00DE20F2" w:rsidP="00E100F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129</w:t>
            </w:r>
          </w:p>
        </w:tc>
        <w:tc>
          <w:tcPr>
            <w:tcW w:w="358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-30-А1</w:t>
            </w:r>
          </w:p>
        </w:tc>
        <w:tc>
          <w:tcPr>
            <w:tcW w:w="362" w:type="pct"/>
            <w:gridSpan w:val="2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100F6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221S47/3: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E100F6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12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30-909</w:t>
            </w:r>
          </w:p>
        </w:tc>
        <w:tc>
          <w:tcPr>
            <w:tcW w:w="516" w:type="pct"/>
            <w:vAlign w:val="center"/>
          </w:tcPr>
          <w:p w:rsidR="00E100F6" w:rsidRPr="00DE20F2" w:rsidP="00E100F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130</w:t>
            </w:r>
          </w:p>
        </w:tc>
        <w:tc>
          <w:tcPr>
            <w:tcW w:w="358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30-А1</w:t>
            </w:r>
          </w:p>
        </w:tc>
        <w:tc>
          <w:tcPr>
            <w:tcW w:w="362" w:type="pct"/>
            <w:gridSpan w:val="2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100F6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221S47/3:</w:t>
              <w:br/>
              <w:t>не закрыт</w:t>
            </w:r>
          </w:p>
        </w:tc>
        <w:tc>
          <w:tcPr>
            <w:tcW w:w="826" w:type="pct"/>
            <w:vAlign w:val="center"/>
          </w:tcPr>
          <w:p w:rsidR="00E100F6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12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30-910</w:t>
            </w:r>
          </w:p>
        </w:tc>
        <w:tc>
          <w:tcPr>
            <w:tcW w:w="516" w:type="pct"/>
            <w:vAlign w:val="center"/>
          </w:tcPr>
          <w:p w:rsidR="00E100F6" w:rsidRPr="00DE20F2" w:rsidP="00E100F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131</w:t>
            </w:r>
          </w:p>
        </w:tc>
        <w:tc>
          <w:tcPr>
            <w:tcW w:w="358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30-А1</w:t>
            </w:r>
          </w:p>
        </w:tc>
        <w:tc>
          <w:tcPr>
            <w:tcW w:w="362" w:type="pct"/>
            <w:gridSpan w:val="2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E100F6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221S47/3: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E100F6" w:rsidRPr="00DE20F2" w:rsidP="00833170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221S47/3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9-DD1.9: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12" w:type="pct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30-911</w:t>
            </w:r>
          </w:p>
        </w:tc>
        <w:tc>
          <w:tcPr>
            <w:tcW w:w="516" w:type="pct"/>
            <w:vAlign w:val="center"/>
          </w:tcPr>
          <w:p w:rsidR="00E100F6" w:rsidRPr="00DE20F2" w:rsidP="00E100F6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132</w:t>
            </w:r>
          </w:p>
        </w:tc>
        <w:tc>
          <w:tcPr>
            <w:tcW w:w="358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30-А1</w:t>
            </w:r>
          </w:p>
        </w:tc>
        <w:tc>
          <w:tcPr>
            <w:tcW w:w="362" w:type="pct"/>
            <w:gridSpan w:val="2"/>
            <w:vAlign w:val="center"/>
          </w:tcPr>
          <w:p w:rsidR="00E100F6" w:rsidRPr="00DE20F2" w:rsidP="0083317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E100F6" w:rsidRPr="00DE20F2" w:rsidP="0083317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330S51/9: блок в нерабочем состоянии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2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31-903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133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31-А1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C615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E20F2">
              <w:rPr>
                <w:rFonts w:ascii="Arial Narrow" w:hAnsi="Arial Narrow"/>
                <w:sz w:val="22"/>
                <w:szCs w:val="22"/>
                <w:lang w:val="en-US"/>
              </w:rPr>
              <w:t>6</w:t>
            </w:r>
            <w:r w:rsidRPr="00DE20F2">
              <w:rPr>
                <w:rFonts w:ascii="Arial Narrow" w:hAnsi="Arial Narrow"/>
                <w:sz w:val="22"/>
                <w:szCs w:val="22"/>
              </w:rPr>
              <w:t>-S01/</w:t>
            </w:r>
            <w:r w:rsidRPr="00DE20F2" w:rsidR="00DC615D">
              <w:rPr>
                <w:rFonts w:ascii="Arial Narrow" w:hAnsi="Arial Narrow"/>
                <w:sz w:val="22"/>
                <w:szCs w:val="22"/>
                <w:lang w:val="en-US"/>
              </w:rPr>
              <w:t>6B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330S51/9: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3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31-904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134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AN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330S51/9: контактор включён на открытие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4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31-905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135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330S51/9: контактор включён на закрытие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5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31-906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136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контактора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330S51/9: температура двигателя в норме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10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6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31-907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137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Термовыключа-тель электропривода 31-А1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330S51/9: </w:t>
              <w:br/>
              <w:t>не открыт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7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31-908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138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-31-А1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330S51/9: моментная муфта в сторону открытия не сработала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8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31-909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139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31-А1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330S51/9:</w:t>
              <w:br/>
              <w:t>не закрыт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9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31-910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140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31-А1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076A87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81" w:type="pct"/>
            <w:vAlign w:val="center"/>
          </w:tcPr>
          <w:p w:rsidR="004E3DAC" w:rsidRPr="00DE20F2" w:rsidP="004E3DAC">
            <w:pPr>
              <w:numPr>
                <w:ilvl w:val="0"/>
                <w:numId w:val="5"/>
              </w:numPr>
              <w:tabs>
                <w:tab w:val="clear" w:pos="417"/>
                <w:tab w:val="num" w:pos="681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Клапан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330S51/9: моментная муфта в сторону закрытия не сработала</w:t>
            </w:r>
          </w:p>
        </w:tc>
        <w:tc>
          <w:tcPr>
            <w:tcW w:w="826" w:type="pct"/>
            <w:vAlign w:val="center"/>
          </w:tcPr>
          <w:p w:rsidR="004E3DAC" w:rsidRPr="00DE20F2" w:rsidP="00D37D41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330S51/9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515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9-DD1.10: 12</w:t>
            </w:r>
          </w:p>
        </w:tc>
        <w:tc>
          <w:tcPr>
            <w:tcW w:w="412" w:type="pct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31-911</w:t>
            </w:r>
          </w:p>
        </w:tc>
        <w:tc>
          <w:tcPr>
            <w:tcW w:w="516" w:type="pct"/>
            <w:vAlign w:val="center"/>
          </w:tcPr>
          <w:p w:rsidR="004E3DAC" w:rsidRPr="00DE20F2" w:rsidP="004E3DAC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9-Х10: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141</w:t>
            </w:r>
          </w:p>
        </w:tc>
        <w:tc>
          <w:tcPr>
            <w:tcW w:w="358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Микропереключа-тель электропривода 31-А1</w:t>
            </w:r>
          </w:p>
        </w:tc>
        <w:tc>
          <w:tcPr>
            <w:tcW w:w="362" w:type="pct"/>
            <w:gridSpan w:val="2"/>
            <w:vAlign w:val="center"/>
          </w:tcPr>
          <w:p w:rsidR="004E3DAC" w:rsidRPr="00DE20F2" w:rsidP="00D37D41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0" w:type="pct"/>
            <w:vAlign w:val="center"/>
          </w:tcPr>
          <w:p w:rsidR="004E3DAC" w:rsidRPr="00DE20F2" w:rsidP="00D37D4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4E05A9" w:rsidP="004E05A9">
      <w:r>
        <w:br w:type="page"/>
      </w:r>
    </w:p>
    <w:tbl>
      <w:tblPr>
        <w:tblStyle w:val="TableNormal"/>
        <w:tblW w:w="13775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78"/>
        <w:gridCol w:w="2276"/>
        <w:gridCol w:w="1419"/>
        <w:gridCol w:w="1135"/>
        <w:gridCol w:w="1422"/>
        <w:gridCol w:w="986"/>
        <w:gridCol w:w="1846"/>
        <w:gridCol w:w="989"/>
        <w:gridCol w:w="8"/>
        <w:gridCol w:w="716"/>
      </w:tblGrid>
      <w:tr w:rsidTr="00CF679A">
        <w:tblPrEx>
          <w:tblW w:w="13775" w:type="dxa"/>
          <w:tblInd w:w="3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tcBorders>
              <w:top w:val="nil"/>
              <w:left w:val="nil"/>
              <w:right w:val="nil"/>
            </w:tcBorders>
            <w:vAlign w:val="center"/>
          </w:tcPr>
          <w:p w:rsidR="004E05A9" w:rsidRPr="00DE20F2" w:rsidP="00CF679A">
            <w:pPr>
              <w:ind w:left="-31" w:right="-25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Продолжение таблицы 2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8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DE20F2" w:rsidP="00CF679A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Наименование </w:t>
            </w:r>
            <w:r w:rsidRPr="00DE20F2">
              <w:rPr>
                <w:rFonts w:ascii="Arial Narrow" w:hAnsi="Arial Narrow"/>
                <w:sz w:val="24"/>
                <w:lang w:val="ru-RU"/>
              </w:rPr>
              <w:t>сигнала</w:t>
            </w:r>
          </w:p>
        </w:tc>
        <w:tc>
          <w:tcPr>
            <w:tcW w:w="82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bCs/>
                <w:sz w:val="24"/>
              </w:rPr>
              <w:t xml:space="preserve">Код сигнала </w:t>
            </w:r>
          </w:p>
        </w:tc>
        <w:tc>
          <w:tcPr>
            <w:tcW w:w="51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Источник с</w:t>
            </w:r>
            <w:r w:rsidRPr="00DE20F2">
              <w:rPr>
                <w:rFonts w:ascii="Arial Narrow" w:hAnsi="Arial Narrow"/>
                <w:sz w:val="24"/>
                <w:lang w:val="en-US"/>
              </w:rPr>
              <w:t>и</w:t>
            </w:r>
            <w:r w:rsidRPr="00DE20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9" w:type="pct"/>
            <w:tcBorders>
              <w:top w:val="single" w:sz="4" w:space="0" w:color="auto"/>
            </w:tcBorders>
            <w:vAlign w:val="center"/>
          </w:tcPr>
          <w:p w:rsidR="004E05A9" w:rsidRPr="00DE20F2" w:rsidP="00CF679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3" w:type="pct"/>
            <w:gridSpan w:val="2"/>
            <w:tcBorders>
              <w:top w:val="single" w:sz="4" w:space="0" w:color="auto"/>
            </w:tcBorders>
            <w:vAlign w:val="center"/>
          </w:tcPr>
          <w:p w:rsidR="004E05A9" w:rsidRPr="00DE20F2" w:rsidP="00CF679A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0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Шкаф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DE20F2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Наличие дыма в шкафу контроллера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  <w:p w:rsidR="004E05A9" w:rsidRPr="00DE20F2" w:rsidP="00CF679A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210-003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Извещатель пожарный дымовой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10-SK2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Температура в шкафу контроллера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 выше нормы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XH02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  <w:p w:rsidR="004E05A9" w:rsidRPr="00DE20F2" w:rsidP="00CF679A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210-004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Терморегулятор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10-SK3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Наличие напряжения в шкафу контроллера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XH03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  <w:p w:rsidR="004E05A9" w:rsidRPr="00DE20F2" w:rsidP="00CF679A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210-005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Реле контроля напряжения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10-K1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Закрыта дверь в шкафу контроллера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XH04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  <w:p w:rsidR="004E05A9" w:rsidRPr="00DE20F2" w:rsidP="00CF679A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210-006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Светильник с концевым выключателем двери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10-EL1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Щит КРУЗА П: блок рабочего питания в нерабочем положении</w:t>
            </w:r>
          </w:p>
        </w:tc>
        <w:tc>
          <w:tcPr>
            <w:tcW w:w="826" w:type="pct"/>
            <w:vAlign w:val="center"/>
          </w:tcPr>
          <w:p w:rsidR="004E05A9" w:rsidRPr="00DE20F2" w:rsidP="009D3B8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</w:rPr>
              <w:t>040CA010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1Z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</w:t>
            </w:r>
            <w:r w:rsidRPr="00DE20F2" w:rsidR="009D3B8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2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911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15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1(1/2)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S12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Нет рабочего питания щита КРУЗА П</w:t>
            </w:r>
          </w:p>
        </w:tc>
        <w:tc>
          <w:tcPr>
            <w:tcW w:w="826" w:type="pct"/>
            <w:vAlign w:val="center"/>
          </w:tcPr>
          <w:p w:rsidR="004E05A9" w:rsidRPr="00DE20F2" w:rsidP="00D75B23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</w:rPr>
              <w:t>040CA010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1Z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XH18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3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912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16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Кнопка с возвратом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1(1/2)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S10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Щит КРУЗА П: блок резервного питания в нерабочем положении</w:t>
            </w:r>
          </w:p>
        </w:tc>
        <w:tc>
          <w:tcPr>
            <w:tcW w:w="826" w:type="pct"/>
            <w:vAlign w:val="center"/>
          </w:tcPr>
          <w:p w:rsidR="004E05A9" w:rsidRPr="00DE20F2" w:rsidP="009D3B8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</w:rPr>
              <w:t>040CA010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1Z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 w:rsidR="009D3B8D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4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913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17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2(1/4)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S22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Нет резервного питания щита КРУЗА П</w:t>
            </w:r>
          </w:p>
        </w:tc>
        <w:tc>
          <w:tcPr>
            <w:tcW w:w="826" w:type="pct"/>
            <w:vAlign w:val="center"/>
          </w:tcPr>
          <w:p w:rsidR="004E05A9" w:rsidRPr="00DE20F2" w:rsidP="00D75B23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</w:rPr>
              <w:t>040CA010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1Z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20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5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914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18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Реле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2(1/4)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 xml:space="preserve">102Z: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102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XH17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-DD1.3: 6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915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-Х20: 19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автоматический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3(2/1)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Q01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 xml:space="preserve">102Z: </w:t>
            </w:r>
          </w:p>
          <w:p w:rsidR="004E05A9" w:rsidRPr="00DE20F2" w:rsidP="00864F54">
            <w:pPr>
              <w:tabs>
                <w:tab w:val="num" w:pos="539"/>
              </w:tabs>
              <w:ind w:left="114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в нерабочем состоянии</w:t>
            </w:r>
          </w:p>
        </w:tc>
        <w:tc>
          <w:tcPr>
            <w:tcW w:w="826" w:type="pct"/>
            <w:vAlign w:val="center"/>
          </w:tcPr>
          <w:p w:rsidR="004E05A9" w:rsidRPr="00DE20F2" w:rsidP="009D3B8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102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</w:t>
            </w:r>
            <w:r w:rsidRPr="00DE20F2" w:rsidR="009D3B8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-DD1.3: 7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916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-Х20: 20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3(2/1)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2-S01/1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 xml:space="preserve">103Z: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103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XH17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91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автоматический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AM4</w:t>
            </w:r>
            <w:r w:rsidRPr="00DE20F2">
              <w:rPr>
                <w:rFonts w:ascii="Arial Narrow" w:hAnsi="Arial Narrow"/>
                <w:sz w:val="24"/>
              </w:rPr>
              <w:t>(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Q01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 xml:space="preserve">103Z: </w:t>
            </w:r>
          </w:p>
          <w:p w:rsidR="004E05A9" w:rsidRPr="00DE20F2" w:rsidP="00864F54">
            <w:pPr>
              <w:tabs>
                <w:tab w:val="num" w:pos="539"/>
              </w:tabs>
              <w:ind w:left="114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в нерабочем состоянии</w:t>
            </w:r>
          </w:p>
        </w:tc>
        <w:tc>
          <w:tcPr>
            <w:tcW w:w="826" w:type="pct"/>
            <w:vAlign w:val="center"/>
          </w:tcPr>
          <w:p w:rsidR="004E05A9" w:rsidRPr="00DE20F2" w:rsidP="009D3B8D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103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</w:t>
            </w:r>
            <w:r w:rsidRPr="00DE20F2" w:rsidR="009D3B8D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918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-Х20: 2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4(3/1)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-S01/1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 xml:space="preserve">104Z: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104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XH17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91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автоматический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AM5</w:t>
            </w:r>
            <w:r w:rsidRPr="00DE20F2">
              <w:rPr>
                <w:rFonts w:ascii="Arial Narrow" w:hAnsi="Arial Narrow"/>
                <w:sz w:val="24"/>
              </w:rPr>
              <w:t>(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Q01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>104Z: блок в нерабочем состоянии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104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XH18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920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-Х20: 2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5(4/1)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-S01/1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 xml:space="preserve">105Z: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105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XH17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автоматический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AM6</w:t>
            </w:r>
            <w:r w:rsidRPr="00DE20F2">
              <w:rPr>
                <w:rFonts w:ascii="Arial Narrow" w:hAnsi="Arial Narrow"/>
                <w:sz w:val="24"/>
              </w:rPr>
              <w:t>(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Q01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>105Z: блок в нерабочем состоянии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105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XH18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-DD1.3: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15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922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-Х20: 2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6(5/1)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-S01/1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61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 xml:space="preserve">106Z: 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106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XH17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9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автоматический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AM7</w:t>
            </w:r>
            <w:r w:rsidRPr="00DE20F2">
              <w:rPr>
                <w:rFonts w:ascii="Arial Narrow" w:hAnsi="Arial Narrow"/>
                <w:sz w:val="24"/>
              </w:rPr>
              <w:t>(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Q01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групповых шин шкафа </w:t>
            </w:r>
            <w:r w:rsidRPr="00DE20F2" w:rsidR="00D75B23">
              <w:rPr>
                <w:rFonts w:ascii="Arial Narrow" w:hAnsi="Arial Narrow"/>
                <w:sz w:val="24"/>
              </w:rPr>
              <w:t>040CA0</w:t>
            </w:r>
            <w:r w:rsidRPr="00DE20F2">
              <w:rPr>
                <w:rFonts w:ascii="Arial Narrow" w:hAnsi="Arial Narrow"/>
                <w:sz w:val="24"/>
              </w:rPr>
              <w:t>106Z: блок в нерабочем состоянии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0F2" w:rsidR="00D75B23">
              <w:rPr>
                <w:rFonts w:ascii="Arial Narrow" w:hAnsi="Arial Narrow"/>
                <w:sz w:val="24"/>
                <w:lang w:val="en-US"/>
              </w:rPr>
              <w:t>040CA0</w:t>
            </w:r>
            <w:r w:rsidRPr="00DE20F2">
              <w:rPr>
                <w:rFonts w:ascii="Arial Narrow" w:hAnsi="Arial Narrow"/>
                <w:sz w:val="24"/>
                <w:lang w:val="en-US"/>
              </w:rPr>
              <w:t>106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Z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XH18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-DD1.3: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17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924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-Х20: 2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Выключатель положения тележки выдвижного блока 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7(6/1)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-S01/1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питания КИП</w:t>
            </w:r>
          </w:p>
        </w:tc>
        <w:tc>
          <w:tcPr>
            <w:tcW w:w="826" w:type="pct"/>
            <w:vAlign w:val="center"/>
          </w:tcPr>
          <w:p w:rsidR="004E05A9" w:rsidRPr="00DE20F2" w:rsidP="003B1728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DE20F2" w:rsidR="003B1728">
              <w:rPr>
                <w:rFonts w:ascii="Arial Narrow" w:hAnsi="Arial Narrow"/>
                <w:sz w:val="24"/>
                <w:lang w:val="en-US"/>
              </w:rPr>
              <w:t>040CA0101ZXH17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18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925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29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3B1728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</w:r>
            <w:r w:rsidRPr="00DE20F2" w:rsidR="003B1728">
              <w:rPr>
                <w:rFonts w:ascii="Arial Narrow" w:hAnsi="Arial Narrow"/>
                <w:sz w:val="24"/>
                <w:lang w:val="en-US"/>
              </w:rPr>
              <w:br/>
              <w:t>AM8(1/5)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3B1728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</w:t>
            </w:r>
          </w:p>
        </w:tc>
        <w:tc>
          <w:tcPr>
            <w:tcW w:w="826" w:type="pct"/>
            <w:vAlign w:val="center"/>
          </w:tcPr>
          <w:p w:rsidR="003B1728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PXH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19</w:t>
            </w:r>
          </w:p>
        </w:tc>
        <w:tc>
          <w:tcPr>
            <w:tcW w:w="412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926</w:t>
            </w:r>
          </w:p>
        </w:tc>
        <w:tc>
          <w:tcPr>
            <w:tcW w:w="516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30</w:t>
            </w:r>
          </w:p>
        </w:tc>
        <w:tc>
          <w:tcPr>
            <w:tcW w:w="358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62" w:type="pct"/>
            <w:gridSpan w:val="2"/>
            <w:vAlign w:val="center"/>
          </w:tcPr>
          <w:p w:rsidR="003B1728" w:rsidRPr="00DE20F2" w:rsidP="001F15E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  <w:br/>
              <w:t>AM8(1/5)</w:t>
            </w:r>
          </w:p>
        </w:tc>
        <w:tc>
          <w:tcPr>
            <w:tcW w:w="260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3B1728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201P</w:t>
            </w:r>
          </w:p>
        </w:tc>
        <w:tc>
          <w:tcPr>
            <w:tcW w:w="826" w:type="pct"/>
            <w:vAlign w:val="center"/>
          </w:tcPr>
          <w:p w:rsidR="003B1728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PXH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22</w:t>
            </w:r>
          </w:p>
        </w:tc>
        <w:tc>
          <w:tcPr>
            <w:tcW w:w="412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927</w:t>
            </w:r>
          </w:p>
        </w:tc>
        <w:tc>
          <w:tcPr>
            <w:tcW w:w="516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31</w:t>
            </w:r>
          </w:p>
        </w:tc>
        <w:tc>
          <w:tcPr>
            <w:tcW w:w="358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04</w:t>
            </w:r>
          </w:p>
        </w:tc>
        <w:tc>
          <w:tcPr>
            <w:tcW w:w="362" w:type="pct"/>
            <w:gridSpan w:val="2"/>
            <w:vAlign w:val="center"/>
          </w:tcPr>
          <w:p w:rsidR="003B1728" w:rsidRPr="00DE20F2" w:rsidP="001F15E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  <w:br/>
              <w:t>AM8(1/5)</w:t>
            </w:r>
          </w:p>
        </w:tc>
        <w:tc>
          <w:tcPr>
            <w:tcW w:w="260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3B1728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202P</w:t>
            </w:r>
          </w:p>
        </w:tc>
        <w:tc>
          <w:tcPr>
            <w:tcW w:w="826" w:type="pct"/>
            <w:vAlign w:val="center"/>
          </w:tcPr>
          <w:p w:rsidR="003B1728" w:rsidRPr="00DE20F2" w:rsidP="00CF679A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202</w:t>
            </w:r>
            <w:r w:rsidRPr="00DE20F2">
              <w:rPr>
                <w:rFonts w:ascii="Arial Narrow" w:hAnsi="Arial Narrow"/>
                <w:sz w:val="24"/>
                <w:lang w:val="en-US"/>
              </w:rPr>
              <w:t>PXH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23</w:t>
            </w:r>
          </w:p>
        </w:tc>
        <w:tc>
          <w:tcPr>
            <w:tcW w:w="412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928</w:t>
            </w:r>
          </w:p>
        </w:tc>
        <w:tc>
          <w:tcPr>
            <w:tcW w:w="516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32</w:t>
            </w:r>
          </w:p>
        </w:tc>
        <w:tc>
          <w:tcPr>
            <w:tcW w:w="358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05</w:t>
            </w:r>
          </w:p>
        </w:tc>
        <w:tc>
          <w:tcPr>
            <w:tcW w:w="362" w:type="pct"/>
            <w:gridSpan w:val="2"/>
            <w:vAlign w:val="center"/>
          </w:tcPr>
          <w:p w:rsidR="003B1728" w:rsidRPr="00DE20F2" w:rsidP="001F15E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  <w:br/>
              <w:t>AM8(1/5)</w:t>
            </w:r>
          </w:p>
        </w:tc>
        <w:tc>
          <w:tcPr>
            <w:tcW w:w="260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3B1728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203P</w:t>
            </w:r>
          </w:p>
        </w:tc>
        <w:tc>
          <w:tcPr>
            <w:tcW w:w="826" w:type="pct"/>
            <w:vAlign w:val="center"/>
          </w:tcPr>
          <w:p w:rsidR="003B1728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203</w:t>
            </w:r>
            <w:r w:rsidRPr="00DE20F2">
              <w:rPr>
                <w:rFonts w:ascii="Arial Narrow" w:hAnsi="Arial Narrow"/>
                <w:sz w:val="24"/>
                <w:lang w:val="en-US"/>
              </w:rPr>
              <w:t>PXH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24</w:t>
            </w:r>
          </w:p>
        </w:tc>
        <w:tc>
          <w:tcPr>
            <w:tcW w:w="412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929</w:t>
            </w:r>
          </w:p>
        </w:tc>
        <w:tc>
          <w:tcPr>
            <w:tcW w:w="516" w:type="pct"/>
            <w:vAlign w:val="center"/>
          </w:tcPr>
          <w:p w:rsidR="003B1728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33</w:t>
            </w:r>
          </w:p>
        </w:tc>
        <w:tc>
          <w:tcPr>
            <w:tcW w:w="358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06</w:t>
            </w:r>
          </w:p>
        </w:tc>
        <w:tc>
          <w:tcPr>
            <w:tcW w:w="362" w:type="pct"/>
            <w:gridSpan w:val="2"/>
            <w:vAlign w:val="center"/>
          </w:tcPr>
          <w:p w:rsidR="003B1728" w:rsidRPr="00DE20F2" w:rsidP="001F15E0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  <w:br/>
              <w:t>AM8(1/5)</w:t>
            </w:r>
          </w:p>
        </w:tc>
        <w:tc>
          <w:tcPr>
            <w:tcW w:w="260" w:type="pct"/>
            <w:vAlign w:val="center"/>
          </w:tcPr>
          <w:p w:rsidR="003B1728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204P</w:t>
            </w:r>
          </w:p>
        </w:tc>
        <w:tc>
          <w:tcPr>
            <w:tcW w:w="826" w:type="pct"/>
            <w:vAlign w:val="center"/>
          </w:tcPr>
          <w:p w:rsidR="004E05A9" w:rsidRPr="00DE20F2" w:rsidP="00CF679A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204</w:t>
            </w:r>
            <w:r w:rsidRPr="00DE20F2" w:rsidR="00D75B23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25</w:t>
            </w:r>
          </w:p>
        </w:tc>
        <w:tc>
          <w:tcPr>
            <w:tcW w:w="412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930</w:t>
            </w:r>
          </w:p>
        </w:tc>
        <w:tc>
          <w:tcPr>
            <w:tcW w:w="516" w:type="pct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34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4E05A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</w:t>
            </w:r>
            <w:r w:rsidRPr="00DE20F2" w:rsidR="002F58C9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>
              <w:rPr>
                <w:rFonts w:ascii="Arial Narrow" w:hAnsi="Arial Narrow"/>
                <w:sz w:val="24"/>
              </w:rPr>
              <w:t>P</w:t>
            </w:r>
          </w:p>
        </w:tc>
        <w:tc>
          <w:tcPr>
            <w:tcW w:w="826" w:type="pct"/>
            <w:vAlign w:val="center"/>
          </w:tcPr>
          <w:p w:rsidR="004E05A9" w:rsidRPr="00DE20F2" w:rsidP="002F58C9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20</w:t>
            </w:r>
            <w:r w:rsidRPr="00DE20F2" w:rsidR="002F58C9">
              <w:rPr>
                <w:rFonts w:ascii="Arial Narrow" w:hAnsi="Arial Narrow"/>
                <w:sz w:val="24"/>
                <w:lang w:val="en-US"/>
              </w:rPr>
              <w:t>9</w:t>
            </w:r>
            <w:r w:rsidRPr="00DE20F2" w:rsidR="003B1728">
              <w:rPr>
                <w:rFonts w:ascii="Arial Narrow" w:hAnsi="Arial Narrow"/>
                <w:sz w:val="24"/>
                <w:lang w:val="en-US"/>
              </w:rPr>
              <w:t>P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4E05A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10-DD1.3: </w:t>
            </w:r>
            <w:r w:rsidRPr="00DE20F2" w:rsidR="002F58C9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12" w:type="pct"/>
            <w:vAlign w:val="center"/>
          </w:tcPr>
          <w:p w:rsidR="004E05A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</w:t>
            </w:r>
            <w:r w:rsidRPr="00DE20F2" w:rsidR="002F58C9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16" w:type="pct"/>
            <w:vAlign w:val="center"/>
          </w:tcPr>
          <w:p w:rsidR="004E05A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3</w:t>
            </w:r>
            <w:r w:rsidRPr="00DE20F2" w:rsidR="002F58C9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58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4E05A9" w:rsidRPr="00DE20F2" w:rsidP="001C356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 w:rsidR="001C3560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62" w:type="pct"/>
            <w:gridSpan w:val="2"/>
            <w:vAlign w:val="center"/>
          </w:tcPr>
          <w:p w:rsidR="004E05A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</w:r>
          </w:p>
        </w:tc>
        <w:tc>
          <w:tcPr>
            <w:tcW w:w="260" w:type="pct"/>
            <w:vAlign w:val="center"/>
          </w:tcPr>
          <w:p w:rsidR="004E05A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0P</w:t>
            </w:r>
          </w:p>
        </w:tc>
        <w:tc>
          <w:tcPr>
            <w:tcW w:w="826" w:type="pct"/>
            <w:vAlign w:val="center"/>
          </w:tcPr>
          <w:p w:rsidR="002F58C9" w:rsidRPr="00DE20F2" w:rsidP="002F58C9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>
              <w:rPr>
                <w:rFonts w:ascii="Arial Narrow" w:hAnsi="Arial Narrow"/>
                <w:sz w:val="24"/>
                <w:lang w:val="en-US"/>
              </w:rPr>
              <w:t>PXH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2F58C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10-DD1.3: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12" w:type="pct"/>
            <w:vAlign w:val="center"/>
          </w:tcPr>
          <w:p w:rsidR="002F58C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16" w:type="pct"/>
            <w:vAlign w:val="center"/>
          </w:tcPr>
          <w:p w:rsidR="002F58C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10-Х20: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358" w:type="pct"/>
            <w:vAlign w:val="center"/>
          </w:tcPr>
          <w:p w:rsidR="002F58C9" w:rsidRPr="00DE20F2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1C356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 w:rsidR="001C3560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B8602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</w:r>
          </w:p>
        </w:tc>
        <w:tc>
          <w:tcPr>
            <w:tcW w:w="260" w:type="pct"/>
            <w:vAlign w:val="center"/>
          </w:tcPr>
          <w:p w:rsidR="002F58C9" w:rsidRPr="00DE20F2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Отключён автомат питания нагревателей трубопровода</w:t>
            </w:r>
          </w:p>
        </w:tc>
        <w:tc>
          <w:tcPr>
            <w:tcW w:w="826" w:type="pct"/>
            <w:vAlign w:val="center"/>
          </w:tcPr>
          <w:p w:rsidR="002F58C9" w:rsidRPr="00DE20F2" w:rsidP="00F13E3D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 w:rsidR="00F13E3D">
              <w:rPr>
                <w:rFonts w:ascii="Arial Narrow" w:hAnsi="Arial Narrow"/>
                <w:sz w:val="24"/>
              </w:rPr>
              <w:t>036</w:t>
            </w:r>
            <w:r w:rsidRPr="00DE20F2" w:rsidR="00F13E3D">
              <w:rPr>
                <w:rFonts w:ascii="Arial Narrow" w:hAnsi="Arial Narrow"/>
                <w:sz w:val="24"/>
                <w:lang w:val="en-US"/>
              </w:rPr>
              <w:t>V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2F58C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3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412" w:type="pct"/>
            <w:vAlign w:val="center"/>
          </w:tcPr>
          <w:p w:rsidR="002F58C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41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F13E3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</w:t>
            </w:r>
            <w:r w:rsidRPr="00DE20F2" w:rsidR="00F13E3D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Питание ИБП шкафа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210P в норме</w:t>
            </w:r>
          </w:p>
        </w:tc>
        <w:tc>
          <w:tcPr>
            <w:tcW w:w="826" w:type="pct"/>
            <w:vAlign w:val="center"/>
          </w:tcPr>
          <w:p w:rsidR="002F58C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</w:rPr>
              <w:t>210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PXH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515" w:type="pct"/>
            <w:vAlign w:val="center"/>
          </w:tcPr>
          <w:p w:rsidR="002F58C9" w:rsidRPr="00DE20F2" w:rsidP="002F58C9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10-DD1.3: 3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  <w:r w:rsidRPr="00DE20F2">
              <w:rPr>
                <w:rFonts w:ascii="Arial Narrow" w:hAnsi="Arial Narrow"/>
                <w:sz w:val="24"/>
              </w:rPr>
              <w:t>913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-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Блок бесперебойного питания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10-U2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Питание шлюзов Profibus:</w:t>
              <w:br/>
              <w:t xml:space="preserve"> блок в нерабочем состоянии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702A21">
              <w:rPr>
                <w:rFonts w:ascii="Arial Narrow" w:hAnsi="Arial Narrow"/>
                <w:sz w:val="24"/>
                <w:lang w:val="en-US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0101ZXH19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958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47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АМ11(1/8А)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 xml:space="preserve">8А 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Питание шлюзов Profibus: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702A21">
              <w:rPr>
                <w:rFonts w:ascii="Arial Narrow" w:hAnsi="Arial Narrow"/>
                <w:sz w:val="24"/>
                <w:lang w:val="en-US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0101ZXH18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: 3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959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48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iOF2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Питание шлюзов Profibus:</w:t>
              <w:br/>
              <w:t xml:space="preserve"> питание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702A21">
              <w:rPr>
                <w:rFonts w:ascii="Arial Narrow" w:hAnsi="Arial Narrow"/>
                <w:sz w:val="24"/>
                <w:lang w:val="en-US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0101ZXH20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: 4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960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49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Реле выдвижного блока АМ18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K01</w:t>
            </w:r>
            <w:r w:rsidRPr="00DE20F2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305</w:t>
            </w:r>
            <w:r w:rsidRPr="00DE20F2">
              <w:rPr>
                <w:rFonts w:ascii="Arial Narrow" w:hAnsi="Arial Narrow"/>
                <w:sz w:val="24"/>
              </w:rPr>
              <w:t>P</w:t>
            </w:r>
          </w:p>
        </w:tc>
        <w:tc>
          <w:tcPr>
            <w:tcW w:w="826" w:type="pct"/>
            <w:vAlign w:val="center"/>
          </w:tcPr>
          <w:p w:rsidR="002F58C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305PXH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: 5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961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-Х20: 5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401</w:t>
            </w:r>
            <w:r w:rsidRPr="00DE20F2">
              <w:rPr>
                <w:rFonts w:ascii="Arial Narrow" w:hAnsi="Arial Narrow"/>
                <w:sz w:val="24"/>
              </w:rPr>
              <w:t>P</w:t>
            </w:r>
          </w:p>
        </w:tc>
        <w:tc>
          <w:tcPr>
            <w:tcW w:w="826" w:type="pct"/>
            <w:vAlign w:val="center"/>
          </w:tcPr>
          <w:p w:rsidR="002F58C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401PXH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Отключён автомат питания </w:t>
            </w: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402</w:t>
            </w:r>
            <w:r w:rsidRPr="00DE20F2">
              <w:rPr>
                <w:rFonts w:ascii="Arial Narrow" w:hAnsi="Arial Narrow"/>
                <w:sz w:val="24"/>
              </w:rPr>
              <w:t>P</w:t>
            </w:r>
          </w:p>
        </w:tc>
        <w:tc>
          <w:tcPr>
            <w:tcW w:w="826" w:type="pct"/>
            <w:vAlign w:val="center"/>
          </w:tcPr>
          <w:p w:rsidR="002F58C9" w:rsidRPr="00DE20F2" w:rsidP="00CF679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702A21">
              <w:rPr>
                <w:rFonts w:ascii="Arial Narrow" w:hAnsi="Arial Narrow"/>
                <w:sz w:val="24"/>
              </w:rPr>
              <w:t>040I22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402PXH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 xml:space="preserve">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03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OF2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338F: </w:t>
              <w:br/>
              <w:t>блок в нерабочем состоянии</w:t>
            </w:r>
          </w:p>
        </w:tc>
        <w:tc>
          <w:tcPr>
            <w:tcW w:w="826" w:type="pct"/>
            <w:vAlign w:val="center"/>
          </w:tcPr>
          <w:p w:rsidR="002F58C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338FХН19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: 8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127-903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53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Выключатель положения тележки выдвижного блока 127-АМ(1/8В)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1-S01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/</w:t>
            </w:r>
            <w:r w:rsidRPr="00DE20F2">
              <w:rPr>
                <w:rFonts w:ascii="Arial Narrow" w:hAnsi="Arial Narrow"/>
                <w:sz w:val="24"/>
              </w:rPr>
              <w:t>8В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338F:</w:t>
            </w:r>
          </w:p>
          <w:p w:rsidR="002F58C9" w:rsidRPr="00DE20F2" w:rsidP="00864F54">
            <w:pPr>
              <w:ind w:left="114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 xml:space="preserve">01 или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QF</w:t>
            </w:r>
            <w:r w:rsidRPr="00DE20F2">
              <w:rPr>
                <w:rFonts w:ascii="Arial Narrow" w:hAnsi="Arial Narrow"/>
                <w:sz w:val="24"/>
              </w:rPr>
              <w:t>1 отключен защитой</w:t>
            </w:r>
          </w:p>
        </w:tc>
        <w:tc>
          <w:tcPr>
            <w:tcW w:w="826" w:type="pct"/>
            <w:vAlign w:val="center"/>
          </w:tcPr>
          <w:p w:rsidR="002F58C9" w:rsidRPr="00DE20F2" w:rsidP="00CF679A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338FХН17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: 9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127-904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54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338F: контактор включен</w:t>
            </w:r>
          </w:p>
        </w:tc>
        <w:tc>
          <w:tcPr>
            <w:tcW w:w="826" w:type="pct"/>
            <w:vAlign w:val="center"/>
          </w:tcPr>
          <w:p w:rsidR="002F58C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338FХН14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: 12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127-905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55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К01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338F: контактор выключен</w:t>
            </w:r>
          </w:p>
        </w:tc>
        <w:tc>
          <w:tcPr>
            <w:tcW w:w="826" w:type="pct"/>
            <w:vAlign w:val="center"/>
          </w:tcPr>
          <w:p w:rsidR="002F58C9" w:rsidRPr="00DE20F2" w:rsidP="00CF679A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338FХН1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15" w:type="pct"/>
            <w:vAlign w:val="center"/>
          </w:tcPr>
          <w:p w:rsidR="002F58C9" w:rsidRPr="00DE20F2" w:rsidP="00CF679A">
            <w:pPr>
              <w:spacing w:before="60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0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  <w:r w:rsidRPr="00DE20F2">
              <w:rPr>
                <w:rFonts w:ascii="Arial Narrow" w:hAnsi="Arial Narrow"/>
                <w:sz w:val="24"/>
              </w:rPr>
              <w:t>: 13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127-906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56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К01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302А и 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303А: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302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AXH13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120-90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10-Х20:58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302А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303А: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302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AXH17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3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120-902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10-Х20:59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302А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303А: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302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AXH12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4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120-903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10-Х20:60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302А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303А:</w:t>
              <w:br/>
              <w:t>нажата кнопка «Авария»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302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5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120-904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10-Х20:61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120-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302А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303А:</w:t>
              <w:br/>
              <w:t>питание на преобразователь частоты UZ11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302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AXH15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6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120-905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10-Х20: 6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Насосы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302А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303А:</w:t>
              <w:br/>
              <w:t>питание на преобразователь частоты UZ21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302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AXH11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7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120-906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10-Х20: 6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313А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314А: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 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-901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10-Х20: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64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313А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314А: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7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10-Х20: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65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313А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314А: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2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10-Х20: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66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313А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314А:</w:t>
              <w:br/>
              <w:t>нажата кнопка «Авария»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13AXH14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12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10-Х20: 6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121-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313А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314А:</w:t>
              <w:br/>
              <w:t>питание на преобразователь частоты UZ11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13AXH15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121-905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10-Х20: 6</w:t>
            </w:r>
            <w:r w:rsidRPr="00DE20F2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Насосы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313А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314А:</w:t>
              <w:br/>
              <w:t>питание на преобразователь частоты UZ21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13AXH11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121-906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10-Х20: 6</w:t>
            </w:r>
            <w:r w:rsidRPr="00DE20F2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 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16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122-901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10-Х20: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70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17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17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122-90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71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2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122-90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72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00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443А:</w:t>
              <w:br/>
              <w:t>нажата кнопка «Авария»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 xml:space="preserve">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122-90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73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122-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443А:</w:t>
              <w:br/>
              <w:t>питание на преобразователь частоты UZ11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AXH15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22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-905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74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Насосы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443А:</w:t>
              <w:br/>
              <w:t>питание на преобразователь частоты UZ21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AXH11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23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-906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75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 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24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123-901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10-Х20: </w:t>
            </w:r>
            <w:r w:rsidRPr="00DE20F2">
              <w:rPr>
                <w:rFonts w:ascii="Arial Narrow" w:hAnsi="Arial Narrow"/>
                <w:sz w:val="24"/>
                <w:lang w:val="en-US"/>
              </w:rPr>
              <w:t>7</w:t>
            </w:r>
            <w:r w:rsidRPr="00DE20F2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17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25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123-90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77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2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26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123-90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78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93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445А:</w:t>
              <w:br/>
              <w:t>нажата кнопка «Авария»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27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123-90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79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123-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445А:</w:t>
              <w:br/>
              <w:t>питание на преобразователь частоты UZ11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AXH15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28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-905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80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364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Насосы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445А:</w:t>
              <w:br/>
              <w:t>питание на преобразователь частоты UZ21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444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AXH11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29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-906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81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  <w:r w:rsidRPr="00DE20F2">
              <w:rPr>
                <w:rFonts w:ascii="Arial Narrow" w:hAnsi="Arial Narrow"/>
                <w:sz w:val="24"/>
              </w:rPr>
              <w:t xml:space="preserve"> 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32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124-901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82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F</w:t>
            </w:r>
            <w:r w:rsidRPr="00DE20F2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17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33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124-90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83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Вспомогательный контакт автоматического выключателя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</w:t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446А:</w:t>
              <w:br/>
            </w: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 отключён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2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34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124-90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84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Вспомогательный контакт автоматического выключателя 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Q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940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446А:</w:t>
              <w:br/>
              <w:t>нажата кнопка «Авария»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AXH14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35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124-90</w:t>
            </w:r>
            <w:r w:rsidRPr="00DE20F2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85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Кнопка аварийного останова блока </w:t>
              <w:br/>
              <w:t>124-</w:t>
            </w:r>
            <w:r w:rsidRPr="00DE20F2">
              <w:rPr>
                <w:rFonts w:ascii="Arial Narrow" w:hAnsi="Arial Narrow"/>
                <w:sz w:val="24"/>
                <w:lang w:val="en-US"/>
              </w:rPr>
              <w:t>AM</w:t>
            </w:r>
            <w:r w:rsidRPr="00DE20F2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S</w:t>
            </w:r>
            <w:r w:rsidRPr="00DE20F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Насосы 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446А:</w:t>
              <w:br/>
              <w:t>питание на преобразователь частоты UZ11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  <w:lang w:val="en-US"/>
              </w:rPr>
              <w:t xml:space="preserve">446AXH15 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36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-905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86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K11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CF679A">
        <w:tblPrEx>
          <w:tblW w:w="13775" w:type="dxa"/>
          <w:tblInd w:w="312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1187"/>
        </w:trPr>
        <w:tc>
          <w:tcPr>
            <w:tcW w:w="1081" w:type="pct"/>
            <w:vAlign w:val="center"/>
          </w:tcPr>
          <w:p w:rsidR="002F58C9" w:rsidRPr="00DE20F2" w:rsidP="00864F54">
            <w:pPr>
              <w:numPr>
                <w:ilvl w:val="0"/>
                <w:numId w:val="5"/>
              </w:numPr>
              <w:ind w:left="114" w:firstLine="0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Насосы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333А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446А:</w:t>
              <w:br/>
              <w:t>питание на преобразователь частоты UZ21 подано</w:t>
            </w:r>
          </w:p>
        </w:tc>
        <w:tc>
          <w:tcPr>
            <w:tcW w:w="826" w:type="pct"/>
            <w:vAlign w:val="center"/>
          </w:tcPr>
          <w:p w:rsidR="002F58C9" w:rsidRPr="00DE20F2" w:rsidP="009D3B8D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446</w:t>
            </w:r>
            <w:r w:rsidRPr="00DE20F2">
              <w:rPr>
                <w:rFonts w:ascii="Arial Narrow" w:hAnsi="Arial Narrow"/>
                <w:sz w:val="24"/>
                <w:lang w:val="en-US"/>
              </w:rPr>
              <w:t>AXH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15" w:type="pct"/>
            <w:vAlign w:val="center"/>
          </w:tcPr>
          <w:p w:rsidR="002F58C9" w:rsidRPr="00DE20F2" w:rsidP="00864F54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5</w:t>
            </w:r>
            <w:r w:rsidRPr="00DE20F2">
              <w:rPr>
                <w:rFonts w:ascii="Arial Narrow" w:hAnsi="Arial Narrow"/>
                <w:sz w:val="24"/>
              </w:rPr>
              <w:t>: 37</w:t>
            </w:r>
          </w:p>
        </w:tc>
        <w:tc>
          <w:tcPr>
            <w:tcW w:w="412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12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-906</w:t>
            </w:r>
          </w:p>
        </w:tc>
        <w:tc>
          <w:tcPr>
            <w:tcW w:w="516" w:type="pct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10-Х20: 87</w:t>
            </w:r>
          </w:p>
        </w:tc>
        <w:tc>
          <w:tcPr>
            <w:tcW w:w="358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7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Модуль вспомогательных контактов контактора</w:t>
            </w:r>
          </w:p>
        </w:tc>
        <w:tc>
          <w:tcPr>
            <w:tcW w:w="362" w:type="pct"/>
            <w:gridSpan w:val="2"/>
            <w:vAlign w:val="center"/>
          </w:tcPr>
          <w:p w:rsidR="002F58C9" w:rsidRPr="00DE20F2" w:rsidP="00CF67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K21</w:t>
            </w:r>
          </w:p>
        </w:tc>
        <w:tc>
          <w:tcPr>
            <w:tcW w:w="260" w:type="pct"/>
            <w:vAlign w:val="center"/>
          </w:tcPr>
          <w:p w:rsidR="002F58C9" w:rsidRPr="00DE20F2" w:rsidP="00CF679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4939F5" w:rsidP="00AD35D3">
      <w:pPr>
        <w:rPr>
          <w:rFonts w:ascii="Arial Narrow" w:hAnsi="Arial Narrow"/>
          <w:sz w:val="24"/>
        </w:rPr>
      </w:pPr>
    </w:p>
    <w:p w:rsidR="004939F5" w:rsidP="00AD35D3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br w:type="page"/>
      </w:r>
    </w:p>
    <w:tbl>
      <w:tblPr>
        <w:tblStyle w:val="TableNormal"/>
        <w:tblW w:w="1417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41"/>
        <w:gridCol w:w="14"/>
        <w:gridCol w:w="2821"/>
        <w:gridCol w:w="14"/>
        <w:gridCol w:w="2266"/>
        <w:gridCol w:w="5"/>
        <w:gridCol w:w="1412"/>
        <w:gridCol w:w="3"/>
        <w:gridCol w:w="1131"/>
        <w:gridCol w:w="3"/>
        <w:gridCol w:w="1417"/>
        <w:gridCol w:w="3"/>
        <w:gridCol w:w="984"/>
        <w:gridCol w:w="5"/>
        <w:gridCol w:w="1841"/>
        <w:gridCol w:w="14"/>
        <w:gridCol w:w="978"/>
        <w:gridCol w:w="14"/>
        <w:gridCol w:w="709"/>
      </w:tblGrid>
      <w:tr w:rsidTr="004939F5">
        <w:tblPrEx>
          <w:tblW w:w="14175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939F5" w:rsidRPr="00DE20F2" w:rsidP="004939F5">
            <w:pPr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br w:type="page"/>
              <w:t>Продолжение таблицы 2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709"/>
          <w:tblHeader/>
        </w:trPr>
        <w:tc>
          <w:tcPr>
            <w:tcW w:w="1000" w:type="pct"/>
            <w:gridSpan w:val="2"/>
            <w:tcBorders>
              <w:top w:val="single" w:sz="4" w:space="0" w:color="auto"/>
            </w:tcBorders>
            <w:shd w:val="nil" w:color="auto" w:fill="auto"/>
            <w:vAlign w:val="center"/>
          </w:tcPr>
          <w:p w:rsidR="004939F5" w:rsidRPr="00DE20F2" w:rsidP="004939F5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</w:rPr>
              <w:t>Наименование сигнала</w:t>
            </w:r>
          </w:p>
        </w:tc>
        <w:tc>
          <w:tcPr>
            <w:tcW w:w="801" w:type="pct"/>
            <w:gridSpan w:val="2"/>
            <w:tcBorders>
              <w:top w:val="single" w:sz="4" w:space="0" w:color="auto"/>
            </w:tcBorders>
            <w:shd w:val="nil" w:color="auto" w:fill="auto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</w:tcBorders>
            <w:shd w:val="nil" w:color="auto" w:fill="auto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 Модуль, клемма</w:t>
            </w:r>
          </w:p>
        </w:tc>
        <w:tc>
          <w:tcPr>
            <w:tcW w:w="400" w:type="pct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Клемма шкафа </w:t>
            </w:r>
          </w:p>
        </w:tc>
        <w:tc>
          <w:tcPr>
            <w:tcW w:w="349" w:type="pct"/>
            <w:gridSpan w:val="2"/>
            <w:tcBorders>
              <w:top w:val="single" w:sz="4" w:space="0" w:color="auto"/>
            </w:tcBorders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</w:tcBorders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Источник с</w:t>
            </w:r>
            <w:r w:rsidRPr="00DE20F2">
              <w:rPr>
                <w:rFonts w:ascii="Arial Narrow" w:hAnsi="Arial Narrow"/>
                <w:sz w:val="24"/>
                <w:lang w:val="en-US"/>
              </w:rPr>
              <w:t>и</w:t>
            </w:r>
            <w:r w:rsidRPr="00DE20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</w:tcBorders>
            <w:vAlign w:val="center"/>
          </w:tcPr>
          <w:p w:rsidR="004939F5" w:rsidRPr="00DE20F2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0" w:type="pct"/>
            <w:tcBorders>
              <w:top w:val="single" w:sz="4" w:space="0" w:color="auto"/>
            </w:tcBorders>
            <w:vAlign w:val="center"/>
          </w:tcPr>
          <w:p w:rsidR="004939F5" w:rsidRPr="00DE20F2" w:rsidP="004939F5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Цикл опроса, с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hRule="exact" w:val="567"/>
          <w:tblHeader/>
        </w:trPr>
        <w:tc>
          <w:tcPr>
            <w:tcW w:w="4801" w:type="pct"/>
            <w:gridSpan w:val="17"/>
            <w:vAlign w:val="center"/>
          </w:tcPr>
          <w:p w:rsidR="004939F5" w:rsidRPr="00DE20F2" w:rsidP="00227D4E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Шкаф 040</w:t>
            </w:r>
            <w:r w:rsidRPr="00DE20F2">
              <w:rPr>
                <w:rFonts w:ascii="Arial Narrow" w:hAnsi="Arial Narrow"/>
                <w:sz w:val="24"/>
                <w:lang w:val="en-US"/>
              </w:rPr>
              <w:t>T</w:t>
            </w:r>
            <w:r w:rsidR="00227D4E">
              <w:rPr>
                <w:rFonts w:ascii="Arial Narrow" w:hAnsi="Arial Narrow"/>
                <w:sz w:val="24"/>
              </w:rPr>
              <w:t>22</w:t>
            </w:r>
            <w:r w:rsidRPr="00DE20F2">
              <w:rPr>
                <w:rFonts w:ascii="Arial Narrow" w:hAnsi="Arial Narrow"/>
                <w:sz w:val="24"/>
                <w:lang w:val="en-US"/>
              </w:rPr>
              <w:t>405Z</w:t>
            </w:r>
            <w:r w:rsidRPr="00DE20F2">
              <w:rPr>
                <w:rFonts w:ascii="Arial Narrow" w:hAnsi="Arial Narrow"/>
                <w:sz w:val="24"/>
              </w:rPr>
              <w:t>, А.70</w:t>
            </w:r>
            <w:r w:rsidR="00F24FB9">
              <w:rPr>
                <w:rFonts w:ascii="Arial Narrow" w:hAnsi="Arial Narrow"/>
                <w:sz w:val="24"/>
              </w:rPr>
              <w:t>.454.02.</w:t>
            </w:r>
            <w:r w:rsidRPr="00DE20F2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монжюсе дренажном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  <w:lang w:val="en-US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309</w:t>
            </w:r>
            <w:r w:rsidRPr="00DE20F2">
              <w:rPr>
                <w:rFonts w:ascii="Arial Narrow" w:hAnsi="Arial Narrow"/>
                <w:sz w:val="24"/>
              </w:rPr>
              <w:t>-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237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монжюсе дренажном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309</w:t>
            </w:r>
            <w:r w:rsidRPr="00DE20F2">
              <w:rPr>
                <w:rFonts w:ascii="Arial Narrow" w:hAnsi="Arial Narrow"/>
                <w:sz w:val="24"/>
              </w:rPr>
              <w:t>-</w:t>
            </w:r>
            <w:r w:rsidRPr="00DE20F2">
              <w:rPr>
                <w:rFonts w:ascii="Arial Narrow" w:hAnsi="Arial Narrow"/>
                <w:sz w:val="24"/>
                <w:lang w:val="en-US"/>
              </w:rPr>
              <w:t>6</w:t>
            </w:r>
            <w:r w:rsidRPr="00DE20F2">
              <w:rPr>
                <w:rFonts w:ascii="Arial Narrow" w:hAnsi="Arial Narrow"/>
                <w:sz w:val="24"/>
              </w:rPr>
              <w:t>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1062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монжюсе дренажном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311-603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23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монжюсе дренажном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311-604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40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11-2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монжюса дренажного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312-603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41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монжюса дренажного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312-604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42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313-603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43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313-604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43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315-603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45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315-604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46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15-2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сосуда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316-603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47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сосуда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5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316-604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48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16-2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рабочего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317-603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49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рабочего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317-604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17-2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318-603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51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2"/>
          <w:wBefore w:w="555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001А</w:t>
            </w:r>
          </w:p>
        </w:tc>
        <w:tc>
          <w:tcPr>
            <w:tcW w:w="801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499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318-604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52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5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18-2</w:t>
            </w:r>
          </w:p>
        </w:tc>
        <w:tc>
          <w:tcPr>
            <w:tcW w:w="250" w:type="pct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320-603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53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2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320-604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54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20-2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рабочего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322-603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49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рабочего уровня в сосуде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001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322-604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50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22-2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203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аппарата выпарного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345-603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59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299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аппарата выпарного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345-604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59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45-2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129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аппарате выпарном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346-603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60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аппарате выпарном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</w:t>
            </w:r>
            <w:r w:rsidRPr="00DE20F2">
              <w:rPr>
                <w:rFonts w:ascii="Arial Narrow" w:hAnsi="Arial Narrow"/>
                <w:sz w:val="24"/>
                <w:lang w:val="en-US"/>
              </w:rPr>
              <w:t>L0</w:t>
            </w:r>
            <w:r w:rsidRPr="00DE20F2">
              <w:rPr>
                <w:rFonts w:ascii="Arial Narrow" w:hAnsi="Arial Narrow"/>
                <w:sz w:val="24"/>
              </w:rPr>
              <w:t>1</w:t>
            </w:r>
            <w:r w:rsidRPr="00DE20F2">
              <w:rPr>
                <w:rFonts w:ascii="Arial Narrow" w:hAnsi="Arial Narrow"/>
                <w:sz w:val="24"/>
                <w:lang w:val="en-US"/>
              </w:rPr>
              <w:t>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346-604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61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46-2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289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баке щелочной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285-603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62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266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баке щелочной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385-604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63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86-2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255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скруббера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35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388-603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65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скруббера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36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388-604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66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88-2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скруббере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37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389-603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67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скруббере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330L01XH01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12:</w:t>
            </w:r>
            <w:r w:rsidRPr="00DE20F2">
              <w:rPr>
                <w:rFonts w:ascii="Arial Narrow" w:hAnsi="Arial Narrow"/>
                <w:sz w:val="24"/>
              </w:rPr>
              <w:t>38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389-604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68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89-2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268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конденсатора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440А и конденсатора ПЭБ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430-603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76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130-2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49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конденсатора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440А и конденсатора ПЭБ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447А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440L01XH01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430-604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77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130-2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120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насосов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002А,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003А,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013А,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014А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002L01XQ01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323-603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79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42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насосов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002А,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003А,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013А,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014А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002L01XQ01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323-604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80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23-2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567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349-603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81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567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349-604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82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49-2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567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баков кубового раствора кольцевых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222А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222L05XH01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350-603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-ХТ10:283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50-2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567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баков кубового раствора кольцевых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222А 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222L05XH01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350-604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-ХТ10:284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50-2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рабочего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222L03XH01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351-603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85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рабочего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222L03XH01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351-604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86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51-2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352-603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87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222L01XH01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352-604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88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52-2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354-603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89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354-604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90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54-2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рабочего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223L03XH01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355-603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91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рабочего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223L03XH01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355-604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92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55-2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356-603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-ХТ10:293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баке кубового раствора кольцевом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223L01XH01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356-604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-ХТ10:294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56-2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баке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392-603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96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баке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392-604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</w:t>
            </w:r>
            <w:r w:rsidRPr="00DE20F2">
              <w:rPr>
                <w:rFonts w:ascii="Arial Narrow" w:hAnsi="Arial Narrow"/>
                <w:sz w:val="24"/>
                <w:lang w:val="en-US"/>
              </w:rPr>
              <w:t>2</w:t>
            </w:r>
            <w:r w:rsidRPr="00DE20F2">
              <w:rPr>
                <w:rFonts w:ascii="Arial Narrow" w:hAnsi="Arial Narrow"/>
                <w:sz w:val="24"/>
              </w:rPr>
              <w:t>97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92-2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баке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393-603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-ХТ10:298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баке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393-604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-ХТ10:299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93-2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бака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112L04XH01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394-603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-ХТ10:300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бака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112L04XH01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394-604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-ХТ10:301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94-2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бака упаренного раствора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332L04XH01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395-603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-ХТ10:302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бака упаренного раствора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332L04XH01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395-604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-ХТ10:303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95-2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баке упаренного раствора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396-603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-ХТ10:304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баке упаренного раствора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396-604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-ХТ10:305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96-2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баке упаренного раствора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397-603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-ХТ10:306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баке упаренного раствора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332L02XH01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397-604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-ХТ10:307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97-2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баке конденсатном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431-603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-ХТ10:308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131-2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баке конденсатном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-DD1.13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431-604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-ХТ10:309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131-2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баке конденсатном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433-603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-ХТ10:316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133-2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баке конденсатном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433-604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-ХТ10:377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133-2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приямке насосов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443А,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445А,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446А и в баке конденсатном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442L01XQ01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405-DD1.14:4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434-603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405-ХТ10:318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134-2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приямке насосов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442А,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443А,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444А,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445А,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 xml:space="preserve">446А и в баке конденсатном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442L01XQ01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405-DD1.14:5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434-604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405-ХТ10:319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134-2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аппарате выпарном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348-603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-ХТ10:320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аппарате выпарном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110L02XH01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348-604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-ХТ10:321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48-2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ловушке влаги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553L01XH01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362-603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-ХТ10:322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ловушке влаги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553А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553L01XH01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362-604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-ХТ10:324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62-2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ловушке влаги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551L01XH01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363-603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-ХТ10:323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E20F2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ловушке влаги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551L01XH01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363-604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-ХТ10:325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63-2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E20F2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ловушке влаги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552L01XH01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429-603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-ХТ10:310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129-2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E20F2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ловушке влаги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552А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552L01XH01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429-604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-ХТ10:311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129-2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E20F2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верхнего уровня в баке щелочной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386-603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-ХТ10:312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E20F2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верхнего уровня в баке щелочной флегмы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337L01XH01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-DD1.14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17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386-604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-ХТ10:313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85-2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DE20F2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85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Сигнализация нижнего уровня в сепараторе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18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387-603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-ХТ10:314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  <w:tr w:rsidTr="004939F5">
        <w:tblPrEx>
          <w:tblW w:w="14175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541" w:type="dxa"/>
          <w:cantSplit/>
          <w:trHeight w:val="1061"/>
        </w:trPr>
        <w:tc>
          <w:tcPr>
            <w:tcW w:w="1000" w:type="pct"/>
            <w:gridSpan w:val="2"/>
            <w:vAlign w:val="center"/>
          </w:tcPr>
          <w:p w:rsidR="004939F5" w:rsidRPr="00DE20F2" w:rsidP="004939F5">
            <w:pPr>
              <w:numPr>
                <w:ilvl w:val="0"/>
                <w:numId w:val="5"/>
              </w:numPr>
              <w:tabs>
                <w:tab w:val="clear" w:pos="417"/>
                <w:tab w:val="num" w:pos="680"/>
              </w:tabs>
              <w:ind w:left="255" w:hanging="198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 xml:space="preserve">«Ошибка» сигнализатора нижнего уровня в сепараторе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111А</w:t>
            </w:r>
          </w:p>
        </w:tc>
        <w:tc>
          <w:tcPr>
            <w:tcW w:w="804" w:type="pct"/>
            <w:gridSpan w:val="2"/>
            <w:vAlign w:val="center"/>
          </w:tcPr>
          <w:p w:rsidR="004939F5" w:rsidRPr="00DE20F2" w:rsidP="004939F5">
            <w:pPr>
              <w:pStyle w:val="a0"/>
              <w:rPr>
                <w:rFonts w:ascii="Arial Narrow" w:hAnsi="Arial Narrow"/>
                <w:sz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DE20F2">
              <w:rPr>
                <w:rFonts w:ascii="Arial Narrow" w:hAnsi="Arial Narrow"/>
                <w:sz w:val="24"/>
              </w:rPr>
              <w:t>111L02XH01</w:t>
            </w:r>
          </w:p>
        </w:tc>
        <w:tc>
          <w:tcPr>
            <w:tcW w:w="500" w:type="pct"/>
            <w:gridSpan w:val="2"/>
            <w:vAlign w:val="center"/>
          </w:tcPr>
          <w:p w:rsidR="004939F5" w:rsidRPr="00DE20F2" w:rsidP="004939F5">
            <w:pPr>
              <w:spacing w:before="60"/>
              <w:ind w:left="-31"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-DD1.</w:t>
            </w:r>
            <w:r w:rsidRPr="00DE20F2">
              <w:rPr>
                <w:rFonts w:ascii="Arial Narrow" w:hAnsi="Arial Narrow"/>
                <w:sz w:val="24"/>
                <w:lang w:val="en-US"/>
              </w:rPr>
              <w:t>1</w:t>
            </w:r>
            <w:r w:rsidRPr="00DE20F2">
              <w:rPr>
                <w:rFonts w:ascii="Arial Narrow" w:hAnsi="Arial Narrow"/>
                <w:sz w:val="24"/>
              </w:rPr>
              <w:t>4</w:t>
            </w:r>
            <w:r w:rsidRPr="00DE20F2">
              <w:rPr>
                <w:rFonts w:ascii="Arial Narrow" w:hAnsi="Arial Narrow"/>
                <w:sz w:val="24"/>
                <w:lang w:val="en-US"/>
              </w:rPr>
              <w:t>:</w:t>
            </w:r>
            <w:r w:rsidRPr="00DE20F2">
              <w:rPr>
                <w:rFonts w:ascii="Arial Narrow" w:hAnsi="Arial Narrow"/>
                <w:sz w:val="24"/>
              </w:rPr>
              <w:t>19</w:t>
            </w:r>
          </w:p>
        </w:tc>
        <w:tc>
          <w:tcPr>
            <w:tcW w:w="400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387-604</w:t>
            </w:r>
          </w:p>
        </w:tc>
        <w:tc>
          <w:tcPr>
            <w:tcW w:w="501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  <w:lang w:val="en-US"/>
              </w:rPr>
              <w:t>405</w:t>
            </w:r>
            <w:r w:rsidRPr="00DE20F2">
              <w:rPr>
                <w:rFonts w:ascii="Arial Narrow" w:hAnsi="Arial Narrow"/>
                <w:sz w:val="24"/>
              </w:rPr>
              <w:t>-ХТ10:315</w:t>
            </w:r>
          </w:p>
        </w:tc>
        <w:tc>
          <w:tcPr>
            <w:tcW w:w="348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651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Cs w:val="28"/>
              </w:rPr>
              <w:t>Сигнализатор уровня</w:t>
            </w:r>
          </w:p>
        </w:tc>
        <w:tc>
          <w:tcPr>
            <w:tcW w:w="349" w:type="pct"/>
            <w:gridSpan w:val="2"/>
            <w:vAlign w:val="center"/>
          </w:tcPr>
          <w:p w:rsidR="004939F5" w:rsidRPr="00DE20F2" w:rsidP="004939F5">
            <w:pPr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87-2</w:t>
            </w:r>
          </w:p>
        </w:tc>
        <w:tc>
          <w:tcPr>
            <w:tcW w:w="255" w:type="pct"/>
            <w:gridSpan w:val="2"/>
            <w:vAlign w:val="center"/>
          </w:tcPr>
          <w:p w:rsidR="004939F5" w:rsidRPr="00DE20F2" w:rsidP="004939F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E20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A02B2D" w:rsidP="00AD35D3">
      <w:pPr>
        <w:rPr>
          <w:rFonts w:ascii="Arial Narrow" w:hAnsi="Arial Narrow"/>
          <w:sz w:val="24"/>
        </w:rPr>
      </w:pPr>
      <w:r w:rsidR="004939F5">
        <w:br w:type="page"/>
      </w:r>
    </w:p>
    <w:p w:rsidR="00A02B2D" w:rsidRPr="00DE20F2" w:rsidP="008C2EF2">
      <w:pPr>
        <w:spacing w:after="240"/>
        <w:rPr>
          <w:rFonts w:ascii="Arial Narrow" w:hAnsi="Arial Narrow"/>
          <w:sz w:val="24"/>
        </w:rPr>
      </w:pPr>
      <w:r w:rsidRPr="00DE20F2" w:rsidR="00995DE8">
        <w:t xml:space="preserve">   </w:t>
      </w:r>
      <w:r w:rsidRPr="00DE20F2" w:rsidR="005C44E6">
        <w:t xml:space="preserve">   </w:t>
      </w:r>
      <w:r w:rsidRPr="00DE20F2">
        <w:t xml:space="preserve">  </w:t>
      </w:r>
      <w:r w:rsidRPr="00DE20F2">
        <w:rPr>
          <w:rFonts w:ascii="Arial Narrow" w:hAnsi="Arial Narrow"/>
          <w:sz w:val="24"/>
        </w:rPr>
        <w:t xml:space="preserve">Таблица </w:t>
      </w:r>
      <w:r w:rsidRPr="00DE20F2" w:rsidR="005C44E6">
        <w:rPr>
          <w:rFonts w:ascii="Arial Narrow" w:hAnsi="Arial Narrow"/>
          <w:sz w:val="24"/>
        </w:rPr>
        <w:t>3</w:t>
      </w:r>
      <w:r w:rsidRPr="00DE20F2">
        <w:rPr>
          <w:rFonts w:ascii="Arial Narrow" w:hAnsi="Arial Narrow"/>
          <w:sz w:val="24"/>
        </w:rPr>
        <w:t xml:space="preserve"> – Перечень  интерфейсных сигналов </w:t>
      </w:r>
    </w:p>
    <w:tbl>
      <w:tblPr>
        <w:tblStyle w:val="TableNormal"/>
        <w:tblW w:w="13749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54"/>
        <w:gridCol w:w="2365"/>
        <w:gridCol w:w="1485"/>
        <w:gridCol w:w="1273"/>
        <w:gridCol w:w="1422"/>
        <w:gridCol w:w="2550"/>
        <w:gridCol w:w="993"/>
        <w:gridCol w:w="707"/>
      </w:tblGrid>
      <w:tr w:rsidTr="00D80401">
        <w:tblPrEx>
          <w:tblW w:w="13749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74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8C2EF2" w:rsidP="00FA76F0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C2EF2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6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8C2EF2" w:rsidP="00FA76F0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C2EF2" w:rsidR="00D814CA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4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8C2EF2" w:rsidP="00DF40E6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Модуль </w:t>
            </w:r>
          </w:p>
        </w:tc>
        <w:tc>
          <w:tcPr>
            <w:tcW w:w="46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F40E6" w:rsidRPr="008C2EF2" w:rsidP="00FA76F0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17" w:type="pct"/>
            <w:tcBorders>
              <w:top w:val="single" w:sz="4" w:space="0" w:color="auto"/>
            </w:tcBorders>
            <w:vAlign w:val="center"/>
          </w:tcPr>
          <w:p w:rsidR="00DF40E6" w:rsidRPr="008C2EF2" w:rsidP="00FA76F0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927" w:type="pct"/>
            <w:tcBorders>
              <w:top w:val="single" w:sz="4" w:space="0" w:color="auto"/>
            </w:tcBorders>
            <w:vAlign w:val="center"/>
          </w:tcPr>
          <w:p w:rsidR="00DF40E6" w:rsidRPr="008C2EF2" w:rsidP="00FA76F0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Источник с</w:t>
            </w:r>
            <w:r w:rsidRPr="008C2EF2">
              <w:rPr>
                <w:rFonts w:ascii="Arial Narrow" w:hAnsi="Arial Narrow"/>
                <w:sz w:val="24"/>
                <w:lang w:val="en-US"/>
              </w:rPr>
              <w:t>и</w:t>
            </w:r>
            <w:r w:rsidRPr="008C2EF2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61" w:type="pct"/>
            <w:tcBorders>
              <w:top w:val="single" w:sz="4" w:space="0" w:color="auto"/>
            </w:tcBorders>
            <w:vAlign w:val="center"/>
          </w:tcPr>
          <w:p w:rsidR="00DF40E6" w:rsidRPr="008C2EF2" w:rsidP="00FA76F0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57" w:type="pct"/>
            <w:tcBorders>
              <w:top w:val="single" w:sz="4" w:space="0" w:color="auto"/>
            </w:tcBorders>
            <w:vAlign w:val="center"/>
          </w:tcPr>
          <w:p w:rsidR="00DF40E6" w:rsidRPr="008C2EF2" w:rsidP="00FA76F0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Цикл опр</w:t>
            </w:r>
            <w:r w:rsidRPr="008C2EF2">
              <w:rPr>
                <w:rFonts w:ascii="Arial Narrow" w:hAnsi="Arial Narrow"/>
                <w:sz w:val="24"/>
              </w:rPr>
              <w:t>о</w:t>
            </w:r>
            <w:r w:rsidRPr="008C2EF2">
              <w:rPr>
                <w:rFonts w:ascii="Arial Narrow" w:hAnsi="Arial Narrow"/>
                <w:sz w:val="24"/>
              </w:rPr>
              <w:t>са, с</w:t>
            </w:r>
          </w:p>
        </w:tc>
      </w:tr>
      <w:tr w:rsidTr="00D8040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D814CA" w:rsidRPr="008C2EF2" w:rsidP="005D5151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E2120B">
              <w:rPr>
                <w:rFonts w:ascii="Arial Narrow" w:hAnsi="Arial Narrow"/>
                <w:sz w:val="24"/>
              </w:rPr>
              <w:t>302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 w:rsidR="005D5151">
              <w:rPr>
                <w:rFonts w:ascii="Arial Narrow" w:hAnsi="Arial Narrow"/>
                <w:sz w:val="24"/>
              </w:rPr>
              <w:t xml:space="preserve"> </w:t>
            </w:r>
            <w:r w:rsidRPr="008C2EF2">
              <w:rPr>
                <w:rFonts w:ascii="Arial Narrow" w:hAnsi="Arial Narrow"/>
                <w:sz w:val="24"/>
              </w:rPr>
              <w:t>сигнал состояния</w:t>
            </w:r>
          </w:p>
        </w:tc>
        <w:tc>
          <w:tcPr>
            <w:tcW w:w="860" w:type="pct"/>
            <w:vAlign w:val="center"/>
          </w:tcPr>
          <w:p w:rsidR="00D814CA" w:rsidRPr="008C2EF2" w:rsidP="00D814C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8C2EF2">
              <w:rPr>
                <w:rFonts w:ascii="Arial Narrow" w:hAnsi="Arial Narrow"/>
                <w:sz w:val="24"/>
                <w:lang w:val="en-US"/>
              </w:rPr>
              <w:t>302AXU01</w:t>
            </w:r>
          </w:p>
        </w:tc>
        <w:tc>
          <w:tcPr>
            <w:tcW w:w="540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8C2EF2">
              <w:rPr>
                <w:rFonts w:ascii="Arial Narrow" w:hAnsi="Arial Narrow"/>
                <w:sz w:val="24"/>
              </w:rPr>
              <w:t xml:space="preserve"> модуль 1</w:t>
            </w:r>
            <w:r w:rsidRPr="008C2EF2">
              <w:rPr>
                <w:rFonts w:ascii="Arial Narrow" w:hAnsi="Arial Narrow"/>
                <w:sz w:val="24"/>
                <w:lang w:val="en-US"/>
              </w:rPr>
              <w:t>20</w:t>
            </w:r>
            <w:r w:rsidRPr="008C2EF2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463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 xml:space="preserve">125-711; </w:t>
            </w:r>
            <w:r w:rsidRPr="008C2EF2">
              <w:rPr>
                <w:rFonts w:ascii="Arial Narrow" w:hAnsi="Arial Narrow"/>
                <w:sz w:val="24"/>
              </w:rPr>
              <w:t xml:space="preserve">        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125-712</w:t>
            </w:r>
          </w:p>
        </w:tc>
        <w:tc>
          <w:tcPr>
            <w:tcW w:w="51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RS</w:t>
            </w:r>
            <w:r w:rsidRPr="008C2EF2">
              <w:rPr>
                <w:rFonts w:ascii="Arial Narrow" w:hAnsi="Arial Narrow"/>
                <w:sz w:val="24"/>
              </w:rPr>
              <w:t>-485/</w:t>
              <w:br/>
            </w:r>
            <w:r w:rsidRPr="008C2EF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927" w:type="pct"/>
            <w:vAlign w:val="center"/>
          </w:tcPr>
          <w:p w:rsidR="00D814CA" w:rsidRPr="008C2EF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Блок 120-AM1(7/36) -                           частотный преобразователь</w:t>
            </w:r>
          </w:p>
        </w:tc>
        <w:tc>
          <w:tcPr>
            <w:tcW w:w="361" w:type="pct"/>
            <w:vAlign w:val="center"/>
          </w:tcPr>
          <w:p w:rsidR="00D814CA" w:rsidRPr="008C2EF2" w:rsidP="00DF40E6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57" w:type="pct"/>
            <w:vAlign w:val="center"/>
          </w:tcPr>
          <w:p w:rsidR="00D814CA" w:rsidRPr="008C2EF2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0,5</w:t>
            </w:r>
          </w:p>
        </w:tc>
      </w:tr>
      <w:tr w:rsidTr="00D8040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D814CA" w:rsidRPr="008C2EF2" w:rsidP="00E2120B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E2120B">
              <w:rPr>
                <w:rFonts w:ascii="Arial Narrow" w:hAnsi="Arial Narrow"/>
                <w:sz w:val="24"/>
              </w:rPr>
              <w:t>303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 w:rsidR="00E2120B">
              <w:rPr>
                <w:rFonts w:ascii="Arial Narrow" w:hAnsi="Arial Narrow"/>
                <w:sz w:val="24"/>
              </w:rPr>
              <w:t xml:space="preserve"> </w:t>
            </w:r>
            <w:r w:rsidRPr="008C2EF2">
              <w:rPr>
                <w:rFonts w:ascii="Arial Narrow" w:hAnsi="Arial Narrow"/>
                <w:sz w:val="24"/>
              </w:rPr>
              <w:t>сигнал состояния</w:t>
            </w:r>
          </w:p>
        </w:tc>
        <w:tc>
          <w:tcPr>
            <w:tcW w:w="860" w:type="pct"/>
            <w:vAlign w:val="center"/>
          </w:tcPr>
          <w:p w:rsidR="00D814CA" w:rsidRPr="008C2EF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8C2EF2">
              <w:rPr>
                <w:rFonts w:ascii="Arial Narrow" w:hAnsi="Arial Narrow"/>
                <w:sz w:val="24"/>
                <w:lang w:val="en-US"/>
              </w:rPr>
              <w:t>303AXU01</w:t>
            </w:r>
          </w:p>
        </w:tc>
        <w:tc>
          <w:tcPr>
            <w:tcW w:w="540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8C2EF2">
              <w:rPr>
                <w:rFonts w:ascii="Arial Narrow" w:hAnsi="Arial Narrow"/>
                <w:sz w:val="24"/>
              </w:rPr>
              <w:t xml:space="preserve"> модуль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120</w:t>
            </w:r>
            <w:r w:rsidRPr="008C2EF2">
              <w:rPr>
                <w:rFonts w:ascii="Arial Narrow" w:hAnsi="Arial Narrow"/>
                <w:sz w:val="24"/>
              </w:rPr>
              <w:t>-X</w:t>
            </w:r>
            <w:r w:rsidRPr="008C2E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63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 xml:space="preserve">125-721; </w:t>
            </w:r>
            <w:r w:rsidRPr="008C2EF2">
              <w:rPr>
                <w:rFonts w:ascii="Arial Narrow" w:hAnsi="Arial Narrow"/>
                <w:sz w:val="24"/>
              </w:rPr>
              <w:t xml:space="preserve">        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125-722</w:t>
            </w:r>
          </w:p>
        </w:tc>
        <w:tc>
          <w:tcPr>
            <w:tcW w:w="51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RS</w:t>
            </w:r>
            <w:r w:rsidRPr="008C2EF2">
              <w:rPr>
                <w:rFonts w:ascii="Arial Narrow" w:hAnsi="Arial Narrow"/>
                <w:sz w:val="24"/>
              </w:rPr>
              <w:t>-485/</w:t>
              <w:br/>
            </w:r>
            <w:r w:rsidRPr="008C2EF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92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Блок 120-AM1(7/36) -                           частотный преобразователь</w:t>
            </w:r>
          </w:p>
        </w:tc>
        <w:tc>
          <w:tcPr>
            <w:tcW w:w="361" w:type="pct"/>
            <w:vAlign w:val="center"/>
          </w:tcPr>
          <w:p w:rsidR="00D814CA" w:rsidRPr="008C2EF2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U21</w:t>
            </w:r>
          </w:p>
        </w:tc>
        <w:tc>
          <w:tcPr>
            <w:tcW w:w="257" w:type="pct"/>
            <w:vAlign w:val="center"/>
          </w:tcPr>
          <w:p w:rsidR="00D814CA" w:rsidRPr="008C2EF2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0,5</w:t>
            </w:r>
          </w:p>
        </w:tc>
      </w:tr>
      <w:tr w:rsidTr="00D8040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D814CA" w:rsidRPr="008C2EF2" w:rsidP="00E2120B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E2120B">
              <w:rPr>
                <w:rFonts w:ascii="Arial Narrow" w:hAnsi="Arial Narrow"/>
                <w:sz w:val="24"/>
              </w:rPr>
              <w:t>313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 w:rsidR="00E2120B">
              <w:rPr>
                <w:rFonts w:ascii="Arial Narrow" w:hAnsi="Arial Narrow"/>
                <w:sz w:val="24"/>
              </w:rPr>
              <w:t xml:space="preserve"> </w:t>
            </w:r>
            <w:r w:rsidRPr="008C2EF2">
              <w:rPr>
                <w:rFonts w:ascii="Arial Narrow" w:hAnsi="Arial Narrow"/>
                <w:sz w:val="24"/>
              </w:rPr>
              <w:t>сигнал состояния</w:t>
            </w:r>
          </w:p>
        </w:tc>
        <w:tc>
          <w:tcPr>
            <w:tcW w:w="860" w:type="pct"/>
            <w:vAlign w:val="center"/>
          </w:tcPr>
          <w:p w:rsidR="00D814CA" w:rsidRPr="008C2EF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8C2EF2">
              <w:rPr>
                <w:rFonts w:ascii="Arial Narrow" w:hAnsi="Arial Narrow"/>
                <w:sz w:val="24"/>
                <w:lang w:val="en-US"/>
              </w:rPr>
              <w:t>313AXU01</w:t>
            </w:r>
          </w:p>
        </w:tc>
        <w:tc>
          <w:tcPr>
            <w:tcW w:w="540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8C2EF2">
              <w:rPr>
                <w:rFonts w:ascii="Arial Narrow" w:hAnsi="Arial Narrow"/>
                <w:sz w:val="24"/>
              </w:rPr>
              <w:t xml:space="preserve"> модуль 1</w:t>
            </w:r>
            <w:r w:rsidRPr="008C2EF2">
              <w:rPr>
                <w:rFonts w:ascii="Arial Narrow" w:hAnsi="Arial Narrow"/>
                <w:sz w:val="24"/>
                <w:lang w:val="en-US"/>
              </w:rPr>
              <w:t>21</w:t>
            </w:r>
            <w:r w:rsidRPr="008C2EF2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463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 xml:space="preserve">120-702; </w:t>
            </w:r>
            <w:r w:rsidRPr="008C2EF2">
              <w:rPr>
                <w:rFonts w:ascii="Arial Narrow" w:hAnsi="Arial Narrow"/>
                <w:sz w:val="24"/>
              </w:rPr>
              <w:t xml:space="preserve">        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120-703</w:t>
            </w:r>
          </w:p>
        </w:tc>
        <w:tc>
          <w:tcPr>
            <w:tcW w:w="51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RS</w:t>
            </w:r>
            <w:r w:rsidRPr="008C2EF2">
              <w:rPr>
                <w:rFonts w:ascii="Arial Narrow" w:hAnsi="Arial Narrow"/>
                <w:sz w:val="24"/>
              </w:rPr>
              <w:t>-485/</w:t>
              <w:br/>
            </w:r>
            <w:r w:rsidRPr="008C2EF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927" w:type="pct"/>
            <w:vAlign w:val="center"/>
          </w:tcPr>
          <w:p w:rsidR="00D814CA" w:rsidRPr="008C2EF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Блок 121-AM1(7/72) -                           частотный преобразователь </w:t>
            </w:r>
          </w:p>
        </w:tc>
        <w:tc>
          <w:tcPr>
            <w:tcW w:w="361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57" w:type="pct"/>
            <w:vAlign w:val="center"/>
          </w:tcPr>
          <w:p w:rsidR="00D814CA" w:rsidRPr="008C2EF2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0,5</w:t>
            </w:r>
          </w:p>
        </w:tc>
      </w:tr>
      <w:tr w:rsidTr="00D8040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D814CA" w:rsidRPr="008C2EF2" w:rsidP="00E2120B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E2120B">
              <w:rPr>
                <w:rFonts w:ascii="Arial Narrow" w:hAnsi="Arial Narrow"/>
                <w:sz w:val="24"/>
              </w:rPr>
              <w:t>314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 w:rsidR="00E2120B">
              <w:rPr>
                <w:rFonts w:ascii="Arial Narrow" w:hAnsi="Arial Narrow"/>
                <w:sz w:val="24"/>
              </w:rPr>
              <w:t xml:space="preserve"> </w:t>
            </w:r>
            <w:r w:rsidRPr="008C2EF2">
              <w:rPr>
                <w:rFonts w:ascii="Arial Narrow" w:hAnsi="Arial Narrow"/>
                <w:sz w:val="24"/>
              </w:rPr>
              <w:t>сигнал состояния</w:t>
            </w:r>
          </w:p>
        </w:tc>
        <w:tc>
          <w:tcPr>
            <w:tcW w:w="860" w:type="pct"/>
            <w:vAlign w:val="center"/>
          </w:tcPr>
          <w:p w:rsidR="00D814CA" w:rsidRPr="008C2EF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8C2EF2">
              <w:rPr>
                <w:rFonts w:ascii="Arial Narrow" w:hAnsi="Arial Narrow"/>
                <w:sz w:val="24"/>
                <w:lang w:val="en-US"/>
              </w:rPr>
              <w:t>314AXU01</w:t>
            </w:r>
          </w:p>
        </w:tc>
        <w:tc>
          <w:tcPr>
            <w:tcW w:w="540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8C2EF2">
              <w:rPr>
                <w:rFonts w:ascii="Arial Narrow" w:hAnsi="Arial Narrow"/>
                <w:sz w:val="24"/>
              </w:rPr>
              <w:t xml:space="preserve"> модуль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121</w:t>
            </w:r>
            <w:r w:rsidRPr="008C2EF2">
              <w:rPr>
                <w:rFonts w:ascii="Arial Narrow" w:hAnsi="Arial Narrow"/>
                <w:sz w:val="24"/>
              </w:rPr>
              <w:t>-X</w:t>
            </w:r>
            <w:r w:rsidRPr="008C2E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63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 xml:space="preserve">120-706; </w:t>
            </w:r>
            <w:r w:rsidRPr="008C2EF2">
              <w:rPr>
                <w:rFonts w:ascii="Arial Narrow" w:hAnsi="Arial Narrow"/>
                <w:sz w:val="24"/>
              </w:rPr>
              <w:t xml:space="preserve">        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120-707</w:t>
            </w:r>
          </w:p>
        </w:tc>
        <w:tc>
          <w:tcPr>
            <w:tcW w:w="51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RS</w:t>
            </w:r>
            <w:r w:rsidRPr="008C2EF2">
              <w:rPr>
                <w:rFonts w:ascii="Arial Narrow" w:hAnsi="Arial Narrow"/>
                <w:sz w:val="24"/>
              </w:rPr>
              <w:t>-485/</w:t>
              <w:br/>
            </w:r>
            <w:r w:rsidRPr="008C2EF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927" w:type="pct"/>
            <w:vAlign w:val="center"/>
          </w:tcPr>
          <w:p w:rsidR="00D814CA" w:rsidRPr="008C2EF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Блок 121-AM1(7/72) -                           частотный преобразователь </w:t>
            </w:r>
          </w:p>
        </w:tc>
        <w:tc>
          <w:tcPr>
            <w:tcW w:w="361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U21</w:t>
            </w:r>
          </w:p>
        </w:tc>
        <w:tc>
          <w:tcPr>
            <w:tcW w:w="257" w:type="pct"/>
            <w:vAlign w:val="center"/>
          </w:tcPr>
          <w:p w:rsidR="00D814CA" w:rsidRPr="008C2EF2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0,5</w:t>
            </w:r>
          </w:p>
        </w:tc>
      </w:tr>
      <w:tr w:rsidTr="00D8040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D814CA" w:rsidRPr="008C2EF2" w:rsidP="00E2120B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E2120B">
              <w:rPr>
                <w:rFonts w:ascii="Arial Narrow" w:hAnsi="Arial Narrow"/>
                <w:sz w:val="24"/>
              </w:rPr>
              <w:t>442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 w:rsidR="00E2120B">
              <w:rPr>
                <w:rFonts w:ascii="Arial Narrow" w:hAnsi="Arial Narrow"/>
                <w:sz w:val="24"/>
              </w:rPr>
              <w:t xml:space="preserve"> </w:t>
            </w:r>
            <w:r w:rsidRPr="008C2EF2">
              <w:rPr>
                <w:rFonts w:ascii="Arial Narrow" w:hAnsi="Arial Narrow"/>
                <w:sz w:val="24"/>
              </w:rPr>
              <w:t>сигнал состояния</w:t>
            </w:r>
          </w:p>
        </w:tc>
        <w:tc>
          <w:tcPr>
            <w:tcW w:w="860" w:type="pct"/>
            <w:vAlign w:val="center"/>
          </w:tcPr>
          <w:p w:rsidR="00D814CA" w:rsidRPr="008C2EF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8C2EF2">
              <w:rPr>
                <w:rFonts w:ascii="Arial Narrow" w:hAnsi="Arial Narrow"/>
                <w:sz w:val="24"/>
                <w:lang w:val="en-US"/>
              </w:rPr>
              <w:t>442AXU01</w:t>
            </w:r>
          </w:p>
        </w:tc>
        <w:tc>
          <w:tcPr>
            <w:tcW w:w="540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8C2EF2">
              <w:rPr>
                <w:rFonts w:ascii="Arial Narrow" w:hAnsi="Arial Narrow"/>
                <w:sz w:val="24"/>
              </w:rPr>
              <w:t xml:space="preserve"> модуль 1</w:t>
            </w:r>
            <w:r w:rsidRPr="008C2EF2">
              <w:rPr>
                <w:rFonts w:ascii="Arial Narrow" w:hAnsi="Arial Narrow"/>
                <w:sz w:val="24"/>
                <w:lang w:val="en-US"/>
              </w:rPr>
              <w:t>22</w:t>
            </w:r>
            <w:r w:rsidRPr="008C2EF2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463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 xml:space="preserve">121-702; </w:t>
            </w:r>
            <w:r w:rsidRPr="008C2EF2">
              <w:rPr>
                <w:rFonts w:ascii="Arial Narrow" w:hAnsi="Arial Narrow"/>
                <w:sz w:val="24"/>
              </w:rPr>
              <w:t xml:space="preserve">        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121-703</w:t>
            </w:r>
          </w:p>
        </w:tc>
        <w:tc>
          <w:tcPr>
            <w:tcW w:w="51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RS</w:t>
            </w:r>
            <w:r w:rsidRPr="008C2EF2">
              <w:rPr>
                <w:rFonts w:ascii="Arial Narrow" w:hAnsi="Arial Narrow"/>
                <w:sz w:val="24"/>
              </w:rPr>
              <w:t>-485/</w:t>
              <w:br/>
            </w:r>
            <w:r w:rsidRPr="008C2EF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927" w:type="pct"/>
            <w:vAlign w:val="center"/>
          </w:tcPr>
          <w:p w:rsidR="00D814CA" w:rsidRPr="008C2EF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Блок 122-AM1(8/36) -                           частотный преобразователь </w:t>
            </w:r>
          </w:p>
        </w:tc>
        <w:tc>
          <w:tcPr>
            <w:tcW w:w="361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57" w:type="pct"/>
            <w:vAlign w:val="center"/>
          </w:tcPr>
          <w:p w:rsidR="00D814CA" w:rsidRPr="008C2EF2" w:rsidP="00FA76F0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0,5</w:t>
            </w:r>
          </w:p>
        </w:tc>
      </w:tr>
      <w:tr w:rsidTr="00D8040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D814CA" w:rsidRPr="008C2EF2" w:rsidP="00E2120B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E2120B">
              <w:rPr>
                <w:rFonts w:ascii="Arial Narrow" w:hAnsi="Arial Narrow"/>
                <w:sz w:val="24"/>
              </w:rPr>
              <w:t>443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 w:rsidR="00E2120B">
              <w:rPr>
                <w:rFonts w:ascii="Arial Narrow" w:hAnsi="Arial Narrow"/>
                <w:sz w:val="24"/>
              </w:rPr>
              <w:t xml:space="preserve"> </w:t>
            </w:r>
            <w:r w:rsidRPr="008C2EF2">
              <w:rPr>
                <w:rFonts w:ascii="Arial Narrow" w:hAnsi="Arial Narrow"/>
                <w:sz w:val="24"/>
              </w:rPr>
              <w:t>сигнал состояния</w:t>
            </w:r>
          </w:p>
        </w:tc>
        <w:tc>
          <w:tcPr>
            <w:tcW w:w="860" w:type="pct"/>
            <w:vAlign w:val="center"/>
          </w:tcPr>
          <w:p w:rsidR="00D814CA" w:rsidRPr="008C2EF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8C2EF2">
              <w:rPr>
                <w:rFonts w:ascii="Arial Narrow" w:hAnsi="Arial Narrow"/>
                <w:sz w:val="24"/>
                <w:lang w:val="en-US"/>
              </w:rPr>
              <w:t>443AXU01</w:t>
            </w:r>
          </w:p>
        </w:tc>
        <w:tc>
          <w:tcPr>
            <w:tcW w:w="540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8C2EF2">
              <w:rPr>
                <w:rFonts w:ascii="Arial Narrow" w:hAnsi="Arial Narrow"/>
                <w:sz w:val="24"/>
              </w:rPr>
              <w:t xml:space="preserve"> модуль 1</w:t>
            </w:r>
            <w:r w:rsidRPr="008C2EF2">
              <w:rPr>
                <w:rFonts w:ascii="Arial Narrow" w:hAnsi="Arial Narrow"/>
                <w:sz w:val="24"/>
                <w:lang w:val="en-US"/>
              </w:rPr>
              <w:t>22</w:t>
            </w:r>
            <w:r w:rsidRPr="008C2EF2">
              <w:rPr>
                <w:rFonts w:ascii="Arial Narrow" w:hAnsi="Arial Narrow"/>
                <w:sz w:val="24"/>
              </w:rPr>
              <w:t>-X</w:t>
            </w:r>
            <w:r w:rsidRPr="008C2E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63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 xml:space="preserve">121-706; </w:t>
            </w:r>
            <w:r w:rsidRPr="008C2EF2">
              <w:rPr>
                <w:rFonts w:ascii="Arial Narrow" w:hAnsi="Arial Narrow"/>
                <w:sz w:val="24"/>
              </w:rPr>
              <w:t xml:space="preserve">        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121-707</w:t>
            </w:r>
          </w:p>
        </w:tc>
        <w:tc>
          <w:tcPr>
            <w:tcW w:w="51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RS</w:t>
            </w:r>
            <w:r w:rsidRPr="008C2EF2">
              <w:rPr>
                <w:rFonts w:ascii="Arial Narrow" w:hAnsi="Arial Narrow"/>
                <w:sz w:val="24"/>
              </w:rPr>
              <w:t>-485/</w:t>
              <w:br/>
            </w:r>
            <w:r w:rsidRPr="008C2EF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927" w:type="pct"/>
            <w:vAlign w:val="center"/>
          </w:tcPr>
          <w:p w:rsidR="00D814CA" w:rsidRPr="008C2EF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Блок 122-AM1(8/36) -                           частотный преобразователь</w:t>
            </w:r>
          </w:p>
        </w:tc>
        <w:tc>
          <w:tcPr>
            <w:tcW w:w="361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U21</w:t>
            </w:r>
          </w:p>
        </w:tc>
        <w:tc>
          <w:tcPr>
            <w:tcW w:w="257" w:type="pct"/>
            <w:vAlign w:val="center"/>
          </w:tcPr>
          <w:p w:rsidR="00D814CA" w:rsidRPr="008C2EF2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0,5</w:t>
            </w:r>
          </w:p>
        </w:tc>
      </w:tr>
      <w:tr w:rsidTr="00D8040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D814CA" w:rsidRPr="008C2EF2" w:rsidP="00E2120B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E2120B">
              <w:rPr>
                <w:rFonts w:ascii="Arial Narrow" w:hAnsi="Arial Narrow"/>
                <w:sz w:val="24"/>
              </w:rPr>
              <w:t>444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 w:rsidR="00E2120B">
              <w:rPr>
                <w:rFonts w:ascii="Arial Narrow" w:hAnsi="Arial Narrow"/>
                <w:sz w:val="24"/>
              </w:rPr>
              <w:t xml:space="preserve"> </w:t>
            </w:r>
            <w:r w:rsidRPr="008C2EF2">
              <w:rPr>
                <w:rFonts w:ascii="Arial Narrow" w:hAnsi="Arial Narrow"/>
                <w:sz w:val="24"/>
              </w:rPr>
              <w:t>сигнал состояния</w:t>
            </w:r>
          </w:p>
        </w:tc>
        <w:tc>
          <w:tcPr>
            <w:tcW w:w="860" w:type="pct"/>
            <w:vAlign w:val="center"/>
          </w:tcPr>
          <w:p w:rsidR="00D814CA" w:rsidRPr="008C2EF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8C2EF2">
              <w:rPr>
                <w:rFonts w:ascii="Arial Narrow" w:hAnsi="Arial Narrow"/>
                <w:sz w:val="24"/>
                <w:lang w:val="en-US"/>
              </w:rPr>
              <w:t>444AXU01</w:t>
            </w:r>
          </w:p>
        </w:tc>
        <w:tc>
          <w:tcPr>
            <w:tcW w:w="540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8C2EF2">
              <w:rPr>
                <w:rFonts w:ascii="Arial Narrow" w:hAnsi="Arial Narrow"/>
                <w:sz w:val="24"/>
              </w:rPr>
              <w:t xml:space="preserve"> модуль 1</w:t>
            </w:r>
            <w:r w:rsidRPr="008C2EF2">
              <w:rPr>
                <w:rFonts w:ascii="Arial Narrow" w:hAnsi="Arial Narrow"/>
                <w:sz w:val="24"/>
                <w:lang w:val="en-US"/>
              </w:rPr>
              <w:t>23</w:t>
            </w:r>
            <w:r w:rsidRPr="008C2EF2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463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 xml:space="preserve">122-702; </w:t>
            </w:r>
            <w:r w:rsidRPr="008C2EF2">
              <w:rPr>
                <w:rFonts w:ascii="Arial Narrow" w:hAnsi="Arial Narrow"/>
                <w:sz w:val="24"/>
              </w:rPr>
              <w:t xml:space="preserve">        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122-703</w:t>
            </w:r>
          </w:p>
        </w:tc>
        <w:tc>
          <w:tcPr>
            <w:tcW w:w="51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RS</w:t>
            </w:r>
            <w:r w:rsidRPr="008C2EF2">
              <w:rPr>
                <w:rFonts w:ascii="Arial Narrow" w:hAnsi="Arial Narrow"/>
                <w:sz w:val="24"/>
              </w:rPr>
              <w:t>-485/</w:t>
              <w:br/>
            </w:r>
            <w:r w:rsidRPr="008C2EF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927" w:type="pct"/>
            <w:vAlign w:val="center"/>
          </w:tcPr>
          <w:p w:rsidR="00D814CA" w:rsidRPr="008C2EF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Блок 123-AM1(8/72) -                           частотный преобразователь </w:t>
            </w:r>
          </w:p>
        </w:tc>
        <w:tc>
          <w:tcPr>
            <w:tcW w:w="361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U11</w:t>
            </w:r>
          </w:p>
        </w:tc>
        <w:tc>
          <w:tcPr>
            <w:tcW w:w="257" w:type="pct"/>
            <w:vAlign w:val="center"/>
          </w:tcPr>
          <w:p w:rsidR="00D814CA" w:rsidRPr="008C2EF2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0,5</w:t>
            </w:r>
          </w:p>
        </w:tc>
      </w:tr>
      <w:tr w:rsidTr="00D80401">
        <w:tblPrEx>
          <w:tblW w:w="13749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74" w:type="pct"/>
            <w:vAlign w:val="center"/>
          </w:tcPr>
          <w:p w:rsidR="00D814CA" w:rsidRPr="008C2EF2" w:rsidP="00E2120B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F80486">
              <w:rPr>
                <w:rFonts w:ascii="Arial Narrow" w:hAnsi="Arial Narrow"/>
                <w:sz w:val="24"/>
              </w:rPr>
              <w:t>445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 w:rsidR="00E2120B">
              <w:rPr>
                <w:rFonts w:ascii="Arial Narrow" w:hAnsi="Arial Narrow"/>
                <w:sz w:val="24"/>
              </w:rPr>
              <w:t xml:space="preserve"> </w:t>
            </w:r>
            <w:r w:rsidRPr="008C2EF2">
              <w:rPr>
                <w:rFonts w:ascii="Arial Narrow" w:hAnsi="Arial Narrow"/>
                <w:sz w:val="24"/>
              </w:rPr>
              <w:t>сигнал состояния</w:t>
            </w:r>
          </w:p>
        </w:tc>
        <w:tc>
          <w:tcPr>
            <w:tcW w:w="860" w:type="pct"/>
            <w:vAlign w:val="center"/>
          </w:tcPr>
          <w:p w:rsidR="00D814CA" w:rsidRPr="008C2EF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8C2EF2">
              <w:rPr>
                <w:rFonts w:ascii="Arial Narrow" w:hAnsi="Arial Narrow"/>
                <w:sz w:val="24"/>
                <w:lang w:val="en-US"/>
              </w:rPr>
              <w:t>445AXU01</w:t>
            </w:r>
          </w:p>
        </w:tc>
        <w:tc>
          <w:tcPr>
            <w:tcW w:w="540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8C2EF2">
              <w:rPr>
                <w:rFonts w:ascii="Arial Narrow" w:hAnsi="Arial Narrow"/>
                <w:sz w:val="24"/>
              </w:rPr>
              <w:t xml:space="preserve"> модуль 1</w:t>
            </w:r>
            <w:r w:rsidRPr="008C2EF2">
              <w:rPr>
                <w:rFonts w:ascii="Arial Narrow" w:hAnsi="Arial Narrow"/>
                <w:sz w:val="24"/>
                <w:lang w:val="en-US"/>
              </w:rPr>
              <w:t>23</w:t>
            </w:r>
            <w:r w:rsidRPr="008C2EF2">
              <w:rPr>
                <w:rFonts w:ascii="Arial Narrow" w:hAnsi="Arial Narrow"/>
                <w:sz w:val="24"/>
              </w:rPr>
              <w:t>-X</w:t>
            </w:r>
            <w:r w:rsidRPr="008C2EF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63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 xml:space="preserve">122-706; </w:t>
            </w:r>
            <w:r w:rsidRPr="008C2EF2">
              <w:rPr>
                <w:rFonts w:ascii="Arial Narrow" w:hAnsi="Arial Narrow"/>
                <w:sz w:val="24"/>
              </w:rPr>
              <w:t xml:space="preserve">        </w:t>
            </w:r>
            <w:r w:rsidRPr="008C2EF2">
              <w:rPr>
                <w:rFonts w:ascii="Arial Narrow" w:hAnsi="Arial Narrow"/>
                <w:sz w:val="24"/>
                <w:lang w:val="en-US"/>
              </w:rPr>
              <w:t>122-707</w:t>
            </w:r>
          </w:p>
        </w:tc>
        <w:tc>
          <w:tcPr>
            <w:tcW w:w="517" w:type="pct"/>
            <w:vAlign w:val="center"/>
          </w:tcPr>
          <w:p w:rsidR="00D814CA" w:rsidRPr="008C2EF2" w:rsidP="00EE311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RS</w:t>
            </w:r>
            <w:r w:rsidRPr="008C2EF2">
              <w:rPr>
                <w:rFonts w:ascii="Arial Narrow" w:hAnsi="Arial Narrow"/>
                <w:sz w:val="24"/>
              </w:rPr>
              <w:t>-485/</w:t>
              <w:br/>
            </w:r>
            <w:r w:rsidRPr="008C2EF2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927" w:type="pct"/>
            <w:vAlign w:val="center"/>
          </w:tcPr>
          <w:p w:rsidR="00D814CA" w:rsidRPr="008C2EF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Блок 123-AM1(8/72) -                           частотный преобразователь </w:t>
            </w:r>
          </w:p>
        </w:tc>
        <w:tc>
          <w:tcPr>
            <w:tcW w:w="361" w:type="pct"/>
            <w:vAlign w:val="center"/>
          </w:tcPr>
          <w:p w:rsidR="00D814CA" w:rsidRPr="008C2EF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U21</w:t>
            </w:r>
          </w:p>
        </w:tc>
        <w:tc>
          <w:tcPr>
            <w:tcW w:w="257" w:type="pct"/>
            <w:vAlign w:val="center"/>
          </w:tcPr>
          <w:p w:rsidR="00D814CA" w:rsidRPr="008C2EF2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>0,5</w:t>
            </w:r>
          </w:p>
        </w:tc>
      </w:tr>
    </w:tbl>
    <w:p w:rsidR="00A4407D">
      <w:r>
        <w:br w:type="page"/>
      </w:r>
    </w:p>
    <w:tbl>
      <w:tblPr>
        <w:tblStyle w:val="TableNormal"/>
        <w:tblW w:w="13613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954"/>
        <w:gridCol w:w="2363"/>
        <w:gridCol w:w="1486"/>
        <w:gridCol w:w="1277"/>
        <w:gridCol w:w="1421"/>
        <w:gridCol w:w="2410"/>
        <w:gridCol w:w="991"/>
        <w:gridCol w:w="711"/>
      </w:tblGrid>
      <w:tr w:rsidTr="00014175">
        <w:tblPrEx>
          <w:tblW w:w="13613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407D" w:rsidRPr="00A4407D" w:rsidP="00FA76F0">
            <w:pPr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Продолжение таблицы 4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A4407D" w:rsidP="00FB5E4C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A4407D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68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A4407D" w:rsidP="00FB5E4C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="0033474A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54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F40E6" w:rsidRPr="00A4407D" w:rsidP="00FB5E4C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Модуль </w:t>
            </w:r>
          </w:p>
        </w:tc>
        <w:tc>
          <w:tcPr>
            <w:tcW w:w="4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F40E6" w:rsidRPr="00A4407D" w:rsidP="00FB5E4C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Номер провода</w:t>
            </w:r>
          </w:p>
        </w:tc>
        <w:tc>
          <w:tcPr>
            <w:tcW w:w="522" w:type="pct"/>
            <w:tcBorders>
              <w:top w:val="single" w:sz="4" w:space="0" w:color="auto"/>
            </w:tcBorders>
            <w:vAlign w:val="center"/>
          </w:tcPr>
          <w:p w:rsidR="00DF40E6" w:rsidRPr="00A4407D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885" w:type="pct"/>
            <w:tcBorders>
              <w:top w:val="single" w:sz="4" w:space="0" w:color="auto"/>
            </w:tcBorders>
            <w:vAlign w:val="center"/>
          </w:tcPr>
          <w:p w:rsidR="00DF40E6" w:rsidRPr="00A4407D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Источник с</w:t>
            </w:r>
            <w:r w:rsidRPr="00A4407D">
              <w:rPr>
                <w:rFonts w:ascii="Arial Narrow" w:hAnsi="Arial Narrow"/>
                <w:sz w:val="24"/>
                <w:lang w:val="en-US"/>
              </w:rPr>
              <w:t>и</w:t>
            </w:r>
            <w:r w:rsidRPr="00A4407D">
              <w:rPr>
                <w:rFonts w:ascii="Arial Narrow" w:hAnsi="Arial Narrow"/>
                <w:sz w:val="24"/>
              </w:rPr>
              <w:t>гнала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center"/>
          </w:tcPr>
          <w:p w:rsidR="00DF40E6" w:rsidRPr="00A4407D" w:rsidP="00FB5E4C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Поз. обозначе-ние</w:t>
            </w: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:rsidR="00DF40E6" w:rsidRPr="00A4407D" w:rsidP="00FB5E4C">
            <w:pPr>
              <w:ind w:left="-31" w:right="-25"/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Цикл опр</w:t>
            </w:r>
            <w:r w:rsidRPr="00A4407D">
              <w:rPr>
                <w:rFonts w:ascii="Arial Narrow" w:hAnsi="Arial Narrow"/>
                <w:sz w:val="24"/>
              </w:rPr>
              <w:t>о</w:t>
            </w:r>
            <w:r w:rsidRPr="00A4407D">
              <w:rPr>
                <w:rFonts w:ascii="Arial Narrow" w:hAnsi="Arial Narrow"/>
                <w:sz w:val="24"/>
              </w:rPr>
              <w:t>са, с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814CA" w:rsidRPr="00DC0B42" w:rsidP="005D5151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5D5151">
              <w:rPr>
                <w:rFonts w:ascii="Arial Narrow" w:hAnsi="Arial Narrow"/>
                <w:sz w:val="24"/>
              </w:rPr>
              <w:t>333</w:t>
            </w:r>
            <w:r w:rsidRPr="00DC0B42">
              <w:rPr>
                <w:rFonts w:ascii="Arial Narrow" w:hAnsi="Arial Narrow"/>
                <w:sz w:val="24"/>
                <w:lang w:val="en-US"/>
              </w:rPr>
              <w:t>A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 w:rsidR="005D5151">
              <w:rPr>
                <w:rFonts w:ascii="Arial Narrow" w:hAnsi="Arial Narrow"/>
                <w:sz w:val="24"/>
              </w:rPr>
              <w:t xml:space="preserve"> </w:t>
            </w:r>
            <w:r w:rsidRPr="00DC0B42">
              <w:rPr>
                <w:rFonts w:ascii="Arial Narrow" w:hAnsi="Arial Narrow"/>
                <w:sz w:val="24"/>
              </w:rPr>
              <w:t xml:space="preserve">сигнал </w:t>
            </w:r>
            <w:r>
              <w:rPr>
                <w:rFonts w:ascii="Arial Narrow" w:hAnsi="Arial Narrow"/>
                <w:sz w:val="24"/>
              </w:rPr>
              <w:t>состояния</w:t>
            </w:r>
          </w:p>
        </w:tc>
        <w:tc>
          <w:tcPr>
            <w:tcW w:w="868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814CA" w:rsidRPr="00DC0B4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DC0B42">
              <w:rPr>
                <w:rFonts w:ascii="Arial Narrow" w:hAnsi="Arial Narrow"/>
                <w:sz w:val="24"/>
                <w:lang w:val="en-US"/>
              </w:rPr>
              <w:t>333A</w:t>
            </w:r>
            <w:r>
              <w:rPr>
                <w:rFonts w:ascii="Arial Narrow" w:hAnsi="Arial Narrow"/>
                <w:sz w:val="24"/>
                <w:lang w:val="en-US"/>
              </w:rPr>
              <w:t>XU01</w:t>
            </w:r>
          </w:p>
        </w:tc>
        <w:tc>
          <w:tcPr>
            <w:tcW w:w="54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D814CA" w:rsidRPr="00DC0B4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DC0B42">
              <w:rPr>
                <w:rFonts w:ascii="Arial Narrow" w:hAnsi="Arial Narrow"/>
                <w:sz w:val="24"/>
              </w:rPr>
              <w:t xml:space="preserve"> модуль 1</w:t>
            </w:r>
            <w:r w:rsidRPr="00DC0B42">
              <w:rPr>
                <w:rFonts w:ascii="Arial Narrow" w:hAnsi="Arial Narrow"/>
                <w:sz w:val="24"/>
                <w:lang w:val="en-US"/>
              </w:rPr>
              <w:t>24</w:t>
            </w:r>
            <w:r w:rsidRPr="00DC0B42">
              <w:rPr>
                <w:rFonts w:ascii="Arial Narrow" w:hAnsi="Arial Narrow"/>
                <w:sz w:val="24"/>
              </w:rPr>
              <w:t>-X1</w:t>
            </w:r>
          </w:p>
        </w:tc>
        <w:tc>
          <w:tcPr>
            <w:tcW w:w="46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814CA" w:rsidRPr="00DC0B4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 xml:space="preserve">123-702;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123-703</w:t>
            </w:r>
          </w:p>
        </w:tc>
        <w:tc>
          <w:tcPr>
            <w:tcW w:w="522" w:type="pct"/>
            <w:tcBorders>
              <w:top w:val="single" w:sz="4" w:space="0" w:color="auto"/>
            </w:tcBorders>
            <w:vAlign w:val="center"/>
          </w:tcPr>
          <w:p w:rsidR="00D814CA" w:rsidRPr="005A33BC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 w:rsidRPr="005A33BC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885" w:type="pct"/>
            <w:tcBorders>
              <w:top w:val="single" w:sz="4" w:space="0" w:color="auto"/>
            </w:tcBorders>
            <w:vAlign w:val="center"/>
          </w:tcPr>
          <w:p w:rsidR="00D814CA" w:rsidRPr="00DC0B4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Блок 124-AM1(9/36) -                           частотный преобразователь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center"/>
          </w:tcPr>
          <w:p w:rsidR="00D814CA" w:rsidRPr="00A4407D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U1</w:t>
            </w:r>
            <w:r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:rsidR="00D814CA" w:rsidRPr="00A4407D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0,5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D814CA" w:rsidRPr="00DC0B42" w:rsidP="005D5151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5D5151">
              <w:rPr>
                <w:rFonts w:ascii="Arial Narrow" w:hAnsi="Arial Narrow"/>
                <w:sz w:val="24"/>
              </w:rPr>
              <w:t>446</w:t>
            </w:r>
            <w:r w:rsidRPr="00DC0B42">
              <w:rPr>
                <w:rFonts w:ascii="Arial Narrow" w:hAnsi="Arial Narrow"/>
                <w:sz w:val="24"/>
                <w:lang w:val="en-US"/>
              </w:rPr>
              <w:t>A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 w:rsidR="005D5151">
              <w:rPr>
                <w:rFonts w:ascii="Arial Narrow" w:hAnsi="Arial Narrow"/>
                <w:sz w:val="24"/>
              </w:rPr>
              <w:t xml:space="preserve"> </w:t>
            </w:r>
            <w:r w:rsidRPr="00DC0B42">
              <w:rPr>
                <w:rFonts w:ascii="Arial Narrow" w:hAnsi="Arial Narrow"/>
                <w:sz w:val="24"/>
              </w:rPr>
              <w:t xml:space="preserve">сигнал </w:t>
            </w:r>
            <w:r>
              <w:rPr>
                <w:rFonts w:ascii="Arial Narrow" w:hAnsi="Arial Narrow"/>
                <w:sz w:val="24"/>
              </w:rPr>
              <w:t>состояния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D814CA" w:rsidRPr="00DC0B42" w:rsidP="00EE311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DC0B42">
              <w:rPr>
                <w:rFonts w:ascii="Arial Narrow" w:hAnsi="Arial Narrow"/>
                <w:sz w:val="24"/>
                <w:lang w:val="en-US"/>
              </w:rPr>
              <w:t>446A</w:t>
            </w:r>
            <w:r>
              <w:rPr>
                <w:rFonts w:ascii="Arial Narrow" w:hAnsi="Arial Narrow"/>
                <w:sz w:val="24"/>
                <w:lang w:val="en-US"/>
              </w:rPr>
              <w:t>XU01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D814CA" w:rsidRPr="00DC0B4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Штекерный</w:t>
            </w:r>
            <w:r w:rsidRPr="00DC0B42">
              <w:rPr>
                <w:rFonts w:ascii="Arial Narrow" w:hAnsi="Arial Narrow"/>
                <w:sz w:val="24"/>
              </w:rPr>
              <w:t xml:space="preserve"> модуль 1</w:t>
            </w:r>
            <w:r w:rsidRPr="00DC0B42">
              <w:rPr>
                <w:rFonts w:ascii="Arial Narrow" w:hAnsi="Arial Narrow"/>
                <w:sz w:val="24"/>
                <w:lang w:val="en-US"/>
              </w:rPr>
              <w:t>24</w:t>
            </w:r>
            <w:r w:rsidRPr="00DC0B42">
              <w:rPr>
                <w:rFonts w:ascii="Arial Narrow" w:hAnsi="Arial Narrow"/>
                <w:sz w:val="24"/>
              </w:rPr>
              <w:t>-X</w:t>
            </w:r>
            <w:r w:rsidRPr="00DC0B42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814CA" w:rsidRPr="00DC0B42" w:rsidP="00EE3111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 xml:space="preserve">123-706;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123-707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814CA" w:rsidRPr="005A33BC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 w:rsidRPr="005A33BC">
              <w:rPr>
                <w:rFonts w:ascii="Arial Narrow" w:hAnsi="Arial Narrow"/>
                <w:sz w:val="24"/>
                <w:lang w:val="en-US"/>
              </w:rPr>
              <w:t>CANopen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814CA" w:rsidRPr="00DC0B42" w:rsidP="00D814C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Блок 124-AM1(9/36) -                           частотный преобразователь 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814CA" w:rsidRPr="00A4407D" w:rsidP="00FB5E4C">
            <w:pPr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U</w:t>
            </w:r>
            <w:r>
              <w:rPr>
                <w:rFonts w:ascii="Arial Narrow" w:hAnsi="Arial Narrow"/>
                <w:sz w:val="24"/>
              </w:rPr>
              <w:t>2</w:t>
            </w:r>
            <w:r w:rsidRPr="00A4407D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814CA" w:rsidRPr="00A4407D" w:rsidP="00FB5E4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0,5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4938AD" w:rsidRPr="00DC0B42" w:rsidP="005D5151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="00F67173">
              <w:rPr>
                <w:rFonts w:ascii="Arial Narrow" w:hAnsi="Arial Narrow"/>
                <w:sz w:val="24"/>
              </w:rPr>
              <w:t>040T22</w:t>
            </w:r>
            <w:r w:rsidRPr="005D5151">
              <w:rPr>
                <w:rFonts w:ascii="Arial Narrow" w:hAnsi="Arial Narrow"/>
                <w:sz w:val="24"/>
              </w:rPr>
              <w:t>338</w:t>
            </w:r>
            <w:r>
              <w:rPr>
                <w:rFonts w:ascii="Arial Narrow" w:hAnsi="Arial Narrow"/>
                <w:sz w:val="24"/>
                <w:lang w:val="en-US"/>
              </w:rPr>
              <w:t>F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 w:rsidR="005D5151">
              <w:rPr>
                <w:rFonts w:ascii="Arial Narrow" w:hAnsi="Arial Narrow"/>
                <w:sz w:val="24"/>
              </w:rPr>
              <w:t xml:space="preserve"> </w:t>
            </w:r>
            <w:r w:rsidRPr="00DC0B42">
              <w:rPr>
                <w:rFonts w:ascii="Arial Narrow" w:hAnsi="Arial Narrow"/>
                <w:sz w:val="24"/>
              </w:rPr>
              <w:t xml:space="preserve">сигнал </w:t>
            </w:r>
            <w:r>
              <w:rPr>
                <w:rFonts w:ascii="Arial Narrow" w:hAnsi="Arial Narrow"/>
                <w:sz w:val="24"/>
              </w:rPr>
              <w:t>состояния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4938AD" w:rsidRPr="00DC0B42" w:rsidP="004938AD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  <w:lang w:val="en-US"/>
              </w:rPr>
              <w:t>040T22</w:t>
            </w:r>
            <w:r w:rsidRPr="00DC0B42">
              <w:rPr>
                <w:rFonts w:ascii="Arial Narrow" w:hAnsi="Arial Narrow"/>
                <w:sz w:val="24"/>
                <w:lang w:val="en-US"/>
              </w:rPr>
              <w:t>33</w:t>
            </w:r>
            <w:r>
              <w:rPr>
                <w:rFonts w:ascii="Arial Narrow" w:hAnsi="Arial Narrow"/>
                <w:sz w:val="24"/>
                <w:lang w:val="en-US"/>
              </w:rPr>
              <w:t>8FXU01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4938AD" w:rsidRPr="00DC0B42" w:rsidP="004938AD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модуль </w:t>
            </w:r>
            <w:r>
              <w:rPr>
                <w:rFonts w:ascii="Arial Narrow" w:hAnsi="Arial Narrow"/>
                <w:sz w:val="24"/>
              </w:rPr>
              <w:t>подключения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938AD" w:rsidRPr="00DC0B42" w:rsidP="004938AD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-70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Pr="00DC0B42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-70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8AD" w:rsidRPr="005A33BC" w:rsidP="004938A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8AD" w:rsidRPr="00860DC3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60DC3" w:rsidR="00860DC3">
              <w:rPr>
                <w:rFonts w:ascii="Arial Narrow" w:hAnsi="Arial Narrow"/>
                <w:sz w:val="24"/>
              </w:rPr>
              <w:t xml:space="preserve">Модуль подключения к сети </w:t>
            </w:r>
            <w:r w:rsidRPr="00860DC3" w:rsidR="00860DC3">
              <w:rPr>
                <w:rFonts w:ascii="Arial Narrow" w:hAnsi="Arial Narrow" w:cs="ArialNarrow"/>
                <w:sz w:val="24"/>
              </w:rPr>
              <w:t>ProfiBus E-BOX 150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8AD" w:rsidRPr="00A4407D" w:rsidP="004938AD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127-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938AD" w:rsidRPr="00A4407D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0,5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60DC3" w:rsidRPr="00DC0B42" w:rsidP="00247BCF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Нагреватель трубопровода </w:t>
            </w:r>
            <w:r w:rsidRPr="00247BCF" w:rsidR="00247BCF">
              <w:rPr>
                <w:rFonts w:ascii="Arial Narrow" w:hAnsi="Arial Narrow"/>
                <w:sz w:val="24"/>
              </w:rPr>
              <w:t>1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 w:rsidR="005D5151">
              <w:rPr>
                <w:rFonts w:ascii="Arial Narrow" w:hAnsi="Arial Narrow"/>
                <w:sz w:val="24"/>
              </w:rPr>
              <w:t xml:space="preserve"> </w:t>
            </w:r>
            <w:r w:rsidRPr="00DC0B42">
              <w:rPr>
                <w:rFonts w:ascii="Arial Narrow" w:hAnsi="Arial Narrow"/>
                <w:sz w:val="24"/>
              </w:rPr>
              <w:t xml:space="preserve">сигнал </w:t>
            </w:r>
            <w:r>
              <w:rPr>
                <w:rFonts w:ascii="Arial Narrow" w:hAnsi="Arial Narrow"/>
                <w:sz w:val="24"/>
              </w:rPr>
              <w:t>состояния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60DC3" w:rsidRPr="00DC0B42" w:rsidP="005D5151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494681" w:rsidR="00247BCF">
              <w:rPr>
                <w:rFonts w:ascii="Arial Narrow" w:hAnsi="Arial Narrow"/>
                <w:sz w:val="24"/>
              </w:rPr>
              <w:t>00</w:t>
            </w:r>
            <w:r w:rsidR="00247BCF">
              <w:rPr>
                <w:rFonts w:ascii="Arial Narrow" w:hAnsi="Arial Narrow"/>
                <w:sz w:val="24"/>
                <w:lang w:val="en-US"/>
              </w:rPr>
              <w:t>0TH1</w:t>
            </w:r>
            <w:r>
              <w:rPr>
                <w:rFonts w:ascii="Arial Narrow" w:hAnsi="Arial Narrow"/>
                <w:sz w:val="24"/>
                <w:lang w:val="en-US"/>
              </w:rPr>
              <w:t>XU01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860DC3" w:rsidRPr="005D5151" w:rsidP="005D515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="005D5151">
              <w:rPr>
                <w:rFonts w:ascii="Arial Narrow" w:hAnsi="Arial Narrow"/>
                <w:sz w:val="24"/>
              </w:rPr>
              <w:t>Регулятор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60DC3" w:rsidRPr="00DC0B42" w:rsidP="005D5151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 w:rsidR="005D5151"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 w:rsidR="005D5151">
              <w:rPr>
                <w:rFonts w:ascii="Arial Narrow" w:hAnsi="Arial Narrow"/>
                <w:sz w:val="24"/>
                <w:lang w:val="en-US"/>
              </w:rPr>
              <w:t>33</w:t>
            </w:r>
            <w:r w:rsidRPr="00DC0B42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 w:rsidR="005D5151"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 w:rsidR="005D5151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0DC3" w:rsidRPr="005A33BC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0DC3" w:rsidRPr="00860DC3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="005D5151">
              <w:rPr>
                <w:rFonts w:ascii="Arial Narrow" w:hAnsi="Arial Narrow"/>
                <w:sz w:val="24"/>
              </w:rPr>
              <w:t>Однофазный тиристорный регулятор мощности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0DC3" w:rsidRPr="00A4407D" w:rsidP="005D5151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  <w:r w:rsidR="005D5151">
              <w:rPr>
                <w:rFonts w:ascii="Arial Narrow" w:hAnsi="Arial Narrow"/>
                <w:sz w:val="24"/>
                <w:lang w:val="en-US"/>
              </w:rPr>
              <w:t>30-U1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0DC3" w:rsidRPr="00A4407D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0,5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247BCF" w:rsidRPr="00DC0B42" w:rsidP="00247BCF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Нагреватель трубопровода </w:t>
            </w:r>
            <w:r w:rsidRPr="00247BCF">
              <w:rPr>
                <w:rFonts w:ascii="Arial Narrow" w:hAnsi="Arial Narrow"/>
                <w:sz w:val="24"/>
              </w:rPr>
              <w:t>2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</w:t>
            </w:r>
            <w:r w:rsidRPr="00DC0B42">
              <w:rPr>
                <w:rFonts w:ascii="Arial Narrow" w:hAnsi="Arial Narrow"/>
                <w:sz w:val="24"/>
              </w:rPr>
              <w:t xml:space="preserve">сигнал </w:t>
            </w:r>
            <w:r>
              <w:rPr>
                <w:rFonts w:ascii="Arial Narrow" w:hAnsi="Arial Narrow"/>
                <w:sz w:val="24"/>
              </w:rPr>
              <w:t>состояния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247BCF" w:rsidRPr="00DC0B42" w:rsidP="00247BCF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494681">
              <w:rPr>
                <w:rFonts w:ascii="Arial Narrow" w:hAnsi="Arial Narrow"/>
                <w:sz w:val="24"/>
              </w:rPr>
              <w:t>00</w:t>
            </w:r>
            <w:r>
              <w:rPr>
                <w:rFonts w:ascii="Arial Narrow" w:hAnsi="Arial Narrow"/>
                <w:sz w:val="24"/>
                <w:lang w:val="en-US"/>
              </w:rPr>
              <w:t>0TH2XU01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247BCF" w:rsidRPr="005D5151" w:rsidP="00B8602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>
              <w:rPr>
                <w:rFonts w:ascii="Arial Narrow" w:hAnsi="Arial Narrow"/>
                <w:sz w:val="24"/>
              </w:rPr>
              <w:t>Регулятор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47BCF" w:rsidRPr="00DC0B42" w:rsidP="00B86022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33</w:t>
            </w:r>
            <w:r w:rsidRPr="00DC0B42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7BCF" w:rsidRPr="005A33BC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7BCF" w:rsidRPr="00860DC3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Однофазный тиристорный регулятор мощности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7BCF" w:rsidRPr="00A4407D" w:rsidP="005D5151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30-U</w:t>
            </w:r>
            <w:r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7BCF" w:rsidRPr="00A4407D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0,5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85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247BCF" w:rsidRPr="00DC0B42" w:rsidP="00247BCF">
            <w:pPr>
              <w:numPr>
                <w:ilvl w:val="0"/>
                <w:numId w:val="6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Нагреватель трубопровода </w:t>
            </w:r>
            <w:r w:rsidRPr="00247BCF">
              <w:rPr>
                <w:rFonts w:ascii="Arial Narrow" w:hAnsi="Arial Narrow"/>
                <w:sz w:val="24"/>
              </w:rPr>
              <w:t>3</w:t>
            </w:r>
            <w:r w:rsidRPr="00DC0B4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</w:t>
            </w:r>
            <w:r w:rsidRPr="00DC0B42">
              <w:rPr>
                <w:rFonts w:ascii="Arial Narrow" w:hAnsi="Arial Narrow"/>
                <w:sz w:val="24"/>
              </w:rPr>
              <w:t xml:space="preserve">сигнал </w:t>
            </w:r>
            <w:r>
              <w:rPr>
                <w:rFonts w:ascii="Arial Narrow" w:hAnsi="Arial Narrow"/>
                <w:sz w:val="24"/>
              </w:rPr>
              <w:t>состояния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247BCF" w:rsidRPr="00DC0B42" w:rsidP="00247BCF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F67173">
              <w:rPr>
                <w:rFonts w:ascii="Arial Narrow" w:hAnsi="Arial Narrow"/>
                <w:sz w:val="24"/>
              </w:rPr>
              <w:t>040T22</w:t>
            </w:r>
            <w:r w:rsidRPr="00494681">
              <w:rPr>
                <w:rFonts w:ascii="Arial Narrow" w:hAnsi="Arial Narrow"/>
                <w:sz w:val="24"/>
              </w:rPr>
              <w:t>00</w:t>
            </w:r>
            <w:r>
              <w:rPr>
                <w:rFonts w:ascii="Arial Narrow" w:hAnsi="Arial Narrow"/>
                <w:sz w:val="24"/>
                <w:lang w:val="en-US"/>
              </w:rPr>
              <w:t>0TH3XU01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nil" w:color="auto" w:fill="auto"/>
            <w:vAlign w:val="center"/>
          </w:tcPr>
          <w:p w:rsidR="00247BCF" w:rsidRPr="005D5151" w:rsidP="00B86022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>
              <w:rPr>
                <w:rFonts w:ascii="Arial Narrow" w:hAnsi="Arial Narrow"/>
                <w:sz w:val="24"/>
              </w:rPr>
              <w:t>Регулятор</w:t>
            </w:r>
          </w:p>
        </w:tc>
        <w:tc>
          <w:tcPr>
            <w:tcW w:w="46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47BCF" w:rsidRPr="00DC0B42" w:rsidP="00B86022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33</w:t>
            </w:r>
            <w:r w:rsidRPr="00DC0B42">
              <w:rPr>
                <w:rFonts w:ascii="Arial Narrow" w:hAnsi="Arial Narrow"/>
                <w:sz w:val="24"/>
                <w:lang w:val="en-US"/>
              </w:rPr>
              <w:t xml:space="preserve">; </w:t>
            </w:r>
            <w:r w:rsidRPr="00DC0B42">
              <w:rPr>
                <w:rFonts w:ascii="Arial Narrow" w:hAnsi="Arial Narrow"/>
                <w:sz w:val="24"/>
              </w:rPr>
              <w:t xml:space="preserve">        </w:t>
            </w:r>
            <w:r w:rsidRPr="00DC0B42">
              <w:rPr>
                <w:rFonts w:ascii="Arial Narrow" w:hAnsi="Arial Narrow"/>
                <w:sz w:val="24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DC0B42">
              <w:rPr>
                <w:rFonts w:ascii="Arial Narrow" w:hAnsi="Arial Narrow"/>
                <w:sz w:val="24"/>
                <w:lang w:val="en-US"/>
              </w:rPr>
              <w:t>-7</w:t>
            </w:r>
            <w:r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52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7BCF" w:rsidRPr="005A33BC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7BCF" w:rsidRPr="00860DC3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Однофазный тиристорный регулятор мощности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7BCF" w:rsidRPr="00A4407D" w:rsidP="005D5151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30-U</w:t>
            </w:r>
            <w:r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7BCF" w:rsidRPr="00A4407D" w:rsidP="00B8602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4407D">
              <w:rPr>
                <w:rFonts w:ascii="Arial Narrow" w:hAnsi="Arial Narrow"/>
                <w:sz w:val="24"/>
              </w:rPr>
              <w:t>0,5</w:t>
            </w:r>
          </w:p>
        </w:tc>
      </w:tr>
      <w:tr w:rsidTr="00014175">
        <w:tblPrEx>
          <w:tblW w:w="1361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1"/>
        </w:trPr>
        <w:tc>
          <w:tcPr>
            <w:tcW w:w="5000" w:type="pct"/>
            <w:gridSpan w:val="8"/>
            <w:vAlign w:val="center"/>
          </w:tcPr>
          <w:p w:rsidR="005D5151" w:rsidRPr="0049513E" w:rsidP="00FB5E4C">
            <w:pPr>
              <w:keepNext/>
              <w:ind w:left="1247" w:hanging="1247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 Примечание -</w:t>
            </w:r>
            <w:r w:rsidRPr="008659E6">
              <w:rPr>
                <w:rFonts w:ascii="Arial Narrow" w:hAnsi="Arial Narrow"/>
                <w:sz w:val="24"/>
              </w:rPr>
              <w:t xml:space="preserve"> </w:t>
            </w:r>
            <w:r w:rsidRPr="00AF7AE4">
              <w:rPr>
                <w:rFonts w:ascii="Arial Narrow" w:hAnsi="Arial Narrow"/>
                <w:sz w:val="24"/>
              </w:rPr>
              <w:t>О</w:t>
            </w:r>
            <w:r w:rsidRPr="008659E6">
              <w:rPr>
                <w:rFonts w:ascii="Arial Narrow" w:hAnsi="Arial Narrow"/>
                <w:sz w:val="24"/>
              </w:rPr>
              <w:t>бозначение блока</w:t>
            </w:r>
            <w:r>
              <w:rPr>
                <w:rFonts w:ascii="Arial Narrow" w:hAnsi="Arial Narrow"/>
                <w:sz w:val="24"/>
              </w:rPr>
              <w:t xml:space="preserve"> указано в соответствии с заводской маркировкой (</w:t>
            </w:r>
            <w:r w:rsidRPr="008659E6">
              <w:rPr>
                <w:rFonts w:ascii="Arial Narrow" w:hAnsi="Arial Narrow"/>
                <w:sz w:val="24"/>
              </w:rPr>
              <w:t xml:space="preserve">номер шкафа в щите </w:t>
            </w:r>
            <w:r>
              <w:rPr>
                <w:rFonts w:ascii="Arial Narrow" w:hAnsi="Arial Narrow"/>
                <w:sz w:val="24"/>
              </w:rPr>
              <w:t>/</w:t>
            </w:r>
            <w:r w:rsidRPr="008659E6">
              <w:rPr>
                <w:rFonts w:ascii="Arial Narrow" w:hAnsi="Arial Narrow"/>
                <w:sz w:val="24"/>
              </w:rPr>
              <w:t xml:space="preserve"> номер блока в шкафу).</w:t>
            </w:r>
          </w:p>
        </w:tc>
      </w:tr>
    </w:tbl>
    <w:p w:rsidR="00317EE0" w:rsidP="00317EE0">
      <w:r w:rsidR="00034C25">
        <w:t xml:space="preserve"> </w:t>
      </w:r>
    </w:p>
    <w:p w:rsidR="00034C25" w:rsidP="00317EE0"/>
    <w:p w:rsidR="00034C25" w:rsidRPr="00B85187" w:rsidP="00317EE0">
      <w:r>
        <w:br w:type="page"/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height:473.45pt;margin-left:20pt;margin-top:11.5pt;position:absolute;width:690.8pt;z-index:251658240" filled="f" stroked="f">
            <v:imagedata r:id="rId11" o:title=""/>
          </v:shape>
        </w:pict>
      </w:r>
      <w:r>
        <w:t xml:space="preserve">  </w:t>
      </w:r>
    </w:p>
    <w:sectPr w:rsidSect="00642886">
      <w:pgSz w:w="16838" w:h="11906" w:orient="landscape" w:code="9"/>
      <w:pgMar w:top="1560" w:right="1145" w:bottom="851" w:left="1418" w:header="0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0000000000000000000"/>
    <w:charset w:val="CC"/>
    <w:family w:val="swiss"/>
    <w:pitch w:val="variable"/>
    <w:sig w:usb0="00000287" w:usb1="00000800" w:usb2="00000000" w:usb3="00000000" w:csb0="0000009F" w:csb1="00000000"/>
  </w:font>
  <w:font w:name="ArialNarrow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4C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9F5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height:18pt;margin-left:-40.5pt;margin-top:5.5pt;position:absolute;width:23.7pt;z-index:251698176" filled="f" stroked="f">
          <v:textbox style="layout-flow:vertical" inset="0,0,0,0">
            <w:txbxContent>
              <w:p w:rsidR="004939F5" w:rsidRPr="0080023A" w:rsidP="00D641D7">
                <w:pPr>
                  <w:pStyle w:val="Heading2"/>
                  <w:spacing w:before="80"/>
                  <w:jc w:val="center"/>
                  <w:rPr>
                    <w:rFonts w:ascii="Arial Narrow" w:hAnsi="Arial Narrow"/>
                  </w:rPr>
                </w:pP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begin"/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instrText xml:space="preserve"> PAGE </w:instrText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separate"/>
                </w:r>
                <w:r w:rsidR="00034C25">
                  <w:rPr>
                    <w:rStyle w:val="PageNumber"/>
                    <w:rFonts w:ascii="Arial Narrow" w:hAnsi="Arial Narrow"/>
                    <w:iCs w:val="0"/>
                    <w:noProof/>
                    <w:sz w:val="24"/>
                  </w:rPr>
                  <w:t>221</w:t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end"/>
                </w:r>
              </w:p>
              <w:p w:rsidR="004939F5" w:rsidRPr="003F53D7">
                <w:pPr>
                  <w:pStyle w:val="Heading2"/>
                  <w:spacing w:before="80"/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8" type="#_x0000_t202" style="height:25.7pt;margin-left:-19.1pt;margin-top:0.7pt;position:absolute;width:16.7pt;z-index:251697152" filled="f" stroked="f">
          <v:textbox style="layout-flow:vertical" inset="0,0,0,0">
            <w:txbxContent>
              <w:p w:rsidR="004939F5" w:rsidRPr="00EE765D" w:rsidP="00D641D7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>
        <v:rect id="_x0000_s2089" style="height:15.55pt;margin-left:-161.95pt;margin-top:-110.15pt;position:absolute;rotation:90;width:229.05pt;z-index:251701248" filled="f" stroked="f" strokeweight="2pt">
          <v:textbox style="layout-flow:vertical" inset="0,0,0,0">
            <w:txbxContent>
              <w:p w:rsidR="004939F5" w:rsidRPr="0080023A" w:rsidP="00D641D7">
                <w:pPr>
                  <w:jc w:val="right"/>
                  <w:rPr>
                    <w:rFonts w:ascii="Arial Narrow" w:hAnsi="Arial Narrow"/>
                    <w:sz w:val="16"/>
                    <w:szCs w:val="16"/>
                  </w:rPr>
                </w:pPr>
                <w:r>
                  <w:rPr>
                    <w:b/>
                    <w:i/>
                    <w:sz w:val="18"/>
                  </w:rPr>
                  <w:t xml:space="preserve"> </w:t>
                </w:r>
                <w:r w:rsidRPr="0080023A">
                  <w:rPr>
                    <w:rFonts w:ascii="Arial Narrow" w:hAnsi="Arial Narrow"/>
                    <w:sz w:val="24"/>
                  </w:rPr>
                  <w:t xml:space="preserve">Копировал   </w:t>
                </w:r>
                <w:r w:rsidRPr="0080023A">
                  <w:rPr>
                    <w:rFonts w:ascii="Arial Narrow" w:hAnsi="Arial Narrow"/>
                    <w:b/>
                    <w:sz w:val="16"/>
                    <w:szCs w:val="16"/>
                  </w:rPr>
                  <w:t xml:space="preserve">                                                 </w:t>
                </w:r>
                <w:r w:rsidRPr="0080023A">
                  <w:rPr>
                    <w:rFonts w:ascii="Arial Narrow" w:hAnsi="Arial Narrow"/>
                    <w:sz w:val="24"/>
                  </w:rPr>
                  <w:t>Формат А4</w:t>
                </w:r>
              </w:p>
              <w:p w:rsidR="004939F5" w:rsidRPr="00356C27" w:rsidP="00356C27">
                <w:pPr>
                  <w:jc w:val="right"/>
                  <w:rPr>
                    <w:sz w:val="16"/>
                    <w:szCs w:val="16"/>
                  </w:rPr>
                </w:pPr>
              </w:p>
            </w:txbxContent>
          </v:textbox>
        </v:rect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9F5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height:66pt;margin-left:149.45pt;margin-top:-50.05pt;position:absolute;width:203.85pt;z-index:251670528" filled="f" stroked="f">
          <v:textbox inset="5.67pt,0.85pt,5.67pt,0.85pt">
            <w:txbxContent>
              <w:p w:rsidR="004939F5" w:rsidRPr="00142B74" w:rsidP="004801B0">
                <w:pPr>
                  <w:pStyle w:val="a1"/>
                  <w:rPr>
                    <w:rFonts w:ascii="Arial Narrow" w:hAnsi="Arial Narrow"/>
                    <w:i w:val="0"/>
                    <w:sz w:val="28"/>
                    <w:szCs w:val="28"/>
                  </w:rPr>
                </w:pPr>
                <w:r w:rsidRPr="00142B74">
                  <w:rPr>
                    <w:rFonts w:ascii="Arial Narrow" w:hAnsi="Arial Narrow"/>
                    <w:i w:val="0"/>
                    <w:sz w:val="28"/>
                    <w:szCs w:val="28"/>
                  </w:rPr>
                  <w:t>ЛСУ</w:t>
                </w:r>
                <w:r w:rsidRPr="00142B74">
                  <w:rPr>
                    <w:rFonts w:ascii="Arial Narrow" w:hAnsi="Arial Narrow"/>
                    <w:i w:val="0"/>
                    <w:iCs w:val="0"/>
                    <w:sz w:val="24"/>
                  </w:rPr>
                  <w:t xml:space="preserve"> установки упаривания реэкстракта урана </w:t>
                </w:r>
                <w:r w:rsidR="00F24FB9">
                  <w:rPr>
                    <w:rFonts w:ascii="Arial Narrow" w:hAnsi="Arial Narrow"/>
                    <w:i w:val="0"/>
                    <w:iCs w:val="0"/>
                    <w:sz w:val="24"/>
                    <w:lang w:val="en-US"/>
                  </w:rPr>
                  <w:t>I</w:t>
                </w:r>
                <w:r w:rsidRPr="00142B74">
                  <w:rPr>
                    <w:rFonts w:ascii="Arial Narrow" w:hAnsi="Arial Narrow"/>
                    <w:i w:val="0"/>
                    <w:iCs w:val="0"/>
                    <w:sz w:val="24"/>
                    <w:lang w:val="en-US"/>
                  </w:rPr>
                  <w:t>I</w:t>
                </w:r>
                <w:r w:rsidRPr="00142B74">
                  <w:rPr>
                    <w:rFonts w:ascii="Arial Narrow" w:hAnsi="Arial Narrow"/>
                    <w:i w:val="0"/>
                    <w:iCs w:val="0"/>
                    <w:sz w:val="24"/>
                  </w:rPr>
                  <w:t xml:space="preserve"> экстракционного цикла второго пускового комплекса ОДЦ</w:t>
                </w:r>
                <w:r>
                  <w:rPr>
                    <w:rFonts w:ascii="Arial Narrow" w:hAnsi="Arial Narrow"/>
                    <w:i w:val="0"/>
                    <w:iCs w:val="0"/>
                    <w:sz w:val="24"/>
                  </w:rPr>
                  <w:t>.</w:t>
                </w:r>
                <w:r w:rsidRPr="00142B74">
                  <w:rPr>
                    <w:rFonts w:ascii="Arial Narrow" w:hAnsi="Arial Narrow"/>
                    <w:i w:val="0"/>
                    <w:iCs w:val="0"/>
                    <w:sz w:val="24"/>
                  </w:rPr>
                  <w:t xml:space="preserve"> </w:t>
                </w:r>
                <w:r>
                  <w:rPr>
                    <w:rFonts w:ascii="Arial Narrow" w:hAnsi="Arial Narrow"/>
                    <w:i w:val="0"/>
                    <w:iCs w:val="0"/>
                    <w:sz w:val="24"/>
                  </w:rPr>
                  <w:t>О</w:t>
                </w:r>
                <w:r w:rsidRPr="00142B74">
                  <w:rPr>
                    <w:rFonts w:ascii="Arial Narrow" w:hAnsi="Arial Narrow"/>
                    <w:i w:val="0"/>
                    <w:iCs w:val="0"/>
                    <w:sz w:val="24"/>
                  </w:rPr>
                  <w:t xml:space="preserve">тделение </w:t>
                </w:r>
                <w:r w:rsidRPr="00F24FB9" w:rsidR="00F24FB9">
                  <w:rPr>
                    <w:rFonts w:ascii="Arial Narrow" w:hAnsi="Arial Narrow"/>
                    <w:i w:val="0"/>
                    <w:iCs w:val="0"/>
                    <w:sz w:val="24"/>
                  </w:rPr>
                  <w:t>22</w:t>
                </w:r>
                <w:r w:rsidRPr="00142B74">
                  <w:rPr>
                    <w:rFonts w:ascii="Arial Narrow" w:hAnsi="Arial Narrow"/>
                    <w:i w:val="0"/>
                    <w:iCs w:val="0"/>
                    <w:sz w:val="24"/>
                  </w:rPr>
                  <w:t>.</w:t>
                </w:r>
              </w:p>
              <w:p w:rsidR="004939F5" w:rsidRPr="004801B0" w:rsidP="004801B0">
                <w:pPr>
                  <w:pStyle w:val="a1"/>
                  <w:rPr>
                    <w:rFonts w:ascii="Arial Narrow" w:hAnsi="Arial Narrow"/>
                    <w:i w:val="0"/>
                    <w:sz w:val="28"/>
                    <w:szCs w:val="42"/>
                  </w:rPr>
                </w:pPr>
                <w:r w:rsidRPr="004801B0">
                  <w:rPr>
                    <w:rFonts w:ascii="Arial Narrow" w:hAnsi="Arial Narrow"/>
                    <w:i w:val="0"/>
                    <w:sz w:val="28"/>
                    <w:szCs w:val="42"/>
                  </w:rPr>
                  <w:t>Перечень входных сигналов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0" type="#_x0000_t202" style="height:13.85pt;margin-left:19.5pt;margin-top:-37.3pt;position:absolute;width:64.05pt;z-index:251691008" filled="f" stroked="f">
          <v:textbox inset="0,0,0,0">
            <w:txbxContent>
              <w:p w:rsidR="004939F5" w:rsidRPr="00EE765D">
                <w:pPr>
                  <w:rPr>
                    <w:rFonts w:ascii="Arial Narrow" w:hAnsi="Arial Narrow"/>
                    <w:sz w:val="22"/>
                    <w:szCs w:val="22"/>
                  </w:rPr>
                </w:pPr>
                <w:r>
                  <w:rPr>
                    <w:szCs w:val="22"/>
                  </w:rPr>
                  <w:t xml:space="preserve"> </w:t>
                </w:r>
                <w:r w:rsidR="000B3711">
                  <w:rPr>
                    <w:szCs w:val="22"/>
                    <w:lang w:val="en-US"/>
                  </w:rPr>
                  <w:t xml:space="preserve"> </w:t>
                </w:r>
                <w:r>
                  <w:rPr>
                    <w:rFonts w:ascii="Arial Narrow" w:hAnsi="Arial Narrow"/>
                    <w:sz w:val="22"/>
                    <w:szCs w:val="22"/>
                  </w:rPr>
                  <w:t>К</w:t>
                </w:r>
                <w:r w:rsidR="00201577">
                  <w:rPr>
                    <w:rFonts w:ascii="Arial Narrow" w:hAnsi="Arial Narrow"/>
                    <w:sz w:val="22"/>
                    <w:szCs w:val="22"/>
                  </w:rPr>
                  <w:t>ох</w:t>
                </w:r>
                <w:r w:rsidR="00EA2B34">
                  <w:rPr>
                    <w:rFonts w:ascii="Arial Narrow" w:hAnsi="Arial Narrow"/>
                    <w:sz w:val="22"/>
                    <w:szCs w:val="22"/>
                  </w:rPr>
                  <w:t>н</w:t>
                </w:r>
                <w:r w:rsidR="00201577">
                  <w:rPr>
                    <w:rFonts w:ascii="Arial Narrow" w:hAnsi="Arial Narrow"/>
                    <w:sz w:val="22"/>
                    <w:szCs w:val="22"/>
                  </w:rPr>
                  <w:t>о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1" type="#_x0000_t202" style="height:10.75pt;margin-left:350.6pt;margin-top:-50.65pt;position:absolute;width:37.6pt;z-index:251671552" filled="f" stroked="f">
          <v:textbox inset="0,0,0,0">
            <w:txbxContent>
              <w:p w:rsidR="004939F5" w:rsidRPr="00F40126" w:rsidP="00704116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</w:t>
                </w:r>
                <w:r w:rsidR="00C534C8"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т.</w:t>
                </w:r>
              </w:p>
              <w:p w:rsidR="004939F5" w:rsidP="00704116">
                <w:pPr>
                  <w:pStyle w:val="a"/>
                  <w:jc w:val="center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2" type="#_x0000_t202" style="height:10.75pt;margin-left:392.6pt;margin-top:-50.75pt;position:absolute;width:41.7pt;z-index:251672576" filled="f" stroked="f">
          <v:textbox inset="0,0,0,0">
            <w:txbxContent>
              <w:p w:rsidR="004939F5" w:rsidRPr="00F40126" w:rsidP="00CF539D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3" type="#_x0000_t202" style="height:10.75pt;margin-left:434.3pt;margin-top:-50.85pt;position:absolute;width:49.15pt;z-index:251673600" filled="f" stroked="f">
          <v:textbox inset="0,0,0,0">
            <w:txbxContent>
              <w:p w:rsidR="004939F5" w:rsidRPr="00F40126" w:rsidP="00CF539D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стов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4" type="#_x0000_t202" style="height:12pt;margin-left:20.55pt;margin-top:-50.55pt;position:absolute;width:72.8pt;z-index:251679744" filled="f" stroked="f">
          <v:textbox inset="0,0,0,0">
            <w:txbxContent>
              <w:p w:rsidR="004939F5">
                <w:pPr>
                  <w:rPr>
                    <w:i/>
                    <w:iCs/>
                    <w:sz w:val="18"/>
                  </w:rPr>
                </w:pPr>
                <w:r>
                  <w:rPr>
                    <w:rFonts w:ascii="Arial Narrow" w:hAnsi="Arial Narrow"/>
                    <w:szCs w:val="22"/>
                  </w:rPr>
                  <w:t xml:space="preserve"> </w:t>
                </w:r>
                <w:r w:rsidRPr="00F413FB">
                  <w:rPr>
                    <w:rFonts w:ascii="Arial Narrow" w:hAnsi="Arial Narrow"/>
                    <w:szCs w:val="22"/>
                  </w:rPr>
                  <w:t>К</w:t>
                </w:r>
                <w:r w:rsidRPr="00F413FB">
                  <w:rPr>
                    <w:rFonts w:ascii="Arial Narrow" w:hAnsi="Arial Narrow"/>
                    <w:sz w:val="22"/>
                    <w:szCs w:val="22"/>
                  </w:rPr>
                  <w:t>оробейников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5" type="#_x0000_t202" style="height:13.8pt;margin-left:-27.2pt;margin-top:4.65pt;position:absolute;width:41.5pt;z-index:251669504" filled="f" stroked="f">
          <v:textbox inset="0,0,0,0">
            <w:txbxContent>
              <w:p w:rsidR="004939F5" w:rsidRPr="00F40126" w:rsidP="001F5887">
                <w:pPr>
                  <w:pStyle w:val="a"/>
                  <w:ind w:left="57"/>
                  <w:rPr>
                    <w:rFonts w:ascii="Arial Narrow" w:hAnsi="Arial Narrow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Утв.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6" type="#_x0000_t202" style="height:13.1pt;margin-left:-27.3pt;margin-top:-9.35pt;position:absolute;width:41.5pt;z-index:251668480" filled="f" stroked="f">
          <v:textbox inset="0,0,0,0">
            <w:txbxContent>
              <w:p w:rsidR="004939F5" w:rsidRPr="00F40126" w:rsidP="001F5887">
                <w:pPr>
                  <w:pStyle w:val="a"/>
                  <w:ind w:left="57"/>
                  <w:rPr>
                    <w:rFonts w:ascii="Arial Narrow" w:hAnsi="Arial Narrow"/>
                    <w:sz w:val="22"/>
                    <w:szCs w:val="22"/>
                  </w:rPr>
                </w:pPr>
                <w:r w:rsidRPr="00F41637">
                  <w:rPr>
                    <w:rFonts w:ascii="Arial Narrow" w:hAnsi="Arial Narrow"/>
                    <w:i w:val="0"/>
                    <w:sz w:val="22"/>
                    <w:szCs w:val="22"/>
                  </w:rPr>
                  <w:t>Н.контр</w:t>
                </w:r>
                <w:r w:rsidRPr="00F40126">
                  <w:rPr>
                    <w:rFonts w:ascii="Arial Narrow" w:hAnsi="Arial Narrow"/>
                    <w:sz w:val="22"/>
                    <w:szCs w:val="22"/>
                  </w:rPr>
                  <w:t>.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7" type="#_x0000_t202" style="height:13.05pt;margin-left:-27.3pt;margin-top:-23.45pt;position:absolute;width:41.5pt;z-index:251667456" filled="f" stroked="f">
          <v:textbox inset="0,0,0,0">
            <w:txbxContent>
              <w:p w:rsidR="004939F5" w:rsidRPr="00F40126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Нач.гр.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8" type="#_x0000_t202" style="height:12.45pt;margin-left:-27.3pt;margin-top:-37.25pt;position:absolute;width:41.5pt;z-index:251666432" filled="f" stroked="f">
          <v:textbox inset="0,0,0,0">
            <w:txbxContent>
              <w:p w:rsidR="004939F5" w:rsidRPr="00F40126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Пров.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9" type="#_x0000_t202" style="height:12.6pt;margin-left:-27.2pt;margin-top:-50.65pt;position:absolute;width:41.5pt;z-index:251665408" filled="f" stroked="f">
          <v:textbox inset="0,0,0,0">
            <w:txbxContent>
              <w:p w:rsidR="004939F5" w:rsidRPr="00EC2FC4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  <w:lang w:val="en-US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Разраб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  <w:lang w:val="en-US"/>
                  </w:rPr>
                  <w:t>.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0" type="#_x0000_t202" style="height:13.4pt;margin-left:20.5pt;margin-top:4.35pt;position:absolute;width:55pt;z-index:251682816" filled="f" stroked="f">
          <v:textbox inset="0,0,0,0">
            <w:txbxContent>
              <w:p w:rsidR="004939F5" w:rsidRPr="00651260" w:rsidP="001F5887">
                <w:pPr>
                  <w:ind w:left="57"/>
                  <w:rPr>
                    <w:rFonts w:ascii="Arial Narrow" w:hAnsi="Arial Narrow"/>
                    <w:lang w:val="en-US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Осинцев</w:t>
                </w:r>
              </w:p>
              <w:p w:rsidR="004939F5" w:rsidRPr="00A5530C" w:rsidP="00A5530C">
                <w:pPr>
                  <w:rPr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1" type="#_x0000_t202" style="height:13.35pt;margin-left:20.7pt;margin-top:-9.6pt;position:absolute;width:55pt;z-index:251681792" filled="f" stroked="f">
          <v:textbox inset="0,0,0,0">
            <w:txbxContent>
              <w:p w:rsidR="004939F5" w:rsidRPr="00651260" w:rsidP="001F5887">
                <w:pPr>
                  <w:ind w:left="57"/>
                  <w:rPr>
                    <w:rFonts w:ascii="Arial Narrow" w:hAnsi="Arial Narrow"/>
                    <w:iCs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Cs/>
                    <w:sz w:val="22"/>
                    <w:szCs w:val="22"/>
                  </w:rPr>
                  <w:t>Вельгина</w:t>
                </w:r>
              </w:p>
              <w:p w:rsidR="004939F5" w:rsidRPr="00FE66ED">
                <w:pPr>
                  <w:rPr>
                    <w:iCs/>
                    <w:sz w:val="22"/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2" type="#_x0000_t202" style="height:13.95pt;margin-left:20.4pt;margin-top:-23.55pt;position:absolute;width:54.5pt;z-index:251680768" filled="f" stroked="f">
          <v:textbox inset="0,0,0,0">
            <w:txbxContent>
              <w:p w:rsidR="004939F5" w:rsidRPr="00564630" w:rsidP="00D20C0C">
                <w:pPr>
                  <w:ind w:left="57"/>
                  <w:rPr>
                    <w:szCs w:val="22"/>
                  </w:rPr>
                </w:pPr>
                <w:r>
                  <w:rPr>
                    <w:rFonts w:ascii="Arial Narrow" w:hAnsi="Arial Narrow"/>
                    <w:iCs/>
                    <w:sz w:val="22"/>
                    <w:szCs w:val="22"/>
                  </w:rPr>
                  <w:t>Коровин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3" type="#_x0000_t202" style="height:9.15pt;margin-left:127.75pt;margin-top:6.6pt;position:absolute;width:27.55pt;z-index:251689984" filled="f" stroked="f">
          <v:textbox inset="0,0,0,0">
            <w:txbxContent>
              <w:p w:rsidR="004939F5" w:rsidRPr="00280D81" w:rsidP="00BB5ED7">
                <w:r w:rsidR="00F24FB9"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12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.0</w:t>
                </w:r>
                <w:r w:rsidR="00F24FB9"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5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.1</w:t>
                </w:r>
                <w:r>
                  <w:rPr>
                    <w:rFonts w:ascii="Arial Narrow" w:hAnsi="Arial Narrow"/>
                    <w:sz w:val="16"/>
                    <w:szCs w:val="16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4" type="#_x0000_t202" style="height:8.6pt;margin-left:127.75pt;margin-top:-7.3pt;position:absolute;width:27.55pt;z-index:251688960" filled="f" stroked="f">
          <v:textbox inset="0,0,0,0">
            <w:txbxContent>
              <w:p w:rsidR="004939F5" w:rsidRPr="00280D81" w:rsidP="006575A0">
                <w:pPr>
                  <w:rPr>
                    <w:szCs w:val="18"/>
                  </w:rPr>
                </w:pPr>
                <w:r w:rsidR="00F24FB9"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12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.0</w:t>
                </w:r>
                <w:r w:rsidR="00F24FB9"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5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.1</w:t>
                </w:r>
                <w:r>
                  <w:rPr>
                    <w:rFonts w:ascii="Arial Narrow" w:hAnsi="Arial Narrow"/>
                    <w:sz w:val="16"/>
                    <w:szCs w:val="16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5" type="#_x0000_t202" style="height:9.75pt;margin-left:127.85pt;margin-top:-20.8pt;position:absolute;width:27.7pt;z-index:251687936" filled="f" stroked="f">
          <v:textbox inset="0,0,0,0">
            <w:txbxContent>
              <w:p w:rsidR="004939F5" w:rsidRPr="00AB0323">
                <w:pPr>
                  <w:pStyle w:val="Heading3"/>
                  <w:rPr>
                    <w:i w:val="0"/>
                    <w:szCs w:val="18"/>
                  </w:rPr>
                </w:pPr>
                <w:r w:rsidR="00F24FB9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12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.0</w:t>
                </w:r>
                <w:r w:rsidR="00F24FB9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6" type="#_x0000_t202" style="height:9.75pt;margin-left:127.75pt;margin-top:-34.7pt;position:absolute;width:27.55pt;z-index:251686912" filled="f" stroked="f">
          <v:textbox inset="0,0,0,0">
            <w:txbxContent>
              <w:p w:rsidR="004939F5" w:rsidRPr="00280D81" w:rsidP="006575A0">
                <w:pPr>
                  <w:rPr>
                    <w:szCs w:val="18"/>
                  </w:rPr>
                </w:pPr>
                <w:r w:rsidR="00F24FB9"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12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.0</w:t>
                </w:r>
                <w:r w:rsidR="00F24FB9">
                  <w:rPr>
                    <w:rFonts w:ascii="Arial Narrow" w:hAnsi="Arial Narrow"/>
                    <w:sz w:val="16"/>
                    <w:szCs w:val="16"/>
                    <w:lang w:val="en-US"/>
                  </w:rPr>
                  <w:t>5</w:t>
                </w:r>
                <w:r w:rsidRPr="00280D81">
                  <w:rPr>
                    <w:rFonts w:ascii="Arial Narrow" w:hAnsi="Arial Narrow"/>
                    <w:sz w:val="16"/>
                    <w:szCs w:val="16"/>
                  </w:rPr>
                  <w:t>.1</w:t>
                </w:r>
                <w:r>
                  <w:rPr>
                    <w:rFonts w:ascii="Arial Narrow" w:hAnsi="Arial Narrow"/>
                    <w:sz w:val="16"/>
                    <w:szCs w:val="16"/>
                  </w:rPr>
                  <w:t>7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7" type="#_x0000_t202" style="height:9.75pt;margin-left:127.85pt;margin-top:-48.25pt;position:absolute;width:27pt;z-index:251685888" filled="f" stroked="f">
          <v:textbox inset="0,0,0,0">
            <w:txbxContent>
              <w:p w:rsidR="004939F5" w:rsidRPr="00AB0323">
                <w:pPr>
                  <w:pStyle w:val="Heading3"/>
                  <w:rPr>
                    <w:i w:val="0"/>
                    <w:szCs w:val="18"/>
                  </w:rPr>
                </w:pPr>
                <w:r w:rsidR="00F24FB9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12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.0</w:t>
                </w:r>
                <w:r w:rsidR="00F24FB9"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7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 xml:space="preserve"> 9.15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8" type="#_x0000_t202" style="height:10.75pt;margin-left:127.05pt;margin-top:-65.15pt;position:absolute;width:27pt;z-index:251663360" filled="f" stroked="f">
          <v:textbox inset="0,0,0,0">
            <w:txbxContent>
              <w:p w:rsidR="004939F5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Д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а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та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9" type="#_x0000_t202" style="height:10.75pt;margin-left:84.9pt;margin-top:-65pt;position:absolute;width:41.75pt;z-index:251662336" filled="f" stroked="f">
          <v:textbox inset="0,0,0,0">
            <w:txbxContent>
              <w:p w:rsidR="004939F5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По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д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п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ись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0" type="#_x0000_t202" style="height:10.75pt;margin-left:20.7pt;margin-top:-64.85pt;position:absolute;width:54pt;z-index:251661312" filled="f" stroked="f">
          <v:textbox inset="0,0,0,0">
            <w:txbxContent>
              <w:p w:rsidR="004939F5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№ докум.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line id="_x0000_s2131" style="position:absolute;z-index:251708416" from="-27.2pt,-65.65pt" to="154.6pt,-65.6pt" strokeweight="2pt">
          <v:stroke startarrowwidth="narrow" startarrowlength="long" endarrowwidth="narrow" endarrowlength="long"/>
        </v:line>
      </w:pict>
    </w:r>
    <w:r>
      <w:rPr>
        <w:noProof/>
      </w:rPr>
      <w:pict>
        <v:shape id="_x0000_s2132" type="#_x0000_t202" style="height:10.75pt;margin-left:-7.5pt;margin-top:-64.55pt;position:absolute;width:27pt;z-index:251660288" filled="f" stroked="f">
          <v:textbox inset="0,0,0,0">
            <w:txbxContent>
              <w:p w:rsidR="004939F5" w:rsidRPr="00551333" w:rsidP="00D33405">
                <w:pPr>
                  <w:pStyle w:val="a"/>
                  <w:spacing w:before="100" w:beforeAutospacing="1" w:after="100" w:afterAutospacing="1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4939F5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3" type="#_x0000_t202" style="height:10.75pt;margin-left:-26.6pt;margin-top:-64.25pt;position:absolute;width:18pt;z-index:251659264" filled="f" stroked="f">
          <v:textbox inset="0,0,0,0">
            <w:txbxContent>
              <w:p w:rsidR="004939F5" w:rsidRPr="00551333" w:rsidP="00D33405">
                <w:pPr>
                  <w:rPr>
                    <w:iCs/>
                    <w:sz w:val="22"/>
                    <w:szCs w:val="22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Изм</w:t>
                </w:r>
                <w:r w:rsidRPr="00551333">
                  <w:rPr>
                    <w:iCs/>
                    <w:sz w:val="22"/>
                    <w:szCs w:val="22"/>
                  </w:rPr>
                  <w:t>.</w:t>
                </w:r>
              </w:p>
              <w:p w:rsidR="004939F5">
                <w:pPr>
                  <w:jc w:val="center"/>
                  <w:rPr>
                    <w:i/>
                    <w:iCs/>
                    <w:sz w:val="16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4" type="#_x0000_t202" style="height:42.5pt;margin-left:350.6pt;margin-top:-24.25pt;position:absolute;width:139.65pt;z-index:251677696" filled="f" stroked="f">
          <v:textbox inset="0,0,0,0">
            <w:txbxContent>
              <w:p w:rsidR="004939F5" w:rsidRPr="008738D3" w:rsidP="007C6C6C">
                <w:pPr>
                  <w:pStyle w:val="a0"/>
                  <w:spacing w:before="120"/>
                  <w:rPr>
                    <w:rFonts w:ascii="Arial Narrow" w:hAnsi="Arial Narrow"/>
                    <w:sz w:val="28"/>
                    <w:szCs w:val="28"/>
                  </w:rPr>
                </w:pPr>
                <w:r w:rsidRPr="008738D3">
                  <w:rPr>
                    <w:rFonts w:ascii="Arial Narrow" w:hAnsi="Arial Narrow"/>
                    <w:sz w:val="28"/>
                    <w:szCs w:val="28"/>
                  </w:rPr>
                  <w:t xml:space="preserve">АО 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t>«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Свер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д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НИИхиммаш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t>»</w:t>
                </w:r>
              </w:p>
              <w:p w:rsidR="004939F5" w:rsidRPr="00CF539D" w:rsidP="007C6C6C">
                <w:pPr>
                  <w:pStyle w:val="a0"/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t>о</w:t>
                </w:r>
                <w:r w:rsidRPr="00CF539D">
                  <w:rPr>
                    <w:rFonts w:ascii="Arial Narrow" w:hAnsi="Arial Narrow"/>
                    <w:sz w:val="28"/>
                    <w:szCs w:val="28"/>
                  </w:rPr>
                  <w:t>тдел 4</w:t>
                </w:r>
              </w:p>
              <w:p w:rsidR="004939F5">
                <w:pPr>
                  <w:pStyle w:val="a0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5" type="#_x0000_t202" style="height:10.75pt;margin-left:392.6pt;margin-top:-36.75pt;position:absolute;width:41.7pt;z-index:251675648" filled="f" stroked="f">
          <v:textbox inset="0,0,0,0">
            <w:txbxContent>
              <w:p w:rsidR="004939F5" w:rsidRPr="00F40126" w:rsidP="007C6C6C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1</w:t>
                </w:r>
              </w:p>
              <w:p w:rsidR="004939F5" w:rsidRPr="00356C27">
                <w:pPr>
                  <w:pStyle w:val="a"/>
                  <w:rPr>
                    <w:i w:val="0"/>
                    <w:sz w:val="20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6" type="#_x0000_t202" style="height:10.75pt;margin-left:353.3pt;margin-top:-36.25pt;position:absolute;width:9pt;z-index:251674624" filled="f" stroked="f">
          <v:textbox inset="0,0,0,0">
            <w:txbxContent>
              <w:p w:rsidR="004939F5" w:rsidRPr="00D40695" w:rsidP="007C6C6C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</w:p>
              <w:p w:rsidR="004939F5" w:rsidRPr="00505202">
                <w:pPr>
                  <w:pStyle w:val="a"/>
                  <w:rPr>
                    <w:i w:val="0"/>
                  </w:rPr>
                </w:pPr>
                <w:r>
                  <w:rPr>
                    <w:i w:val="0"/>
                  </w:rPr>
                  <w:t>И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37" type="#_x0000_t202" style="height:36pt;margin-left:169.5pt;margin-top:-89.8pt;position:absolute;width:304.95pt;z-index:251664384" filled="f" stroked="f">
          <v:textbox inset="0,0,0,0">
            <w:txbxContent>
              <w:p w:rsidR="004939F5" w:rsidRPr="002932EB" w:rsidP="00DB0185">
                <w:pPr>
                  <w:pStyle w:val="a2"/>
                  <w:spacing w:before="120" w:after="240"/>
                  <w:rPr>
                    <w:b w:val="0"/>
                    <w:sz w:val="28"/>
                    <w:szCs w:val="28"/>
                    <w:lang w:val="en-US"/>
                  </w:rPr>
                </w:pP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А.7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0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454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0</w:t>
                </w:r>
                <w:r w:rsidR="00F24FB9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2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.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000 В1</w:t>
                </w:r>
              </w:p>
            </w:txbxContent>
          </v:textbox>
          <w10:wrap type="topAndBottom"/>
        </v:shape>
      </w:pict>
    </w:r>
    <w:r>
      <w:rPr>
        <w:noProof/>
      </w:rPr>
      <w:pict>
        <v:line id="_x0000_s2138" style="position:absolute;z-index:251722752" from="378.35pt,-37.5pt" to="378.4pt,-23.5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39" style="position:absolute;z-index:251721728" from="364.4pt,-37.5pt" to="364.45pt,-23.5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0" style="position:absolute;z-index:251720704" from="434.3pt,-51.5pt" to="434.3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1" style="position:absolute;z-index:251719680" from="392.4pt,-51.5pt" to="392.4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2" style="position:absolute;z-index:251718656" from="350.4pt,-37.5pt" to="490.25pt,-37.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3" style="position:absolute;z-index:251717632" from="350.4pt,-23.65pt" to="490.2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4" style="position:absolute;z-index:251716608" from="-7.6pt,-93.25pt" to="-7.55pt,-51.3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5" style="position:absolute;z-index:251715584" from="20.4pt,-93.25pt" to="20.4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6" style="position:absolute;z-index:251714560" from="84.7pt,-93.25pt" to="84.7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7" style="position:absolute;z-index:251713536" from="126.65pt,-93.25pt" to="126.7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8" style="position:absolute;z-index:251712512" from="-27.2pt,4.3pt" to="154.6pt,4.3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9" style="position:absolute;z-index:251711488" from="-27.2pt,-9.65pt" to="154.6pt,-9.6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0" style="position:absolute;z-index:251710464" from="-27.2pt,-23.65pt" to="154.6pt,-23.6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1" style="position:absolute;z-index:251709440" from="-27.2pt,-37.5pt" to="154.6pt,-37.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2" style="position:absolute;z-index:251707392" from="-27.2pt,-79.3pt" to="154.6pt,-79.3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3" style="position:absolute;z-index:251706368" from="350.4pt,-51.5pt" to="350.4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4" style="position:absolute;z-index:251705344" from="154.7pt,-93.25pt" to="154.7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5" style="position:absolute;z-index:251704320" from="-27.2pt,-51.5pt" to="490.25pt,-51.4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6" style="position:absolute;z-index:251703296" from="-27.2pt,-93.25pt" to="490.25pt,-93.2pt" strokeweight="2pt">
          <v:stroke startarrowwidth="narrow" startarrowlength="long" endarrowwidth="narrow" endarrowlength="long"/>
        </v:line>
      </w:pict>
    </w:r>
    <w:r>
      <w:rPr>
        <w:noProof/>
      </w:rPr>
      <w:pict>
        <v:shape id="_x0000_s2157" type="#_x0000_t202" style="height:16.1pt;margin-left:180pt;margin-top:813.4pt;mso-position-vertical-relative:page;position:absolute;width:70.2pt;z-index:251683840" filled="f" stroked="f">
          <v:textbox inset="0,0,0,0">
            <w:txbxContent>
              <w:p w:rsidR="004939F5" w:rsidRPr="007C6C6C">
                <w:pPr>
                  <w:pStyle w:val="a"/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</w:pPr>
                <w:r w:rsidRPr="007C6C6C"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  <w:t>Копировал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58" type="#_x0000_t202" style="height:16.1pt;margin-left:418pt;margin-top:813.4pt;mso-position-vertical-relative:page;position:absolute;width:68pt;z-index:251684864" filled="f" stroked="f">
          <v:textbox inset="0,0,0,0">
            <w:txbxContent>
              <w:p w:rsidR="004939F5" w:rsidRPr="007C6C6C">
                <w:pPr>
                  <w:pStyle w:val="a"/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</w:pPr>
                <w:r w:rsidRPr="007C6C6C"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  <w:t>Формат А4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59" type="#_x0000_t202" style="height:10.2pt;margin-left:25.5pt;margin-top:-48.25pt;position:absolute;width:55pt;z-index:251678720" filled="f" stroked="f">
          <v:textbox inset="0,0,0,0">
            <w:txbxContent>
              <w:p w:rsidR="004939F5" w:rsidRPr="00FE66ED">
                <w:pPr>
                  <w:pStyle w:val="Heading3"/>
                  <w:rPr>
                    <w:i w:val="0"/>
                    <w:sz w:val="22"/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60" type="#_x0000_t202" style="height:10.75pt;margin-left:450pt;margin-top:-36.75pt;position:absolute;width:18pt;z-index:251676672" filled="f" stroked="f">
          <v:textbox inset="0,0,0,0">
            <w:txbxContent>
              <w:p w:rsidR="004939F5" w:rsidRPr="007C6C6C" w:rsidP="007C6C6C">
                <w:pPr>
                  <w:pStyle w:val="Heading2"/>
                  <w:jc w:val="center"/>
                  <w:rPr>
                    <w:rFonts w:ascii="Arial Narrow" w:hAnsi="Arial Narrow"/>
                    <w:sz w:val="22"/>
                    <w:szCs w:val="22"/>
                  </w:rPr>
                </w:pPr>
                <w:r w:rsidRPr="007C6C6C">
                  <w:rPr>
                    <w:rFonts w:ascii="Arial Narrow" w:hAnsi="Arial Narrow"/>
                    <w:sz w:val="22"/>
                    <w:szCs w:val="22"/>
                  </w:rPr>
                  <w:fldChar w:fldCharType="begin"/>
                </w:r>
                <w:r w:rsidRPr="007C6C6C">
                  <w:rPr>
                    <w:rFonts w:ascii="Arial Narrow" w:hAnsi="Arial Narrow"/>
                    <w:sz w:val="22"/>
                    <w:szCs w:val="22"/>
                  </w:rPr>
                  <w:instrText xml:space="preserve"> NUMPAGES   \* MERGEFORMAT </w:instrText>
                </w:r>
                <w:r w:rsidRPr="007C6C6C">
                  <w:rPr>
                    <w:rFonts w:ascii="Arial Narrow" w:hAnsi="Arial Narrow"/>
                    <w:sz w:val="22"/>
                    <w:szCs w:val="22"/>
                  </w:rPr>
                  <w:fldChar w:fldCharType="separate"/>
                </w:r>
                <w:r w:rsidR="00034C25">
                  <w:rPr>
                    <w:rFonts w:ascii="Arial Narrow" w:hAnsi="Arial Narrow"/>
                    <w:noProof/>
                    <w:sz w:val="22"/>
                    <w:szCs w:val="22"/>
                  </w:rPr>
                  <w:t>221</w:t>
                </w:r>
                <w:r w:rsidRPr="007C6C6C">
                  <w:rPr>
                    <w:rFonts w:ascii="Arial Narrow" w:hAnsi="Arial Narrow"/>
                    <w:sz w:val="22"/>
                    <w:szCs w:val="22"/>
                  </w:rPr>
                  <w:fldChar w:fldCharType="end"/>
                </w:r>
              </w:p>
              <w:p w:rsidR="004939F5" w:rsidRPr="007C6C6C">
                <w:pPr>
                  <w:pStyle w:val="Heading2"/>
                  <w:jc w:val="center"/>
                  <w:rPr>
                    <w:rFonts w:ascii="Arial Narrow" w:hAnsi="Arial Narrow"/>
                    <w:sz w:val="18"/>
                  </w:rPr>
                </w:pPr>
              </w:p>
            </w:txbxContent>
          </v:textbox>
          <w10:wrap type="topAndBottom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4C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9F5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height:37.6pt;margin-left:-43.85pt;margin-top:173.3pt;position:absolute;width:17.7pt;z-index:251695104" filled="f" stroked="f">
          <v:textbox style="layout-flow:vertical" inset="0,0,0,0">
            <w:txbxContent>
              <w:p w:rsidR="004939F5" w:rsidP="00EE765D">
                <w:pPr>
                  <w:pStyle w:val="a"/>
                  <w:ind w:left="57"/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Подп.</w:t>
                </w:r>
              </w:p>
            </w:txbxContent>
          </v:textbox>
        </v:shape>
      </w:pict>
    </w:r>
    <w:r>
      <w:rPr>
        <w:noProof/>
      </w:rPr>
      <w:pict>
        <v:shape id="_x0000_s2050" type="#_x0000_t202" style="height:28.35pt;margin-left:-42.7pt;margin-top:214.9pt;position:absolute;width:17.2pt;z-index:251696128" filled="f" stroked="f">
          <v:textbox style="layout-flow:vertical" inset="0,0,0,0">
            <w:txbxContent>
              <w:p w:rsidR="004939F5" w:rsidRPr="00EE765D" w:rsidP="00D641D7">
                <w:pPr>
                  <w:pStyle w:val="a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 xml:space="preserve"> Дата</w:t>
                </w:r>
              </w:p>
              <w:p w:rsidR="004939F5">
                <w:pPr>
                  <w:pStyle w:val="a"/>
                </w:pPr>
              </w:p>
            </w:txbxContent>
          </v:textbox>
        </v:shape>
      </w:pict>
    </w:r>
    <w:r>
      <w:rPr>
        <w:noProof/>
      </w:rPr>
      <w:pict>
        <v:group id="_x0000_s2051" style="height:786.95pt;margin-left:75.32pt;margin-top:-93.92pt;position:absolute;rotation:90;width:555.2pt;z-index:251700224" coordorigin="0,3" coordsize="20018,19993">
          <v:group id="_x0000_s2052" style="height:10522;position:absolute;top:9459;width:1435" coordorigin="0,0" coordsize="20015,19991">
            <v:group id="_x0000_s2053" style="height:19991;position:absolute;width:8550" coordorigin="0,0" coordsize="20000,19991">
              <v:rect id="_x0000_s2054" style="height:4820;position:absolute;width:19935" filled="f" strokeweight="2pt">
                <v:textbox inset="2pt,2pt,2pt,2pt">
                  <w:txbxContent>
                    <w:p w:rsidR="004939F5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Подп. и дата</w:t>
                      </w:r>
                    </w:p>
                    <w:p w:rsidR="004939F5"/>
                  </w:txbxContent>
                </v:textbox>
              </v:rect>
              <v:rect id="_x0000_s2055" style="height:3441;position:absolute;top:4850;width:19935" filled="f" strokeweight="2pt">
                <v:textbox inset="2pt,2pt,2pt,2pt">
                  <w:txbxContent>
                    <w:p w:rsidR="004939F5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Инв. № дубл.</w:t>
                      </w:r>
                    </w:p>
                    <w:p w:rsidR="004939F5"/>
                  </w:txbxContent>
                </v:textbox>
              </v:rect>
              <v:rect id="_x0000_s2056" style="height:3441;left:65;position:absolute;top:8308;width:19935" filled="f" strokeweight="2pt">
                <v:textbox inset="2pt,2pt,2pt,2pt">
                  <w:txbxContent>
                    <w:p w:rsidR="004939F5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Взам. инв.№</w:t>
                      </w:r>
                    </w:p>
                    <w:p w:rsidR="004939F5"/>
                  </w:txbxContent>
                </v:textbox>
              </v:rect>
              <v:rect id="_x0000_s2057" style="height:4824;position:absolute;top:11736;width:19935" filled="f" strokeweight="2pt">
                <v:textbox inset="2pt,2pt,2pt,2pt">
                  <w:txbxContent>
                    <w:p w:rsidR="004939F5" w:rsidRPr="00651260" w:rsidP="00280485">
                      <w:pPr>
                        <w:spacing w:before="100" w:beforeAutospacing="1"/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Подп. и дата</w:t>
                      </w:r>
                    </w:p>
                    <w:p w:rsidR="004939F5" w:rsidP="00280485"/>
                  </w:txbxContent>
                </v:textbox>
              </v:rect>
              <v:rect id="_x0000_s2058" style="height:3452;position:absolute;top:16539;width:19935" filled="f" strokeweight="2pt">
                <v:textbox inset="2pt,2pt,2pt,2pt">
                  <w:txbxContent>
                    <w:p w:rsidR="004939F5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Инв. № подл.</w:t>
                      </w:r>
                    </w:p>
                    <w:p w:rsidR="004939F5" w:rsidRPr="00FC2988" w:rsidP="006E7BF4">
                      <w:pPr>
                        <w:jc w:val="center"/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v:group>
            <v:group id="_x0000_s2059" style="height:19979;left:8592;position:absolute;top:8;width:11423" coordorigin="-25,0" coordsize="20025,20001">
              <v:rect id="_x0000_s2060" style="height:4823;position:absolute;width:19951" filled="f" strokeweight="2pt">
                <v:textbox inset="2pt,2pt,2pt,2pt">
                  <w:txbxContent>
                    <w:p w:rsidR="004939F5"/>
                  </w:txbxContent>
                </v:textbox>
              </v:rect>
              <v:rect id="_x0000_s2061" style="height:3447;left:-25;position:absolute;top:4853;width:19976" filled="f" strokeweight="2pt">
                <v:textbox inset="2pt,2pt,2pt,2pt">
                  <w:txbxContent>
                    <w:p w:rsidR="004939F5"/>
                  </w:txbxContent>
                </v:textbox>
              </v:rect>
              <v:rect id="_x0000_s2062" style="height:3447;left:24;position:absolute;top:8315;width:19976" filled="f" strokeweight="2pt">
                <v:textbox inset="2pt,2pt,2pt,2pt">
                  <w:txbxContent>
                    <w:p w:rsidR="004939F5"/>
                  </w:txbxContent>
                </v:textbox>
              </v:rect>
              <v:rect id="_x0000_s2063" style="height:4825;position:absolute;top:11747;width:19951" filled="f" strokeweight="2pt">
                <v:textbox inset="2pt,2pt,2pt,2pt">
                  <w:txbxContent>
                    <w:p w:rsidR="004939F5">
                      <w:r>
                        <w:rPr>
                          <w:noProof/>
                        </w:rPr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Рисунок 1" o:spid="_x0000_i2064" type="#_x0000_t75" style="height:18.1pt;visibility:visible;width:93.53pt" filled="f" stroked="f">
                            <v:fill o:detectmouseclick="f"/>
                            <v:imagedata r:id="rId1" o:title=""/>
                          </v:shape>
                        </w:pict>
                      </w:r>
                    </w:p>
                  </w:txbxContent>
                </v:textbox>
              </v:rect>
              <v:rect id="_x0000_s2065" style="height:3446;position:absolute;top:16555;width:19951" filled="f" strokeweight="2pt">
                <v:textbox inset="2pt,2pt,2pt,2pt">
                  <w:txbxContent>
                    <w:p w:rsidR="004939F5">
                      <w:r>
                        <w:rPr>
                          <w:noProof/>
                        </w:rPr>
                        <w:pict>
                          <v:shape id="Рисунок 2" o:spid="_x0000_i2066" type="#_x0000_t75" style="height:16.35pt;visibility:visible;width:65.08pt" filled="f" stroked="f">
                            <v:fill o:detectmouseclick="f"/>
                            <v:imagedata r:id="rId2" o:title=""/>
                          </v:shape>
                        </w:pict>
                      </w:r>
                    </w:p>
                  </w:txbxContent>
                </v:textbox>
              </v:rect>
            </v:group>
          </v:group>
          <v:group id="_x0000_s2067" style="height:19993;left:1426;position:absolute;top:3;width:18592" coordorigin="0,0" coordsize="20000,20000">
            <v:rect id="_x0000_s2068" style="height:19975;left:2;position:absolute;width:19998" filled="f" strokeweight="2pt"/>
            <v:line id="_x0000_s2069" style="position:absolute" from="0,18936" to="19998,18937" strokeweight="2pt">
              <v:stroke startarrowwidth="narrow" startarrowlength="long" endarrowwidth="narrow" endarrowlength="long"/>
            </v:line>
            <v:line id="_x0000_s2070" style="position:absolute" from="0,19987" to="19998,19989" strokeweight="2pt">
              <v:stroke startarrowwidth="narrow" startarrowlength="long" endarrowwidth="narrow" endarrowlength="long"/>
            </v:line>
            <v:line id="_x0000_s2071" style="position:absolute" from="7028,18936" to="7030,20000" strokeweight="2pt">
              <v:stroke startarrowwidth="narrow" startarrowlength="long" endarrowwidth="narrow" endarrowlength="long"/>
            </v:line>
            <v:line id="_x0000_s2072" style="position:absolute" from="0,19286" to="7028,19287" strokeweight="1pt">
              <v:stroke startarrowwidth="narrow" startarrowlength="long" endarrowwidth="narrow" endarrowlength="long"/>
            </v:line>
            <v:line id="_x0000_s2073" style="position:absolute" from="0,19635" to="7028,19636" strokeweight="1pt">
              <v:stroke startarrowwidth="narrow" startarrowlength="long" endarrowwidth="narrow" endarrowlength="long"/>
            </v:line>
            <v:line id="_x0000_s2074" style="position:absolute" from="5946,18936" to="5948,20000" strokeweight="2pt">
              <v:stroke startarrowwidth="narrow" startarrowlength="long" endarrowwidth="narrow" endarrowlength="long"/>
            </v:line>
            <v:line id="_x0000_s2075" style="position:absolute" from="4324,18936" to="4327,20000" strokeweight="2pt">
              <v:stroke startarrowwidth="narrow" startarrowlength="long" endarrowwidth="narrow" endarrowlength="long"/>
            </v:line>
            <v:line id="_x0000_s2076" style="position:absolute" from="1838,18936" to="1841,20000" strokeweight="2pt">
              <v:stroke startarrowwidth="narrow" startarrowlength="long" endarrowwidth="narrow" endarrowlength="long"/>
            </v:line>
            <v:line id="_x0000_s2077" style="position:absolute" from="758,18936" to="761,19988" strokeweight="2pt">
              <v:stroke startarrowwidth="narrow" startarrowlength="long" endarrowwidth="narrow" endarrowlength="long"/>
            </v:line>
            <v:line id="_x0000_s2078" style="position:absolute" from="18906,18935" to="18908,19999" strokeweight="2pt">
              <v:stroke startarrowwidth="narrow" startarrowlength="long" endarrowwidth="narrow" endarrowlength="long"/>
            </v:line>
            <v:line id="_x0000_s2079" style="position:absolute" from="18906,19420" to="19992,19421" strokeweight="2pt">
              <v:stroke startarrowwidth="narrow" startarrowlength="long" endarrowwidth="narrow" endarrowlength="long"/>
            </v:line>
          </v:group>
        </v:group>
      </w:pict>
    </w:r>
    <w:r>
      <w:rPr>
        <w:noProof/>
      </w:rPr>
      <w:pict>
        <v:group id="_x0000_s2080" style="height:174.25pt;margin-left:639.28pt;margin-top:-46.03pt;position:absolute;rotation:90;width:40.6pt;z-index:251724800" coordorigin="591,631" coordsize="568,3485">
          <v:rect id="_x0000_s2081" style="height:1789;left:591;position:absolute;top:631;width:567" strokeweight="1.5pt">
            <v:textbox style="layout-flow:vertical;mso-layout-flow-alt:bottom-to-top">
              <w:txbxContent>
                <w:p w:rsidR="004939F5" w:rsidRPr="009A70A5" w:rsidP="00EE5D47"/>
              </w:txbxContent>
            </v:textbox>
          </v:rect>
          <v:rect id="_x0000_s2082" style="height:1701;left:592;position:absolute;top:2415;width:567" strokeweight="1.5pt">
            <v:textbox>
              <w:txbxContent>
                <w:p w:rsidR="004939F5" w:rsidP="00EE5D47">
                  <w:pPr>
                    <w:rPr>
                      <w:rFonts w:ascii="Arial Narrow" w:hAnsi="Arial Narrow"/>
                      <w:sz w:val="24"/>
                      <w:lang w:val="en-US"/>
                    </w:rPr>
                  </w:pPr>
                </w:p>
                <w:p w:rsidR="004939F5" w:rsidRPr="00A66E67" w:rsidP="003D7A55">
                  <w:pPr>
                    <w:spacing w:line="180" w:lineRule="auto"/>
                    <w:rPr>
                      <w:rFonts w:ascii="Arial Narrow" w:hAnsi="Arial Narrow"/>
                      <w:sz w:val="24"/>
                    </w:rPr>
                  </w:pPr>
                  <w:r w:rsidRPr="00A66E67">
                    <w:rPr>
                      <w:rFonts w:ascii="Arial Narrow" w:hAnsi="Arial Narrow"/>
                      <w:sz w:val="24"/>
                    </w:rPr>
                    <w:t>Версия</w:t>
                  </w:r>
                </w:p>
              </w:txbxContent>
            </v:textbox>
          </v:rect>
        </v:group>
      </w:pict>
    </w:r>
    <w:r>
      <w:rPr>
        <w:noProof/>
      </w:rPr>
      <w:pict>
        <v:shape id="_x0000_s2083" type="#_x0000_t202" style="height:285.1pt;margin-left:-41.3pt;margin-top:253.5pt;position:absolute;width:42.6pt;z-index:251699200" stroked="f">
          <v:textbox style="layout-flow:vertical">
            <w:txbxContent>
              <w:p w:rsidR="004939F5" w:rsidRPr="007331D8" w:rsidP="007331D8">
                <w:pPr>
                  <w:jc w:val="center"/>
                  <w:rPr>
                    <w:rFonts w:ascii="Arial Narrow" w:hAnsi="Arial Narrow"/>
                    <w:bCs/>
                    <w:sz w:val="44"/>
                    <w:szCs w:val="44"/>
                    <w:lang w:val="en-US"/>
                  </w:rPr>
                </w:pPr>
                <w:r w:rsidRPr="007331D8">
                  <w:rPr>
                    <w:rFonts w:ascii="Arial Narrow" w:hAnsi="Arial Narrow"/>
                    <w:bCs/>
                    <w:sz w:val="44"/>
                    <w:szCs w:val="44"/>
                  </w:rPr>
                  <w:t>А.7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0</w:t>
                </w:r>
                <w:r w:rsidRPr="007331D8">
                  <w:rPr>
                    <w:rFonts w:ascii="Arial Narrow" w:hAnsi="Arial Narrow"/>
                    <w:bCs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454</w:t>
                </w:r>
                <w:r w:rsidRPr="007331D8">
                  <w:rPr>
                    <w:rFonts w:ascii="Arial Narrow" w:hAnsi="Arial Narrow"/>
                    <w:bCs/>
                    <w:sz w:val="44"/>
                    <w:szCs w:val="44"/>
                  </w:rPr>
                  <w:t>.0</w:t>
                </w:r>
                <w:r w:rsidR="00061505">
                  <w:rPr>
                    <w:rFonts w:ascii="Arial Narrow" w:hAnsi="Arial Narrow"/>
                    <w:bCs/>
                    <w:sz w:val="44"/>
                    <w:szCs w:val="44"/>
                    <w:lang w:val="en-US"/>
                  </w:rPr>
                  <w:t>2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.0</w:t>
                </w:r>
                <w:r w:rsidRPr="007331D8">
                  <w:rPr>
                    <w:rFonts w:ascii="Arial Narrow" w:hAnsi="Arial Narrow"/>
                    <w:bCs/>
                    <w:sz w:val="44"/>
                    <w:szCs w:val="44"/>
                  </w:rPr>
                  <w:t>00 В1</w:t>
                </w:r>
              </w:p>
              <w:p w:rsidR="004939F5" w:rsidRPr="00D641D7" w:rsidP="00D641D7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4" type="#_x0000_t202" style="height:44.55pt;margin-left:-37.95pt;margin-top:109.2pt;position:absolute;width:11.75pt;z-index:251694080" filled="f" stroked="f">
          <v:textbox style="layout-flow:vertical" inset="0,0,0,0">
            <w:txbxContent>
              <w:p w:rsidR="004939F5" w:rsidRPr="00EE765D" w:rsidP="00B548C0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№ докум.</w:t>
                </w:r>
              </w:p>
              <w:p w:rsidR="004939F5" w:rsidP="00B548C0">
                <w:pPr>
                  <w:pStyle w:val="a"/>
                  <w:ind w:left="57"/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5" type="#_x0000_t202" style="height:27.6pt;margin-left:-40pt;margin-top:83.7pt;position:absolute;width:13.05pt;z-index:251693056" filled="f" stroked="f">
          <v:textbox style="layout-flow:vertical" inset="0,0,0,0">
            <w:txbxContent>
              <w:p w:rsidR="004939F5" w:rsidRPr="00EE765D" w:rsidP="00B548C0">
                <w:pPr>
                  <w:pStyle w:val="a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4939F5" w:rsidP="00B548C0">
                <w:pPr>
                  <w:pStyle w:val="a"/>
                </w:pPr>
              </w:p>
            </w:txbxContent>
          </v:textbox>
        </v:shape>
      </w:pict>
    </w:r>
    <w:r>
      <w:rPr>
        <w:noProof/>
      </w:rPr>
      <w:pict>
        <v:shape id="_x0000_s2086" type="#_x0000_t202" style="height:18.8pt;margin-left:-41.85pt;margin-top:62.3pt;position:absolute;width:14.6pt;z-index:251692032" filled="f" stroked="f">
          <v:textbox style="layout-flow:vertical" inset="0,0,0,0">
            <w:txbxContent>
              <w:p w:rsidR="004939F5" w:rsidRPr="00EE765D" w:rsidP="00B548C0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E765D">
                  <w:rPr>
                    <w:rFonts w:ascii="Arial Narrow" w:hAnsi="Arial Narrow"/>
                    <w:i w:val="0"/>
                    <w:sz w:val="22"/>
                    <w:szCs w:val="22"/>
                  </w:rPr>
                  <w:t>Изм.</w:t>
                </w:r>
              </w:p>
              <w:p w:rsidR="004939F5" w:rsidP="00F33F62">
                <w:pPr>
                  <w:pStyle w:val="a"/>
                  <w:jc w:val="center"/>
                </w:pPr>
              </w:p>
            </w:txbxContent>
          </v:textbox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39F5" w:rsidRPr="00F66893">
    <w:pPr>
      <w:pStyle w:val="Header"/>
      <w:rPr>
        <w:sz w:val="4"/>
        <w:szCs w:val="4"/>
      </w:rPr>
    </w:pPr>
    <w:r>
      <w:rPr>
        <w:noProof/>
        <w:sz w:val="4"/>
        <w:szCs w:val="4"/>
      </w:rPr>
      <w:pict>
        <v:group id="_x0000_s2090" style="height:174.25pt;margin-left:-66.9pt;margin-top:18.35pt;position:absolute;width:39.85pt;z-index:251723776" coordorigin="591,631" coordsize="567,3485">
          <v:rect id="_x0000_s2091" style="height:1789;left:591;position:absolute;top:631;width:567" strokeweight="1.5pt">
            <v:textbox style="layout-flow:vertical;mso-layout-flow-alt:bottom-to-top">
              <w:txbxContent>
                <w:p w:rsidR="004939F5" w:rsidRPr="009A70A5" w:rsidP="00E810C1"/>
              </w:txbxContent>
            </v:textbox>
          </v:rect>
          <v:rect id="_x0000_s2092" style="height:1701;left:592;position:absolute;top:2415;width:565" strokeweight="1.5pt">
            <v:textbox style="layout-flow:vertical;mso-layout-flow-alt:bottom-to-top">
              <w:txbxContent>
                <w:p w:rsidR="004939F5" w:rsidRPr="00BA58FD" w:rsidP="00E810C1">
                  <w:pPr>
                    <w:rPr>
                      <w:rFonts w:ascii="Arial Narrow" w:hAnsi="Arial Narrow"/>
                      <w:szCs w:val="20"/>
                      <w:lang w:val="en-US"/>
                    </w:rPr>
                  </w:pPr>
                </w:p>
                <w:p w:rsidR="004939F5" w:rsidRPr="003D7A55" w:rsidP="003D7A55">
                  <w:pPr>
                    <w:spacing w:line="180" w:lineRule="auto"/>
                    <w:rPr>
                      <w:rFonts w:ascii="Arial Narrow" w:hAnsi="Arial Narrow"/>
                      <w:sz w:val="24"/>
                    </w:rPr>
                  </w:pPr>
                  <w:r w:rsidRPr="003D7A55">
                    <w:rPr>
                      <w:rFonts w:ascii="Arial Narrow" w:hAnsi="Arial Narrow"/>
                      <w:sz w:val="24"/>
                    </w:rPr>
                    <w:t>Версия</w:t>
                  </w:r>
                </w:p>
              </w:txbxContent>
            </v:textbox>
          </v:rect>
        </v:group>
      </w:pict>
    </w:r>
    <w:r>
      <w:rPr>
        <w:noProof/>
        <w:sz w:val="4"/>
        <w:szCs w:val="4"/>
      </w:rPr>
      <w:pict>
        <v:rect id="_x0000_s2093" style="height:794.65pt;margin-left:-27.2pt;margin-top:18.6pt;position:absolute;width:517.45pt;z-index:251702272" filled="f" strokeweight="2pt"/>
      </w:pict>
    </w:r>
    <w:r>
      <w:rPr>
        <w:noProof/>
        <w:sz w:val="4"/>
        <w:szCs w:val="4"/>
      </w:rPr>
      <w:pict>
        <v:group id="_x0000_s2094" style="height:402.6pt;margin-left:-66.9pt;margin-top:353.4pt;mso-position-horizontal-relative:margin;mso-position-vertical-relative:margin;position:absolute;width:39.1pt;z-index:251658240" coordorigin="0,0" coordsize="20000,20001" o:allowincell="f">
          <v:group id="_x0000_s2095" style="height:20001;position:absolute;width:8542" coordorigin="0,0" coordsize="20000,20001">
            <v:rect id="_x0000_s2096" style="height:4819;position:absolute;width:19939" filled="f" strokeweight="2pt">
              <v:textbox style="layout-flow:vertical;mso-layout-flow-alt:bottom-to-top" inset="2pt,2pt,2pt,2pt">
                <w:txbxContent>
                  <w:p w:rsidR="004939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Подп. и дата</w:t>
                    </w:r>
                  </w:p>
                  <w:p w:rsidR="004939F5"/>
                  <w:p w:rsidR="004939F5"/>
                </w:txbxContent>
              </v:textbox>
            </v:rect>
            <v:rect id="_x0000_s2097" style="height:3444;position:absolute;top:4851;width:19939" filled="f" strokeweight="2pt">
              <v:textbox style="layout-flow:vertical;mso-layout-flow-alt:bottom-to-top" inset="2pt,2pt,2pt,2pt">
                <w:txbxContent>
                  <w:p w:rsidR="004939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Инв. № дубл.</w:t>
                    </w:r>
                  </w:p>
                  <w:p w:rsidR="004939F5"/>
                  <w:p w:rsidR="004939F5"/>
                </w:txbxContent>
              </v:textbox>
            </v:rect>
            <v:rect id="_x0000_s2098" style="height:3445;left:61;position:absolute;top:8314;width:19939" filled="f" strokeweight="2pt">
              <v:textbox style="layout-flow:vertical;mso-layout-flow-alt:bottom-to-top" inset="2pt,2pt,2pt,2pt">
                <w:txbxContent>
                  <w:p w:rsidR="004939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Взам. инв.№</w:t>
                    </w:r>
                  </w:p>
                  <w:p w:rsidR="004939F5"/>
                  <w:p w:rsidR="004939F5"/>
                </w:txbxContent>
              </v:textbox>
            </v:rect>
            <v:rect id="_x0000_s2099" style="height:4824;position:absolute;top:11742;width:19939" filled="f" strokeweight="2pt">
              <v:textbox style="layout-flow:vertical;mso-layout-flow-alt:bottom-to-top" inset="2pt,2pt,2pt,2pt">
                <w:txbxContent>
                  <w:p w:rsidR="004939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Подп. и дата</w:t>
                    </w:r>
                  </w:p>
                  <w:p w:rsidR="004939F5"/>
                </w:txbxContent>
              </v:textbox>
            </v:rect>
            <v:rect id="_x0000_s2100" style="height:3454;position:absolute;top:16547;width:19939" filled="f" strokeweight="2pt">
              <v:textbox style="layout-flow:vertical;mso-layout-flow-alt:bottom-to-top" inset="2pt,2pt,2pt,2pt">
                <w:txbxContent>
                  <w:p w:rsidR="004939F5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Инв. № подл.</w:t>
                    </w:r>
                  </w:p>
                  <w:p w:rsidR="004939F5"/>
                </w:txbxContent>
              </v:textbox>
            </v:rect>
          </v:group>
          <v:group id="_x0000_s2101" style="height:19992;left:8593;position:absolute;top:7;width:11407" coordorigin="0,0" coordsize="20000,19999">
            <v:rect id="_x0000_s2102" style="height:4821;position:absolute;width:19954" filled="f" strokeweight="2pt">
              <v:textbox inset="2pt,2pt,2pt,2pt">
                <w:txbxContent>
                  <w:p w:rsidR="004939F5"/>
                </w:txbxContent>
              </v:textbox>
            </v:rect>
            <v:rect id="_x0000_s2103" style="height:3446;position:absolute;top:4853;width:19954" filled="f" strokeweight="2pt">
              <v:textbox inset="2pt,2pt,2pt,2pt">
                <w:txbxContent>
                  <w:p w:rsidR="004939F5"/>
                </w:txbxContent>
              </v:textbox>
            </v:rect>
            <v:rect id="_x0000_s2104" style="height:3446;left:46;position:absolute;top:8318;width:19954" filled="f" strokeweight="2pt">
              <v:textbox inset="2pt,2pt,2pt,2pt">
                <w:txbxContent>
                  <w:p w:rsidR="004939F5"/>
                </w:txbxContent>
              </v:textbox>
            </v:rect>
            <v:rect id="_x0000_s2105" style="height:4821;position:absolute;top:11747;width:19954" filled="f" strokeweight="2pt">
              <v:textbox style="layout-flow:vertical;mso-layout-flow-alt:bottom-to-top" inset="2pt,2pt,2pt,2pt">
                <w:txbxContent>
                  <w:p w:rsidR="004939F5">
                    <w:r>
                      <w:rPr>
                        <w:noProof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Рисунок 1" o:spid="_x0000_i2106" type="#_x0000_t75" style="height:15.9pt;rotation:-90;visibility:visible;width:89.99pt" filled="f" stroked="f">
                          <v:fill o:detectmouseclick="f"/>
                          <v:imagedata r:id="rId1" o:title=""/>
                        </v:shape>
                      </w:pict>
                    </w:r>
                  </w:p>
                </w:txbxContent>
              </v:textbox>
            </v:rect>
            <v:rect id="_x0000_s2107" style="height:3446;position:absolute;top:16553;width:19954" filled="f" strokeweight="2pt">
              <v:textbox style="layout-flow:vertical;mso-layout-flow-alt:bottom-to-top" inset="2pt,2pt,2pt,2pt">
                <w:txbxContent>
                  <w:p w:rsidR="004939F5">
                    <w:r>
                      <w:rPr>
                        <w:noProof/>
                      </w:rPr>
                      <w:pict>
                        <v:shape id="Рисунок 2" o:spid="_x0000_i2108" type="#_x0000_t75" style="height:15.94pt;rotation:-90;visibility:visible;width:63.5pt" filled="f" stroked="f">
                          <v:fill o:detectmouseclick="f"/>
                          <v:imagedata r:id="rId2" o:title=""/>
                        </v:shape>
                      </w:pict>
                    </w:r>
                  </w:p>
                </w:txbxContent>
              </v:textbox>
            </v:rect>
          </v:group>
          <w10:wrap anchorx="margin" anchory="margin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36C5"/>
    <w:multiLevelType w:val="hybridMultilevel"/>
    <w:tmpl w:val="FD346554"/>
    <w:lvl w:ilvl="0">
      <w:start w:val="95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40812"/>
    <w:multiLevelType w:val="hybridMultilevel"/>
    <w:tmpl w:val="23FAAB9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C253B5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19625BC"/>
    <w:multiLevelType w:val="hybridMultilevel"/>
    <w:tmpl w:val="C1C886FE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7EF2972"/>
    <w:multiLevelType w:val="multilevel"/>
    <w:tmpl w:val="545002E0"/>
    <w:lvl w:ilvl="0">
      <w:start w:val="1"/>
      <w:numFmt w:val="decimal"/>
      <w:suff w:val="space"/>
      <w:lvlText w:val="%1"/>
      <w:lvlJc w:val="left"/>
      <w:pPr>
        <w:ind w:left="441" w:hanging="384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97" w:hanging="1440"/>
      </w:pPr>
      <w:rPr>
        <w:rFonts w:hint="default"/>
      </w:rPr>
    </w:lvl>
  </w:abstractNum>
  <w:abstractNum w:abstractNumId="5">
    <w:nsid w:val="41285629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AAB50DF"/>
    <w:multiLevelType w:val="hybridMultilevel"/>
    <w:tmpl w:val="585A0B64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3AE73A4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5BF5A7D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0DA50FE"/>
    <w:multiLevelType w:val="hybridMultilevel"/>
    <w:tmpl w:val="CE6A3908"/>
    <w:lvl w:ilvl="0">
      <w:start w:val="1"/>
      <w:numFmt w:val="decimal"/>
      <w:lvlText w:val="%1"/>
      <w:lvlJc w:val="left"/>
      <w:pPr>
        <w:tabs>
          <w:tab w:val="num" w:pos="360"/>
        </w:tabs>
        <w:ind w:left="-57" w:firstLine="57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731042F"/>
    <w:multiLevelType w:val="hybridMultilevel"/>
    <w:tmpl w:val="21E0E952"/>
    <w:lvl w:ilvl="0">
      <w:start w:val="1"/>
      <w:numFmt w:val="decimal"/>
      <w:pStyle w:val="Heading6"/>
      <w:lvlText w:val="%1"/>
      <w:lvlJc w:val="left"/>
      <w:pPr>
        <w:tabs>
          <w:tab w:val="num" w:pos="644"/>
        </w:tabs>
        <w:ind w:left="397" w:hanging="113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92C1D0F"/>
    <w:multiLevelType w:val="hybridMultilevel"/>
    <w:tmpl w:val="699C1CE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21A2732"/>
    <w:multiLevelType w:val="hybridMultilevel"/>
    <w:tmpl w:val="B00A107C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43F6D25"/>
    <w:multiLevelType w:val="hybridMultilevel"/>
    <w:tmpl w:val="5664C23E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C226EAF"/>
    <w:multiLevelType w:val="multilevel"/>
    <w:tmpl w:val="5816DA8E"/>
    <w:lvl w:ilvl="0">
      <w:start w:val="1"/>
      <w:numFmt w:val="decimal"/>
      <w:suff w:val="space"/>
      <w:lvlText w:val="%1"/>
      <w:lvlJc w:val="left"/>
      <w:pPr>
        <w:ind w:left="57" w:firstLine="57"/>
      </w:pPr>
      <w:rPr>
        <w:rFonts w:hint="default"/>
        <w:b w:val="0"/>
        <w:i w:val="0"/>
      </w:rPr>
    </w:lvl>
    <w:lvl w:ilvl="1">
      <w:start w:val="3"/>
      <w:numFmt w:val="decimal"/>
      <w:isLgl/>
      <w:lvlText w:val="%1.%2"/>
      <w:lvlJc w:val="left"/>
      <w:pPr>
        <w:ind w:left="47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9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5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54" w:hanging="1440"/>
      </w:pPr>
      <w:rPr>
        <w:rFonts w:hint="default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4"/>
  </w:num>
  <w:num w:numId="5">
    <w:abstractNumId w:val="1"/>
  </w:num>
  <w:num w:numId="6">
    <w:abstractNumId w:val="13"/>
  </w:num>
  <w:num w:numId="7">
    <w:abstractNumId w:val="0"/>
  </w:num>
  <w:num w:numId="8">
    <w:abstractNumId w:val="3"/>
  </w:num>
  <w:num w:numId="9">
    <w:abstractNumId w:val="6"/>
  </w:num>
  <w:num w:numId="10">
    <w:abstractNumId w:val="2"/>
  </w:num>
  <w:num w:numId="11">
    <w:abstractNumId w:val="5"/>
  </w:num>
  <w:num w:numId="12">
    <w:abstractNumId w:val="8"/>
  </w:num>
  <w:num w:numId="13">
    <w:abstractNumId w:val="7"/>
  </w:num>
  <w:num w:numId="14">
    <w:abstractNumId w:val="9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gutterAtTop/>
  <w:attachedTemplate r:id="rId1"/>
  <w:stylePaneFormatFilter w:val="3F01"/>
  <w:doNotTrackMoves/>
  <w:defaultTabStop w:val="708"/>
  <w:drawingGridHorizontalSpacing w:val="100"/>
  <w:displayHorizontalDrawingGridEvery w:val="2"/>
  <w:doNotShadeFormData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D8"/>
    <w:rPr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Cs/>
      <w:sz w:val="32"/>
    </w:rPr>
  </w:style>
  <w:style w:type="paragraph" w:styleId="Heading2">
    <w:name w:val="heading 2"/>
    <w:basedOn w:val="Normal"/>
    <w:next w:val="Normal"/>
    <w:link w:val="2"/>
    <w:qFormat/>
    <w:pPr>
      <w:keepNext/>
      <w:jc w:val="left"/>
      <w:outlineLvl w:val="1"/>
    </w:pPr>
    <w:rPr>
      <w:iCs/>
      <w:sz w:val="26"/>
    </w:rPr>
  </w:style>
  <w:style w:type="paragraph" w:styleId="Heading3">
    <w:name w:val="heading 3"/>
    <w:basedOn w:val="Normal"/>
    <w:next w:val="Normal"/>
    <w:link w:val="3"/>
    <w:qFormat/>
    <w:pPr>
      <w:keepNext/>
      <w:outlineLvl w:val="2"/>
    </w:pPr>
    <w:rPr>
      <w:i/>
      <w:iCs/>
      <w:sz w:val="1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i/>
      <w:iCs/>
      <w:sz w:val="18"/>
    </w:rPr>
  </w:style>
  <w:style w:type="paragraph" w:styleId="Heading5">
    <w:name w:val="heading 5"/>
    <w:basedOn w:val="Normal"/>
    <w:next w:val="Normal"/>
    <w:qFormat/>
    <w:pPr>
      <w:keepNext/>
      <w:ind w:left="-99" w:firstLine="639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0"/>
        <w:numId w:val="2"/>
      </w:numPr>
      <w:tabs>
        <w:tab w:val="left" w:pos="271"/>
      </w:tabs>
      <w:ind w:left="0" w:hanging="13"/>
      <w:outlineLvl w:val="5"/>
    </w:pPr>
    <w:rPr>
      <w:sz w:val="24"/>
      <w:szCs w:val="20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ind w:left="-99"/>
      <w:outlineLvl w:val="7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a3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left" w:pos="1935"/>
      </w:tabs>
      <w:jc w:val="center"/>
    </w:pPr>
    <w:rPr>
      <w:sz w:val="28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44"/>
      </w:tabs>
      <w:ind w:left="340" w:hanging="340"/>
      <w:jc w:val="center"/>
    </w:pPr>
    <w:rPr>
      <w:bCs/>
      <w:noProof/>
      <w:sz w:val="28"/>
      <w:szCs w:val="32"/>
    </w:rPr>
  </w:style>
  <w:style w:type="paragraph" w:styleId="TOC2">
    <w:name w:val="toc 2"/>
    <w:basedOn w:val="Normal"/>
    <w:next w:val="Normal"/>
    <w:autoRedefine/>
    <w:semiHidden/>
    <w:pPr>
      <w:jc w:val="both"/>
    </w:pPr>
    <w:rPr>
      <w:sz w:val="24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a">
    <w:name w:val="Низ рамки"/>
    <w:rPr>
      <w:i/>
      <w:iCs/>
      <w:sz w:val="16"/>
      <w:lang w:val="ru-RU" w:eastAsia="ru-RU" w:bidi="ar-SA"/>
    </w:rPr>
  </w:style>
  <w:style w:type="paragraph" w:customStyle="1" w:styleId="a0">
    <w:name w:val="ОАО"/>
    <w:pPr>
      <w:jc w:val="center"/>
    </w:pPr>
    <w:rPr>
      <w:lang w:val="ru-RU" w:eastAsia="ru-RU" w:bidi="ar-SA"/>
    </w:rPr>
  </w:style>
  <w:style w:type="paragraph" w:customStyle="1" w:styleId="a1">
    <w:name w:val="Название системы"/>
    <w:basedOn w:val="a"/>
    <w:pPr>
      <w:jc w:val="center"/>
    </w:pPr>
  </w:style>
  <w:style w:type="paragraph" w:customStyle="1" w:styleId="a2">
    <w:name w:val="Код темы"/>
    <w:basedOn w:val="Normal"/>
    <w:pPr>
      <w:jc w:val="center"/>
    </w:pPr>
    <w:rPr>
      <w:b/>
      <w:bCs/>
      <w:sz w:val="32"/>
    </w:rPr>
  </w:style>
  <w:style w:type="paragraph" w:styleId="Subtitle">
    <w:name w:val="Subtitle"/>
    <w:basedOn w:val="Normal"/>
    <w:qFormat/>
    <w:pPr>
      <w:ind w:firstLine="567"/>
    </w:pPr>
    <w:rPr>
      <w:sz w:val="24"/>
      <w:szCs w:val="20"/>
    </w:r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sz w:val="18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firstLine="540"/>
    </w:pPr>
    <w:rPr>
      <w:sz w:val="24"/>
    </w:rPr>
  </w:style>
  <w:style w:type="paragraph" w:styleId="BodyTextIndent2">
    <w:name w:val="Body Text Indent 2"/>
    <w:basedOn w:val="Normal"/>
    <w:link w:val="20"/>
    <w:pPr>
      <w:ind w:firstLine="540"/>
      <w:jc w:val="center"/>
    </w:pPr>
    <w:rPr>
      <w:sz w:val="24"/>
    </w:rPr>
  </w:style>
  <w:style w:type="paragraph" w:styleId="Caption">
    <w:name w:val="caption"/>
    <w:basedOn w:val="Normal"/>
    <w:next w:val="Normal"/>
    <w:qFormat/>
    <w:pPr>
      <w:ind w:firstLine="540"/>
    </w:pPr>
    <w:rPr>
      <w:iCs/>
      <w:sz w:val="24"/>
    </w:rPr>
  </w:style>
  <w:style w:type="character" w:customStyle="1" w:styleId="a3">
    <w:name w:val="Верхний колонтитул Знак"/>
    <w:link w:val="Header"/>
    <w:rsid w:val="00F86B68"/>
    <w:rPr>
      <w:szCs w:val="24"/>
    </w:rPr>
  </w:style>
  <w:style w:type="paragraph" w:styleId="DocumentMap">
    <w:name w:val="Document Map"/>
    <w:basedOn w:val="Normal"/>
    <w:link w:val="a4"/>
    <w:rsid w:val="00E00615"/>
    <w:rPr>
      <w:rFonts w:ascii="Tahoma" w:hAnsi="Tahoma"/>
      <w:sz w:val="16"/>
      <w:szCs w:val="16"/>
    </w:rPr>
  </w:style>
  <w:style w:type="character" w:customStyle="1" w:styleId="a4">
    <w:name w:val="Схема документа Знак"/>
    <w:link w:val="DocumentMap"/>
    <w:rsid w:val="00E00615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link w:val="Heading2"/>
    <w:rsid w:val="002D4E60"/>
    <w:rPr>
      <w:iCs/>
      <w:sz w:val="26"/>
      <w:szCs w:val="24"/>
    </w:rPr>
  </w:style>
  <w:style w:type="character" w:customStyle="1" w:styleId="3">
    <w:name w:val="Заголовок 3 Знак"/>
    <w:link w:val="Heading3"/>
    <w:rsid w:val="002D4E60"/>
    <w:rPr>
      <w:i/>
      <w:iCs/>
      <w:sz w:val="18"/>
      <w:szCs w:val="24"/>
    </w:rPr>
  </w:style>
  <w:style w:type="character" w:customStyle="1" w:styleId="20">
    <w:name w:val="Основной текст с отступом 2 Знак"/>
    <w:link w:val="BodyTextIndent2"/>
    <w:rsid w:val="002D4E60"/>
    <w:rPr>
      <w:sz w:val="24"/>
      <w:szCs w:val="24"/>
    </w:rPr>
  </w:style>
  <w:style w:type="paragraph" w:styleId="FootnoteText">
    <w:name w:val="footnote text"/>
    <w:basedOn w:val="Normal"/>
    <w:link w:val="a5"/>
    <w:rsid w:val="00847B70"/>
    <w:rPr>
      <w:szCs w:val="20"/>
    </w:rPr>
  </w:style>
  <w:style w:type="character" w:customStyle="1" w:styleId="a5">
    <w:name w:val="Текст сноски Знак"/>
    <w:basedOn w:val="DefaultParagraphFont"/>
    <w:link w:val="FootnoteText"/>
    <w:rsid w:val="00847B70"/>
  </w:style>
  <w:style w:type="character" w:styleId="FootnoteReference">
    <w:name w:val="footnote reference"/>
    <w:rsid w:val="00847B70"/>
    <w:rPr>
      <w:vertAlign w:val="superscript"/>
    </w:rPr>
  </w:style>
  <w:style w:type="character" w:styleId="IntenseReference">
    <w:name w:val="Intense Reference"/>
    <w:uiPriority w:val="32"/>
    <w:qFormat/>
    <w:rsid w:val="001F5887"/>
    <w:rPr>
      <w:b/>
      <w:bCs/>
      <w:smallCaps/>
      <w:color w:val="C0504D"/>
      <w:spacing w:val="5"/>
      <w:u w:val="single"/>
    </w:rPr>
  </w:style>
  <w:style w:type="paragraph" w:styleId="BalloonText">
    <w:name w:val="Balloon Text"/>
    <w:basedOn w:val="Normal"/>
    <w:link w:val="a6"/>
    <w:rsid w:val="00C30EE1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BalloonText"/>
    <w:rsid w:val="00C30E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1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3.png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emf" /><Relationship Id="rId2" Type="http://schemas.openxmlformats.org/officeDocument/2006/relationships/image" Target="media/image2.emf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emf" /><Relationship Id="rId2" Type="http://schemas.openxmlformats.org/officeDocument/2006/relationships/image" Target="media/image2.emf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WINDOWS\Application%20Data\Microsoft\&#1064;&#1072;&#1073;&#1083;&#1086;&#1085;&#1099;\&#1056;&#1040;&#1052;&#1050;&#1040;.DOT" TargetMode="Externa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E0B5B9-5D1E-4930-9BCA-B1756A5C5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</Template>
  <TotalTime>13266</TotalTime>
  <Pages>221</Pages>
  <Words>30756</Words>
  <Characters>175312</Characters>
  <Application>Microsoft Office Word</Application>
  <DocSecurity>0</DocSecurity>
  <Lines>1460</Lines>
  <Paragraphs>411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Таблицы</vt:lpstr>
    </vt:vector>
  </TitlesOfParts>
  <Company>Отдел №4</Company>
  <LinksUpToDate>false</LinksUpToDate>
  <CharactersWithSpaces>205657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Таблицы</dc:title>
  <dc:subject>УПП</dc:subject>
  <dc:creator>Коробейников Сергей  Фёдорович</dc:creator>
  <cp:lastModifiedBy>Коробейников С. Ф.</cp:lastModifiedBy>
  <cp:revision>475</cp:revision>
  <cp:lastPrinted>2017-05-04T10:51:00Z</cp:lastPrinted>
  <dcterms:created xsi:type="dcterms:W3CDTF">2016-06-16T09:49:00Z</dcterms:created>
  <dcterms:modified xsi:type="dcterms:W3CDTF">2018-03-26T06:23:00Z</dcterms:modified>
</cp:coreProperties>
</file>